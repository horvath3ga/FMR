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commentsExtensible.xml" ContentType="application/vnd.openxmlformats-officedocument.wordprocessingml.commentsExtensible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97A4B" w14:textId="47BEF458" w:rsidR="005A3411" w:rsidRPr="000D2F75" w:rsidRDefault="002B68F3" w:rsidP="002351A0">
      <w:r w:rsidRPr="000D2F75">
        <w:t xml:space="preserve"> </w:t>
      </w:r>
    </w:p>
    <w:sdt>
      <w:sdtPr>
        <w:id w:val="779069788"/>
        <w:docPartObj>
          <w:docPartGallery w:val="Cover Pages"/>
          <w:docPartUnique/>
        </w:docPartObj>
      </w:sdtPr>
      <w:sdtEndPr/>
      <w:sdtContent>
        <w:p w14:paraId="46A7608D" w14:textId="196759D6" w:rsidR="003C34EA" w:rsidRPr="000D2F75" w:rsidRDefault="003C34EA" w:rsidP="002351A0"/>
        <w:p w14:paraId="5F58D3D9" w14:textId="77777777" w:rsidR="007F498A" w:rsidRPr="000D2F75" w:rsidRDefault="007F498A" w:rsidP="002351A0"/>
        <w:p w14:paraId="0A585468" w14:textId="77777777" w:rsidR="007F498A" w:rsidRPr="000D2F75" w:rsidRDefault="007F498A" w:rsidP="002351A0"/>
        <w:p w14:paraId="2E40D1B0" w14:textId="77777777" w:rsidR="007F498A" w:rsidRPr="000D2F75" w:rsidRDefault="007F498A" w:rsidP="002351A0"/>
        <w:p w14:paraId="4FC9B964" w14:textId="77777777" w:rsidR="00017269" w:rsidRPr="000D2F75" w:rsidRDefault="00017269" w:rsidP="002351A0"/>
        <w:p w14:paraId="3066DCBC" w14:textId="77777777" w:rsidR="00017269" w:rsidRPr="000D2F75" w:rsidRDefault="00017269" w:rsidP="002351A0"/>
        <w:p w14:paraId="216B8429" w14:textId="77777777" w:rsidR="00017269" w:rsidRPr="000D2F75" w:rsidRDefault="00017269" w:rsidP="002351A0"/>
        <w:p w14:paraId="5AD5FCA9" w14:textId="77777777" w:rsidR="00017269" w:rsidRPr="000D2F75" w:rsidRDefault="00017269" w:rsidP="002351A0"/>
        <w:p w14:paraId="74B3B8D4" w14:textId="77777777" w:rsidR="00017269" w:rsidRPr="000D2F75" w:rsidRDefault="00017269" w:rsidP="002351A0"/>
        <w:p w14:paraId="33A1EC19" w14:textId="77777777" w:rsidR="00017269" w:rsidRPr="000D2F75" w:rsidRDefault="00017269" w:rsidP="002351A0"/>
        <w:p w14:paraId="62AA64A4" w14:textId="324A3CD0" w:rsidR="007F498A" w:rsidRPr="000D2F75" w:rsidRDefault="00F33D31" w:rsidP="00EB37D9">
          <w:pPr>
            <w:pStyle w:val="DocumentPageTitle"/>
            <w:jc w:val="left"/>
            <w:rPr>
              <w:sz w:val="76"/>
              <w:szCs w:val="260"/>
              <w:lang w:val="hu-HU"/>
            </w:rPr>
          </w:pPr>
          <w:r w:rsidRPr="000D2F75">
            <w:rPr>
              <w:sz w:val="76"/>
              <w:szCs w:val="260"/>
              <w:lang w:val="hu-HU"/>
            </w:rPr>
            <w:t>Fu</w:t>
          </w:r>
          <w:r w:rsidR="00AD7463" w:rsidRPr="000D2F75">
            <w:rPr>
              <w:sz w:val="76"/>
              <w:szCs w:val="260"/>
              <w:lang w:val="hu-HU"/>
            </w:rPr>
            <w:t>nkcionális specifikáció</w:t>
          </w:r>
          <w:r w:rsidRPr="000D2F75">
            <w:rPr>
              <w:sz w:val="76"/>
              <w:szCs w:val="260"/>
              <w:lang w:val="hu-HU"/>
            </w:rPr>
            <w:t xml:space="preserve"> </w:t>
          </w:r>
        </w:p>
        <w:p w14:paraId="69C16687" w14:textId="51448E7F" w:rsidR="007F498A" w:rsidRPr="007656E0" w:rsidRDefault="007656E0" w:rsidP="007656E0">
          <w:pPr>
            <w:pStyle w:val="DocumentPageTitle"/>
            <w:jc w:val="left"/>
            <w:rPr>
              <w:b w:val="0"/>
              <w:bCs/>
              <w:lang w:val="hu-HU"/>
            </w:rPr>
          </w:pPr>
          <w:r>
            <w:rPr>
              <w:b w:val="0"/>
              <w:bCs/>
              <w:lang w:val="hu-HU"/>
            </w:rPr>
            <w:t xml:space="preserve">MÁV CPS </w:t>
          </w:r>
          <w:r w:rsidRPr="00F87F3C">
            <w:rPr>
              <w:b w:val="0"/>
              <w:bCs/>
              <w:lang w:val="hu-HU"/>
            </w:rPr>
            <w:t>Rendszer</w:t>
          </w:r>
        </w:p>
        <w:p w14:paraId="67A61E0F" w14:textId="77777777" w:rsidR="00234B7A" w:rsidRDefault="00234B7A" w:rsidP="002351A0"/>
        <w:p w14:paraId="759B9136" w14:textId="77777777" w:rsidR="00F820E7" w:rsidRPr="000D2F75" w:rsidRDefault="00F820E7" w:rsidP="002351A0"/>
        <w:p w14:paraId="21073AE0" w14:textId="77777777" w:rsidR="00234B7A" w:rsidRPr="000D2F75" w:rsidRDefault="00234B7A" w:rsidP="002351A0"/>
        <w:tbl>
          <w:tblPr>
            <w:tblStyle w:val="TableGrid"/>
            <w:tblpPr w:leftFromText="141" w:rightFromText="141" w:vertAnchor="text" w:horzAnchor="margin" w:tblpY="241"/>
            <w:tblW w:w="0" w:type="auto"/>
            <w:tblLook w:val="04A0" w:firstRow="1" w:lastRow="0" w:firstColumn="1" w:lastColumn="0" w:noHBand="0" w:noVBand="1"/>
          </w:tblPr>
          <w:tblGrid>
            <w:gridCol w:w="1924"/>
            <w:gridCol w:w="6882"/>
          </w:tblGrid>
          <w:tr w:rsidR="00017269" w:rsidRPr="000D2F75" w14:paraId="69B2E75D" w14:textId="77777777" w:rsidTr="00AD0AC0">
            <w:trPr>
              <w:trHeight w:val="473"/>
            </w:trPr>
            <w:tc>
              <w:tcPr>
                <w:tcW w:w="1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532477" w:themeFill="text2" w:themeFillShade="BF"/>
                <w:vAlign w:val="center"/>
              </w:tcPr>
              <w:p w14:paraId="12B2AB29" w14:textId="594CC991" w:rsidR="00017269" w:rsidRPr="00AD0AC0" w:rsidRDefault="004006C7" w:rsidP="00017269">
                <w:pPr>
                  <w:rPr>
                    <w:sz w:val="20"/>
                  </w:rPr>
                </w:pPr>
                <w:r w:rsidRPr="00AD0AC0">
                  <w:rPr>
                    <w:sz w:val="20"/>
                  </w:rPr>
                  <w:t>Fejlesztés neve</w:t>
                </w:r>
              </w:p>
            </w:tc>
            <w:tc>
              <w:tcPr>
                <w:tcW w:w="6882" w:type="dxa"/>
                <w:tcBorders>
                  <w:left w:val="single" w:sz="4" w:space="0" w:color="auto"/>
                </w:tcBorders>
                <w:vAlign w:val="center"/>
              </w:tcPr>
              <w:p w14:paraId="12C9A9FB" w14:textId="2067660F" w:rsidR="00981E5F" w:rsidRDefault="00E2131F" w:rsidP="00017269">
                <w:pPr>
                  <w:rPr>
                    <w:b/>
                    <w:sz w:val="20"/>
                  </w:rPr>
                </w:pPr>
                <w:r w:rsidRPr="00E2131F">
                  <w:rPr>
                    <w:b/>
                    <w:sz w:val="20"/>
                  </w:rPr>
                  <w:t>MÁV Change Request 102272 - Integrált eljárások becsült és szerződéses összeg rögzítésének lehetősége</w:t>
                </w:r>
                <w:r w:rsidR="00F96EA3">
                  <w:rPr>
                    <w:b/>
                    <w:sz w:val="20"/>
                  </w:rPr>
                  <w:t xml:space="preserve"> </w:t>
                </w:r>
              </w:p>
              <w:p w14:paraId="6B5CFF16" w14:textId="08D0DA0C" w:rsidR="00BB0137" w:rsidRPr="00AD0AC0" w:rsidRDefault="00F96EA3" w:rsidP="00017269">
                <w:pPr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 xml:space="preserve">+ 107076 </w:t>
                </w:r>
                <w:r w:rsidR="00981E5F" w:rsidRPr="00981E5F">
                  <w:rPr>
                    <w:b/>
                    <w:sz w:val="20"/>
                  </w:rPr>
                  <w:t xml:space="preserve">Szerződéses összegek visszaírása eljárásra és jelölése </w:t>
                </w:r>
                <w:proofErr w:type="spellStart"/>
                <w:r w:rsidR="00981E5F" w:rsidRPr="00981E5F">
                  <w:rPr>
                    <w:b/>
                    <w:sz w:val="20"/>
                  </w:rPr>
                  <w:t>workflowban</w:t>
                </w:r>
                <w:proofErr w:type="spellEnd"/>
              </w:p>
            </w:tc>
          </w:tr>
          <w:tr w:rsidR="00D830BE" w:rsidRPr="000D2F75" w14:paraId="0E2F02E1" w14:textId="77777777" w:rsidTr="00AD0AC0">
            <w:trPr>
              <w:trHeight w:val="473"/>
            </w:trPr>
            <w:tc>
              <w:tcPr>
                <w:tcW w:w="1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532477" w:themeFill="text2" w:themeFillShade="BF"/>
                <w:vAlign w:val="center"/>
              </w:tcPr>
              <w:p w14:paraId="3450E0ED" w14:textId="25F43337" w:rsidR="00D830BE" w:rsidRPr="00AD0AC0" w:rsidRDefault="00D830BE" w:rsidP="00017269">
                <w:pPr>
                  <w:rPr>
                    <w:sz w:val="20"/>
                  </w:rPr>
                </w:pPr>
                <w:r w:rsidRPr="00AD0AC0">
                  <w:rPr>
                    <w:sz w:val="20"/>
                  </w:rPr>
                  <w:t>Azonosító</w:t>
                </w:r>
              </w:p>
            </w:tc>
            <w:tc>
              <w:tcPr>
                <w:tcW w:w="6882" w:type="dxa"/>
                <w:tcBorders>
                  <w:left w:val="single" w:sz="4" w:space="0" w:color="auto"/>
                </w:tcBorders>
                <w:vAlign w:val="center"/>
              </w:tcPr>
              <w:p w14:paraId="1DD1A18B" w14:textId="198985EE" w:rsidR="00D830BE" w:rsidRPr="00AD0AC0" w:rsidRDefault="00AF25AE" w:rsidP="00017269">
                <w:pPr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 xml:space="preserve">Oriana </w:t>
                </w:r>
                <w:r w:rsidR="00BB0137">
                  <w:rPr>
                    <w:b/>
                    <w:sz w:val="20"/>
                  </w:rPr>
                  <w:t xml:space="preserve">ADO </w:t>
                </w:r>
                <w:r w:rsidR="00E2131F">
                  <w:rPr>
                    <w:b/>
                    <w:sz w:val="20"/>
                  </w:rPr>
                  <w:t>150936</w:t>
                </w:r>
              </w:p>
            </w:tc>
          </w:tr>
          <w:tr w:rsidR="00017269" w:rsidRPr="000D2F75" w14:paraId="187B311C" w14:textId="77777777" w:rsidTr="00AD0AC0">
            <w:trPr>
              <w:trHeight w:val="473"/>
            </w:trPr>
            <w:tc>
              <w:tcPr>
                <w:tcW w:w="1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532477" w:themeFill="text2" w:themeFillShade="BF"/>
                <w:vAlign w:val="center"/>
              </w:tcPr>
              <w:p w14:paraId="2D274447" w14:textId="42D97EC1" w:rsidR="00017269" w:rsidRPr="00AD0AC0" w:rsidRDefault="00017269" w:rsidP="00017269">
                <w:pPr>
                  <w:rPr>
                    <w:sz w:val="20"/>
                  </w:rPr>
                </w:pPr>
                <w:r w:rsidRPr="00AD0AC0">
                  <w:rPr>
                    <w:sz w:val="20"/>
                  </w:rPr>
                  <w:t>Modul</w:t>
                </w:r>
              </w:p>
            </w:tc>
            <w:tc>
              <w:tcPr>
                <w:tcW w:w="6882" w:type="dxa"/>
                <w:tcBorders>
                  <w:left w:val="single" w:sz="4" w:space="0" w:color="auto"/>
                </w:tcBorders>
                <w:vAlign w:val="center"/>
              </w:tcPr>
              <w:p w14:paraId="56731861" w14:textId="35B5FB4B" w:rsidR="00017269" w:rsidRPr="00AD0AC0" w:rsidRDefault="00AF7659" w:rsidP="00017269">
                <w:pPr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CPS</w:t>
                </w:r>
              </w:p>
            </w:tc>
          </w:tr>
          <w:tr w:rsidR="00017269" w:rsidRPr="000D2F75" w14:paraId="08DC7E9C" w14:textId="77777777" w:rsidTr="00AD0AC0">
            <w:trPr>
              <w:trHeight w:val="473"/>
            </w:trPr>
            <w:tc>
              <w:tcPr>
                <w:tcW w:w="1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532477" w:themeFill="text2" w:themeFillShade="BF"/>
                <w:vAlign w:val="center"/>
              </w:tcPr>
              <w:p w14:paraId="4917B9EA" w14:textId="77777777" w:rsidR="00017269" w:rsidRPr="00AD0AC0" w:rsidRDefault="00017269" w:rsidP="00017269">
                <w:pPr>
                  <w:rPr>
                    <w:sz w:val="20"/>
                  </w:rPr>
                </w:pPr>
                <w:r w:rsidRPr="00AD0AC0">
                  <w:rPr>
                    <w:sz w:val="20"/>
                  </w:rPr>
                  <w:t>Release</w:t>
                </w:r>
              </w:p>
            </w:tc>
            <w:tc>
              <w:tcPr>
                <w:tcW w:w="6882" w:type="dxa"/>
                <w:tcBorders>
                  <w:left w:val="single" w:sz="4" w:space="0" w:color="auto"/>
                </w:tcBorders>
                <w:vAlign w:val="center"/>
              </w:tcPr>
              <w:p w14:paraId="2E442F6F" w14:textId="4EC5CE05" w:rsidR="00017269" w:rsidRPr="00AD0AC0" w:rsidRDefault="00140DBA" w:rsidP="00017269">
                <w:pPr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-</w:t>
                </w:r>
              </w:p>
            </w:tc>
          </w:tr>
          <w:tr w:rsidR="00017269" w:rsidRPr="000D2F75" w14:paraId="559D00F4" w14:textId="77777777" w:rsidTr="00AD0AC0">
            <w:trPr>
              <w:trHeight w:val="473"/>
            </w:trPr>
            <w:tc>
              <w:tcPr>
                <w:tcW w:w="1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532477" w:themeFill="text2" w:themeFillShade="BF"/>
                <w:vAlign w:val="center"/>
              </w:tcPr>
              <w:p w14:paraId="4B652970" w14:textId="1D1D08B3" w:rsidR="00017269" w:rsidRPr="00AD0AC0" w:rsidRDefault="00604FC2" w:rsidP="00017269">
                <w:pPr>
                  <w:rPr>
                    <w:sz w:val="20"/>
                  </w:rPr>
                </w:pPr>
                <w:r w:rsidRPr="00AD0AC0">
                  <w:rPr>
                    <w:sz w:val="20"/>
                  </w:rPr>
                  <w:t>Készítette</w:t>
                </w:r>
              </w:p>
            </w:tc>
            <w:tc>
              <w:tcPr>
                <w:tcW w:w="6882" w:type="dxa"/>
                <w:tcBorders>
                  <w:left w:val="single" w:sz="4" w:space="0" w:color="auto"/>
                </w:tcBorders>
                <w:vAlign w:val="center"/>
              </w:tcPr>
              <w:p w14:paraId="02F394B8" w14:textId="671BB45D" w:rsidR="00017269" w:rsidRPr="00AD0AC0" w:rsidRDefault="00093A53" w:rsidP="00017269">
                <w:pPr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Arany László</w:t>
                </w:r>
              </w:p>
            </w:tc>
          </w:tr>
          <w:tr w:rsidR="0040653E" w:rsidRPr="000D2F75" w14:paraId="4B4D5D8F" w14:textId="77777777" w:rsidTr="00AD0AC0">
            <w:trPr>
              <w:trHeight w:val="473"/>
            </w:trPr>
            <w:tc>
              <w:tcPr>
                <w:tcW w:w="1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532477" w:themeFill="text2" w:themeFillShade="BF"/>
                <w:vAlign w:val="center"/>
              </w:tcPr>
              <w:p w14:paraId="66DD72E5" w14:textId="6CEE2EAF" w:rsidR="0040653E" w:rsidRPr="00AD0AC0" w:rsidRDefault="00604FC2" w:rsidP="00017269">
                <w:pPr>
                  <w:rPr>
                    <w:sz w:val="20"/>
                  </w:rPr>
                </w:pPr>
                <w:r w:rsidRPr="00AD0AC0">
                  <w:rPr>
                    <w:sz w:val="20"/>
                  </w:rPr>
                  <w:t>F</w:t>
                </w:r>
                <w:r w:rsidR="004006C7" w:rsidRPr="00AD0AC0">
                  <w:rPr>
                    <w:sz w:val="20"/>
                  </w:rPr>
                  <w:t>üggőség</w:t>
                </w:r>
              </w:p>
            </w:tc>
            <w:tc>
              <w:tcPr>
                <w:tcW w:w="6882" w:type="dxa"/>
                <w:tcBorders>
                  <w:left w:val="single" w:sz="4" w:space="0" w:color="auto"/>
                </w:tcBorders>
                <w:vAlign w:val="center"/>
              </w:tcPr>
              <w:p w14:paraId="588D99AD" w14:textId="47778212" w:rsidR="002D2EF0" w:rsidRPr="00AD0AC0" w:rsidRDefault="00140DBA" w:rsidP="00017269">
                <w:pPr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-</w:t>
                </w:r>
              </w:p>
            </w:tc>
          </w:tr>
          <w:tr w:rsidR="00093B20" w:rsidRPr="000D2F75" w14:paraId="6E25A395" w14:textId="77777777" w:rsidTr="00AD0AC0">
            <w:trPr>
              <w:trHeight w:val="473"/>
            </w:trPr>
            <w:tc>
              <w:tcPr>
                <w:tcW w:w="1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532477" w:themeFill="text2" w:themeFillShade="BF"/>
                <w:vAlign w:val="center"/>
              </w:tcPr>
              <w:p w14:paraId="3831698D" w14:textId="5FBBE4BE" w:rsidR="00093B20" w:rsidRPr="00AD0AC0" w:rsidRDefault="00093B20" w:rsidP="00017269">
                <w:pPr>
                  <w:rPr>
                    <w:sz w:val="20"/>
                  </w:rPr>
                </w:pPr>
                <w:r>
                  <w:rPr>
                    <w:sz w:val="20"/>
                  </w:rPr>
                  <w:t>Fejlesztési ajánlat</w:t>
                </w:r>
              </w:p>
            </w:tc>
            <w:tc>
              <w:tcPr>
                <w:tcW w:w="6882" w:type="dxa"/>
                <w:tcBorders>
                  <w:left w:val="single" w:sz="4" w:space="0" w:color="auto"/>
                </w:tcBorders>
                <w:vAlign w:val="center"/>
              </w:tcPr>
              <w:p w14:paraId="5AAB0683" w14:textId="2BE87F5A" w:rsidR="00093B20" w:rsidRDefault="00B371A3" w:rsidP="00017269">
                <w:pPr>
                  <w:rPr>
                    <w:b/>
                    <w:sz w:val="20"/>
                  </w:rPr>
                </w:pPr>
                <w:r w:rsidRPr="00B371A3">
                  <w:rPr>
                    <w:b/>
                    <w:color w:val="EE0000"/>
                    <w:sz w:val="20"/>
                  </w:rPr>
                  <w:t>235 óra</w:t>
                </w:r>
              </w:p>
            </w:tc>
          </w:tr>
        </w:tbl>
        <w:p w14:paraId="63B53950" w14:textId="77777777" w:rsidR="00234B7A" w:rsidRPr="000D2F75" w:rsidRDefault="00234B7A" w:rsidP="002351A0"/>
        <w:p w14:paraId="40554797" w14:textId="77777777" w:rsidR="00247900" w:rsidRDefault="00EC07FB" w:rsidP="002351A0">
          <w:r w:rsidRPr="000D2F75">
            <w:t xml:space="preserve"> </w:t>
          </w:r>
        </w:p>
        <w:tbl>
          <w:tblPr>
            <w:tblStyle w:val="TableGrid"/>
            <w:tblpPr w:leftFromText="141" w:rightFromText="141" w:vertAnchor="text" w:horzAnchor="margin" w:tblpY="241"/>
            <w:tblW w:w="0" w:type="auto"/>
            <w:tblLook w:val="04A0" w:firstRow="1" w:lastRow="0" w:firstColumn="1" w:lastColumn="0" w:noHBand="0" w:noVBand="1"/>
          </w:tblPr>
          <w:tblGrid>
            <w:gridCol w:w="1924"/>
            <w:gridCol w:w="6882"/>
          </w:tblGrid>
          <w:tr w:rsidR="00247900" w:rsidRPr="00AD0AC0" w14:paraId="2DA60268" w14:textId="77777777" w:rsidTr="00140DBA">
            <w:trPr>
              <w:trHeight w:val="473"/>
            </w:trPr>
            <w:tc>
              <w:tcPr>
                <w:tcW w:w="880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532477" w:themeFill="text2" w:themeFillShade="BF"/>
                <w:vAlign w:val="center"/>
              </w:tcPr>
              <w:p w14:paraId="22A84D30" w14:textId="77777777" w:rsidR="00247900" w:rsidRPr="00AD0AC0" w:rsidRDefault="00247900" w:rsidP="00140DBA">
                <w:pPr>
                  <w:rPr>
                    <w:b/>
                    <w:sz w:val="20"/>
                  </w:rPr>
                </w:pPr>
                <w:r>
                  <w:rPr>
                    <w:sz w:val="20"/>
                  </w:rPr>
                  <w:t>Verziókezelés</w:t>
                </w:r>
              </w:p>
            </w:tc>
          </w:tr>
          <w:tr w:rsidR="00247900" w:rsidRPr="00AD0AC0" w14:paraId="75D3F3EA" w14:textId="77777777" w:rsidTr="00140DBA">
            <w:trPr>
              <w:trHeight w:val="473"/>
            </w:trPr>
            <w:tc>
              <w:tcPr>
                <w:tcW w:w="1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532477" w:themeFill="text2" w:themeFillShade="BF"/>
                <w:vAlign w:val="center"/>
              </w:tcPr>
              <w:p w14:paraId="54B70CB2" w14:textId="24AD2A07" w:rsidR="00247900" w:rsidRPr="00AD0AC0" w:rsidRDefault="00247900" w:rsidP="00140DBA">
                <w:pPr>
                  <w:rPr>
                    <w:sz w:val="20"/>
                  </w:rPr>
                </w:pPr>
                <w:r>
                  <w:rPr>
                    <w:sz w:val="20"/>
                  </w:rPr>
                  <w:t>2025.0</w:t>
                </w:r>
                <w:r w:rsidR="00AF7659">
                  <w:rPr>
                    <w:sz w:val="20"/>
                  </w:rPr>
                  <w:t>9</w:t>
                </w:r>
                <w:r>
                  <w:rPr>
                    <w:sz w:val="20"/>
                  </w:rPr>
                  <w:t>.</w:t>
                </w:r>
                <w:r w:rsidR="00AF7659">
                  <w:rPr>
                    <w:sz w:val="20"/>
                  </w:rPr>
                  <w:t>1</w:t>
                </w:r>
                <w:r w:rsidR="00644EC4">
                  <w:rPr>
                    <w:sz w:val="20"/>
                  </w:rPr>
                  <w:t>6</w:t>
                </w:r>
                <w:r w:rsidR="00446F14">
                  <w:rPr>
                    <w:sz w:val="20"/>
                  </w:rPr>
                  <w:t>.</w:t>
                </w:r>
              </w:p>
            </w:tc>
            <w:tc>
              <w:tcPr>
                <w:tcW w:w="6882" w:type="dxa"/>
                <w:tcBorders>
                  <w:left w:val="single" w:sz="4" w:space="0" w:color="auto"/>
                </w:tcBorders>
                <w:vAlign w:val="center"/>
              </w:tcPr>
              <w:p w14:paraId="0D6EFC5B" w14:textId="562D8EC6" w:rsidR="00247900" w:rsidRPr="00AD0AC0" w:rsidRDefault="00247900" w:rsidP="00140DBA">
                <w:pPr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v</w:t>
                </w:r>
                <w:r w:rsidR="008564A2">
                  <w:rPr>
                    <w:b/>
                    <w:sz w:val="20"/>
                  </w:rPr>
                  <w:t xml:space="preserve">1 - </w:t>
                </w:r>
                <w:r w:rsidR="00093A53">
                  <w:rPr>
                    <w:b/>
                    <w:sz w:val="20"/>
                  </w:rPr>
                  <w:t>Arany László</w:t>
                </w:r>
                <w:r w:rsidR="00E776A7">
                  <w:rPr>
                    <w:b/>
                    <w:sz w:val="20"/>
                  </w:rPr>
                  <w:t>: eredeti verzió</w:t>
                </w:r>
              </w:p>
            </w:tc>
          </w:tr>
          <w:tr w:rsidR="00CC62C2" w:rsidRPr="00AD0AC0" w14:paraId="4F9255BC" w14:textId="77777777" w:rsidTr="00140DBA">
            <w:trPr>
              <w:trHeight w:val="473"/>
            </w:trPr>
            <w:tc>
              <w:tcPr>
                <w:tcW w:w="1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532477" w:themeFill="text2" w:themeFillShade="BF"/>
                <w:vAlign w:val="center"/>
              </w:tcPr>
              <w:p w14:paraId="60C3F1C9" w14:textId="5542B302" w:rsidR="00CC62C2" w:rsidRDefault="00CC62C2" w:rsidP="00140DBA">
                <w:pPr>
                  <w:rPr>
                    <w:sz w:val="20"/>
                  </w:rPr>
                </w:pPr>
                <w:r>
                  <w:rPr>
                    <w:sz w:val="20"/>
                  </w:rPr>
                  <w:t>2025.09.19</w:t>
                </w:r>
              </w:p>
            </w:tc>
            <w:tc>
              <w:tcPr>
                <w:tcW w:w="6882" w:type="dxa"/>
                <w:tcBorders>
                  <w:left w:val="single" w:sz="4" w:space="0" w:color="auto"/>
                </w:tcBorders>
                <w:vAlign w:val="center"/>
              </w:tcPr>
              <w:p w14:paraId="581F9B36" w14:textId="7FBF97EC" w:rsidR="00CC62C2" w:rsidRDefault="00CC62C2" w:rsidP="00140DBA">
                <w:pPr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v2 – Arany László: vélemények beépítése, kiegészítés a Riport igényekből átvett 2 mezővel</w:t>
                </w:r>
              </w:p>
            </w:tc>
          </w:tr>
          <w:tr w:rsidR="007D6D71" w:rsidRPr="00AD0AC0" w14:paraId="4FF72A38" w14:textId="77777777" w:rsidTr="00140DBA">
            <w:trPr>
              <w:trHeight w:val="473"/>
            </w:trPr>
            <w:tc>
              <w:tcPr>
                <w:tcW w:w="1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532477" w:themeFill="text2" w:themeFillShade="BF"/>
                <w:vAlign w:val="center"/>
              </w:tcPr>
              <w:p w14:paraId="1C2D800C" w14:textId="223367C3" w:rsidR="007D6D71" w:rsidRDefault="007D6D71" w:rsidP="00140DBA">
                <w:pPr>
                  <w:rPr>
                    <w:sz w:val="20"/>
                  </w:rPr>
                </w:pPr>
                <w:r>
                  <w:rPr>
                    <w:sz w:val="20"/>
                  </w:rPr>
                  <w:t>2025.09.25</w:t>
                </w:r>
              </w:p>
            </w:tc>
            <w:tc>
              <w:tcPr>
                <w:tcW w:w="6882" w:type="dxa"/>
                <w:tcBorders>
                  <w:left w:val="single" w:sz="4" w:space="0" w:color="auto"/>
                </w:tcBorders>
                <w:vAlign w:val="center"/>
              </w:tcPr>
              <w:p w14:paraId="1896102C" w14:textId="1799C22F" w:rsidR="007D6D71" w:rsidRDefault="007D6D71" w:rsidP="00140DBA">
                <w:pPr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v3 – Arany László: frissítve Kómár Márta és Molnár Zita véleményei alapján</w:t>
                </w:r>
              </w:p>
            </w:tc>
          </w:tr>
        </w:tbl>
        <w:p w14:paraId="124D90D2" w14:textId="62200BCB" w:rsidR="003C34EA" w:rsidRPr="000D2F75" w:rsidRDefault="003C34EA" w:rsidP="002351A0">
          <w:r w:rsidRPr="000D2F75">
            <w:br w:type="page"/>
          </w:r>
        </w:p>
      </w:sdtContent>
    </w:sdt>
    <w:bookmarkStart w:id="0" w:name="_Toc209698296" w:displacedByCustomXml="next"/>
    <w:sdt>
      <w:sdtPr>
        <w:rPr>
          <w:rFonts w:asciiTheme="minorHAnsi" w:eastAsiaTheme="minorEastAsia" w:hAnsiTheme="minorHAnsi" w:cstheme="minorBidi"/>
          <w:b w:val="0"/>
          <w:color w:val="auto"/>
          <w:sz w:val="18"/>
          <w:szCs w:val="18"/>
        </w:rPr>
        <w:id w:val="1543930284"/>
        <w:docPartObj>
          <w:docPartGallery w:val="Table of Contents"/>
          <w:docPartUnique/>
        </w:docPartObj>
      </w:sdtPr>
      <w:sdtEndPr/>
      <w:sdtContent>
        <w:p w14:paraId="44B995C4" w14:textId="03A44BA1" w:rsidR="006646F6" w:rsidRPr="000D2F75" w:rsidRDefault="006645FB" w:rsidP="002351A0">
          <w:pPr>
            <w:pStyle w:val="Heading1"/>
          </w:pPr>
          <w:r w:rsidRPr="000D2F75">
            <w:t>Tartalom</w:t>
          </w:r>
          <w:bookmarkEnd w:id="0"/>
        </w:p>
        <w:p w14:paraId="196171ED" w14:textId="5EBCC409" w:rsidR="00753182" w:rsidRDefault="00035A25">
          <w:pPr>
            <w:pStyle w:val="TOC1"/>
            <w:rPr>
              <w:rFonts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 w:rsidRPr="000D2F75">
            <w:fldChar w:fldCharType="begin"/>
          </w:r>
          <w:r w:rsidR="006646F6" w:rsidRPr="000D2F75">
            <w:instrText>TOC \o "1-3" \h \z \u</w:instrText>
          </w:r>
          <w:r w:rsidRPr="000D2F75">
            <w:fldChar w:fldCharType="separate"/>
          </w:r>
          <w:hyperlink w:anchor="_Toc209698296" w:history="1">
            <w:r w:rsidR="00753182" w:rsidRPr="00981AD3">
              <w:rPr>
                <w:rStyle w:val="Hyperlink"/>
                <w:noProof/>
              </w:rPr>
              <w:t>1</w:t>
            </w:r>
            <w:r w:rsidR="00753182">
              <w:rPr>
                <w:rFonts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="00753182" w:rsidRPr="00981AD3">
              <w:rPr>
                <w:rStyle w:val="Hyperlink"/>
                <w:noProof/>
              </w:rPr>
              <w:t>Tartalom</w:t>
            </w:r>
            <w:r w:rsidR="00753182">
              <w:rPr>
                <w:noProof/>
                <w:webHidden/>
              </w:rPr>
              <w:tab/>
            </w:r>
            <w:r w:rsidR="00753182">
              <w:rPr>
                <w:noProof/>
                <w:webHidden/>
              </w:rPr>
              <w:fldChar w:fldCharType="begin"/>
            </w:r>
            <w:r w:rsidR="00753182">
              <w:rPr>
                <w:noProof/>
                <w:webHidden/>
              </w:rPr>
              <w:instrText xml:space="preserve"> PAGEREF _Toc209698296 \h </w:instrText>
            </w:r>
            <w:r w:rsidR="00753182">
              <w:rPr>
                <w:noProof/>
                <w:webHidden/>
              </w:rPr>
            </w:r>
            <w:r w:rsidR="00753182">
              <w:rPr>
                <w:noProof/>
                <w:webHidden/>
              </w:rPr>
              <w:fldChar w:fldCharType="separate"/>
            </w:r>
            <w:r w:rsidR="00753182">
              <w:rPr>
                <w:noProof/>
                <w:webHidden/>
              </w:rPr>
              <w:t>1</w:t>
            </w:r>
            <w:r w:rsidR="00753182">
              <w:rPr>
                <w:noProof/>
                <w:webHidden/>
              </w:rPr>
              <w:fldChar w:fldCharType="end"/>
            </w:r>
          </w:hyperlink>
        </w:p>
        <w:p w14:paraId="4A5C446C" w14:textId="08BAAC0F" w:rsidR="00753182" w:rsidRDefault="00753182">
          <w:pPr>
            <w:pStyle w:val="TOC1"/>
            <w:rPr>
              <w:rFonts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09698297" w:history="1">
            <w:r w:rsidRPr="00981AD3">
              <w:rPr>
                <w:rStyle w:val="Hyperlink"/>
                <w:noProof/>
              </w:rPr>
              <w:t>2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981AD3">
              <w:rPr>
                <w:rStyle w:val="Hyperlink"/>
                <w:noProof/>
              </w:rPr>
              <w:t>Üzleti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9CD55" w14:textId="279E65B1" w:rsidR="00753182" w:rsidRDefault="00753182">
          <w:pPr>
            <w:pStyle w:val="TOC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09698298" w:history="1">
            <w:r w:rsidRPr="00981AD3">
              <w:rPr>
                <w:rStyle w:val="Hyperlink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981AD3">
              <w:rPr>
                <w:rStyle w:val="Hyperlink"/>
                <w:noProof/>
              </w:rPr>
              <w:t>A folyamat/funkció és a követelmények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71784" w14:textId="373827A1" w:rsidR="00753182" w:rsidRDefault="00753182">
          <w:pPr>
            <w:pStyle w:val="TOC1"/>
            <w:rPr>
              <w:rFonts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09698299" w:history="1">
            <w:r w:rsidRPr="00981AD3">
              <w:rPr>
                <w:rStyle w:val="Hyperlink"/>
                <w:noProof/>
              </w:rPr>
              <w:t>3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981AD3">
              <w:rPr>
                <w:rStyle w:val="Hyperlink"/>
                <w:noProof/>
              </w:rPr>
              <w:t>Megoldási koncepció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DCA11" w14:textId="5EBC6239" w:rsidR="00753182" w:rsidRDefault="00753182">
          <w:pPr>
            <w:pStyle w:val="TOC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09698300" w:history="1">
            <w:r w:rsidRPr="00981AD3">
              <w:rPr>
                <w:rStyle w:val="Hyperlink"/>
                <w:noProof/>
              </w:rPr>
              <w:t>3.1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981AD3">
              <w:rPr>
                <w:rStyle w:val="Hyperlink"/>
                <w:noProof/>
              </w:rPr>
              <w:t>A koncepció magas szintű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DC0FA" w14:textId="33DF76F6" w:rsidR="00753182" w:rsidRDefault="00753182">
          <w:pPr>
            <w:pStyle w:val="TOC1"/>
            <w:rPr>
              <w:rFonts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09698301" w:history="1">
            <w:r w:rsidRPr="00981AD3">
              <w:rPr>
                <w:rStyle w:val="Hyperlink"/>
                <w:noProof/>
              </w:rPr>
              <w:t>4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981AD3">
              <w:rPr>
                <w:rStyle w:val="Hyperlink"/>
                <w:noProof/>
              </w:rPr>
              <w:t>Részletes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0F649" w14:textId="1989FED4" w:rsidR="00753182" w:rsidRDefault="00753182">
          <w:pPr>
            <w:pStyle w:val="TOC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09698302" w:history="1">
            <w:r w:rsidRPr="00981AD3">
              <w:rPr>
                <w:rStyle w:val="Hyperlink"/>
                <w:noProof/>
              </w:rPr>
              <w:t>4.1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981AD3">
              <w:rPr>
                <w:rStyle w:val="Hyperlink"/>
                <w:noProof/>
              </w:rPr>
              <w:t>Eljárás edit form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52297" w14:textId="05DE6377" w:rsidR="00753182" w:rsidRDefault="00753182">
          <w:pPr>
            <w:pStyle w:val="TOC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09698303" w:history="1">
            <w:r w:rsidRPr="00981AD3">
              <w:rPr>
                <w:rStyle w:val="Hyperlink"/>
                <w:noProof/>
              </w:rPr>
              <w:t>4.2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981AD3">
              <w:rPr>
                <w:rStyle w:val="Hyperlink"/>
                <w:noProof/>
              </w:rPr>
              <w:t>Részterület edit form kiegészítése Vállalatonkénti bontás füllel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CCD0D" w14:textId="238FA689" w:rsidR="00753182" w:rsidRDefault="00753182">
          <w:pPr>
            <w:pStyle w:val="TOC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09698304" w:history="1">
            <w:r w:rsidRPr="00981AD3">
              <w:rPr>
                <w:rStyle w:val="Hyperlink"/>
                <w:noProof/>
              </w:rPr>
              <w:t>4.3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981AD3">
              <w:rPr>
                <w:rStyle w:val="Hyperlink"/>
                <w:noProof/>
              </w:rPr>
              <w:t>Becsült nettó összeg automatikus frissítése a Vállalatonkénti bontás táblában Ajánlati ár mentésekor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34F86" w14:textId="386A45C0" w:rsidR="00753182" w:rsidRDefault="00753182">
          <w:pPr>
            <w:pStyle w:val="TOC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09698305" w:history="1">
            <w:r w:rsidRPr="00981AD3">
              <w:rPr>
                <w:rStyle w:val="Hyperlink"/>
                <w:noProof/>
              </w:rPr>
              <w:t>4.4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981AD3">
              <w:rPr>
                <w:rStyle w:val="Hyperlink"/>
                <w:noProof/>
              </w:rPr>
              <w:t>Becsült nettó összeg vállalatonkénti bontásának ellenőrzése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EC5CA" w14:textId="5F4684AB" w:rsidR="00753182" w:rsidRDefault="00753182">
          <w:pPr>
            <w:pStyle w:val="TOC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09698306" w:history="1">
            <w:r w:rsidRPr="00981AD3">
              <w:rPr>
                <w:rStyle w:val="Hyperlink"/>
                <w:noProof/>
              </w:rPr>
              <w:t>4.5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981AD3">
              <w:rPr>
                <w:rStyle w:val="Hyperlink"/>
                <w:noProof/>
              </w:rPr>
              <w:t>Eljárás eredménye Részterület edit form kiegészítése szerződéses adatokkal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67E78" w14:textId="09F2F106" w:rsidR="00753182" w:rsidRDefault="00753182">
          <w:pPr>
            <w:pStyle w:val="TOC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09698307" w:history="1">
            <w:r w:rsidRPr="00981AD3">
              <w:rPr>
                <w:rStyle w:val="Hyperlink"/>
                <w:noProof/>
              </w:rPr>
              <w:t>4.6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981AD3">
              <w:rPr>
                <w:rStyle w:val="Hyperlink"/>
                <w:noProof/>
              </w:rPr>
              <w:t>Szerződés érték és jogorvoslat megadásának ellenőrzése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EA240" w14:textId="6DB5557F" w:rsidR="00753182" w:rsidRDefault="00753182">
          <w:pPr>
            <w:pStyle w:val="TOC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09698308" w:history="1">
            <w:r w:rsidRPr="00981AD3">
              <w:rPr>
                <w:rStyle w:val="Hyperlink"/>
                <w:noProof/>
              </w:rPr>
              <w:t>4.7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981AD3">
              <w:rPr>
                <w:rStyle w:val="Hyperlink"/>
                <w:noProof/>
              </w:rPr>
              <w:t>Új folyamatlépések az eljárás eredményének rögzítését követően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3573B" w14:textId="20FCEF2C" w:rsidR="00753182" w:rsidRDefault="00753182">
          <w:pPr>
            <w:pStyle w:val="TOC1"/>
            <w:rPr>
              <w:rFonts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09698309" w:history="1">
            <w:r w:rsidRPr="00981AD3">
              <w:rPr>
                <w:rStyle w:val="Hyperlink"/>
                <w:noProof/>
              </w:rPr>
              <w:t>5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981AD3">
              <w:rPr>
                <w:rStyle w:val="Hyperlink"/>
                <w:noProof/>
              </w:rPr>
              <w:t>Jogosultságok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62E27" w14:textId="42A0C2CA" w:rsidR="00753182" w:rsidRDefault="00753182">
          <w:pPr>
            <w:pStyle w:val="TOC1"/>
            <w:rPr>
              <w:rFonts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09698310" w:history="1">
            <w:r w:rsidRPr="00981AD3">
              <w:rPr>
                <w:rStyle w:val="Hyperlink"/>
                <w:noProof/>
              </w:rPr>
              <w:t>6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981AD3">
              <w:rPr>
                <w:rStyle w:val="Hyperlink"/>
                <w:noProof/>
              </w:rPr>
              <w:t>Szükséges konfigurációk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55F18" w14:textId="1D1119CA" w:rsidR="00753182" w:rsidRDefault="00753182">
          <w:pPr>
            <w:pStyle w:val="TOC1"/>
            <w:rPr>
              <w:rFonts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09698311" w:history="1">
            <w:r w:rsidRPr="00981AD3">
              <w:rPr>
                <w:rStyle w:val="Hyperlink"/>
                <w:noProof/>
              </w:rPr>
              <w:t>7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981AD3">
              <w:rPr>
                <w:rStyle w:val="Hyperlink"/>
                <w:noProof/>
              </w:rPr>
              <w:t>Elfogadási kritériumok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62189" w14:textId="1A8DD5CA" w:rsidR="00F62546" w:rsidRPr="000D2F75" w:rsidRDefault="00035A25" w:rsidP="45DD3BD7">
          <w:pPr>
            <w:pStyle w:val="TOC3"/>
            <w:tabs>
              <w:tab w:val="left" w:pos="900"/>
              <w:tab w:val="right" w:leader="dot" w:pos="9060"/>
            </w:tabs>
            <w:rPr>
              <w:rStyle w:val="Hyperlink"/>
              <w:noProof/>
              <w:lang w:eastAsia="hu-HU"/>
            </w:rPr>
          </w:pPr>
          <w:r w:rsidRPr="000D2F75">
            <w:fldChar w:fldCharType="end"/>
          </w:r>
        </w:p>
      </w:sdtContent>
    </w:sdt>
    <w:p w14:paraId="3AD9C724" w14:textId="76F15A42" w:rsidR="008C4D63" w:rsidRPr="000D2F75" w:rsidRDefault="008C4D63" w:rsidP="002351A0"/>
    <w:p w14:paraId="278B0155" w14:textId="77777777" w:rsidR="00385AC1" w:rsidRPr="000D2F75" w:rsidRDefault="00385AC1" w:rsidP="002351A0"/>
    <w:p w14:paraId="4FB97277" w14:textId="797F6678" w:rsidR="006646F6" w:rsidRPr="000D2F75" w:rsidRDefault="006646F6" w:rsidP="002351A0">
      <w:r w:rsidRPr="000D2F75">
        <w:br w:type="page"/>
      </w:r>
    </w:p>
    <w:p w14:paraId="18691686" w14:textId="7EFDB54E" w:rsidR="006646F6" w:rsidRPr="000D2F75" w:rsidRDefault="00300E9C" w:rsidP="002351A0">
      <w:pPr>
        <w:pStyle w:val="Heading1"/>
      </w:pPr>
      <w:bookmarkStart w:id="1" w:name="_Toc209698297"/>
      <w:r w:rsidRPr="000D2F75">
        <w:lastRenderedPageBreak/>
        <w:t>Üzleti folyamat</w:t>
      </w:r>
      <w:bookmarkEnd w:id="1"/>
    </w:p>
    <w:p w14:paraId="004CD6F8" w14:textId="2309EEB5" w:rsidR="00F323C4" w:rsidRDefault="00300E9C" w:rsidP="002351A0">
      <w:pPr>
        <w:pStyle w:val="Heading2"/>
      </w:pPr>
      <w:bookmarkStart w:id="2" w:name="_Toc209698298"/>
      <w:r w:rsidRPr="000D2F75">
        <w:t>A folyamat/funkció és a követelmények leírása</w:t>
      </w:r>
      <w:bookmarkEnd w:id="2"/>
    </w:p>
    <w:p w14:paraId="4E4014E2" w14:textId="50D1D921" w:rsidR="007222CA" w:rsidRPr="006D4946" w:rsidRDefault="00D03EDB" w:rsidP="00606B35">
      <w:pPr>
        <w:jc w:val="both"/>
      </w:pPr>
      <w:r>
        <w:t xml:space="preserve">Jelenleg az SAP NWFM modulban a beszerzők az eljáráshoz kapcsolódó Részajánlatokon rögzítik a </w:t>
      </w:r>
      <w:r w:rsidR="001B7D49">
        <w:t xml:space="preserve">becsült nettó összeget és a </w:t>
      </w:r>
      <w:r w:rsidR="00606B35">
        <w:t>szerződés megkötését követően annak értékét és egyéb adatait</w:t>
      </w:r>
      <w:r w:rsidR="001B7D49">
        <w:t>.</w:t>
      </w:r>
      <w:r w:rsidR="00D760F5">
        <w:t xml:space="preserve"> </w:t>
      </w:r>
      <w:r w:rsidR="00606B35">
        <w:t xml:space="preserve">Ha viszont </w:t>
      </w:r>
      <w:r w:rsidR="00D760F5">
        <w:t>az eljárás</w:t>
      </w:r>
      <w:r w:rsidR="00606B35">
        <w:t>t</w:t>
      </w:r>
      <w:r w:rsidR="00D760F5">
        <w:t xml:space="preserve"> </w:t>
      </w:r>
      <w:r w:rsidR="00817B5B">
        <w:t>több vállalat részére bonyolítják le, akkor szükséges megadni</w:t>
      </w:r>
      <w:r w:rsidR="00606B35">
        <w:t xml:space="preserve"> ezeket az összegeket vállalatonkénti bontásban is, mely</w:t>
      </w:r>
      <w:r w:rsidR="008D2592">
        <w:t xml:space="preserve">ekre </w:t>
      </w:r>
      <w:r w:rsidR="006D4946" w:rsidRPr="006D4946">
        <w:t xml:space="preserve">az alábbiak </w:t>
      </w:r>
      <w:r w:rsidR="008D2592">
        <w:t>a jellemzők</w:t>
      </w:r>
      <w:r w:rsidR="006D4946" w:rsidRPr="006D4946">
        <w:t>:</w:t>
      </w:r>
    </w:p>
    <w:p w14:paraId="74337553" w14:textId="58749131" w:rsidR="00A94727" w:rsidRPr="00135250" w:rsidRDefault="00A94727" w:rsidP="008D52DE">
      <w:pPr>
        <w:numPr>
          <w:ilvl w:val="0"/>
          <w:numId w:val="5"/>
        </w:numPr>
        <w:jc w:val="both"/>
      </w:pPr>
      <w:r>
        <w:t xml:space="preserve">A vállalatonkénti </w:t>
      </w:r>
      <w:r w:rsidRPr="00135250">
        <w:t xml:space="preserve">bontás rögzítésének célja az adatszolgáltatás, riportokon jelenik meg, más funkció </w:t>
      </w:r>
      <w:r>
        <w:t xml:space="preserve">jelenleg </w:t>
      </w:r>
      <w:r w:rsidR="00CD293B">
        <w:t>n</w:t>
      </w:r>
      <w:r w:rsidRPr="00135250">
        <w:t>incs mögötte</w:t>
      </w:r>
      <w:r w:rsidR="00CD293B">
        <w:t>,</w:t>
      </w:r>
    </w:p>
    <w:p w14:paraId="7873194D" w14:textId="25EBE1DE" w:rsidR="00135250" w:rsidRPr="00135250" w:rsidRDefault="00135250" w:rsidP="008D52DE">
      <w:pPr>
        <w:numPr>
          <w:ilvl w:val="0"/>
          <w:numId w:val="5"/>
        </w:numPr>
        <w:jc w:val="both"/>
      </w:pPr>
      <w:r w:rsidRPr="00135250">
        <w:t>Az eljárás Becsült érték Vállalatonkénti bontását az eljárás létrehozásakor</w:t>
      </w:r>
      <w:r w:rsidR="007A655A">
        <w:t xml:space="preserve">, de legkésőbb </w:t>
      </w:r>
      <w:r w:rsidRPr="00135250">
        <w:t xml:space="preserve">az előkészítési szakasz végéig </w:t>
      </w:r>
      <w:r w:rsidR="007A655A">
        <w:t>végzik el a beszerzők</w:t>
      </w:r>
      <w:r w:rsidRPr="00135250">
        <w:t>, ahol ellenőrzi a rendszer a meglétét</w:t>
      </w:r>
      <w:r w:rsidR="00CD293B">
        <w:t>,</w:t>
      </w:r>
    </w:p>
    <w:p w14:paraId="4B4D2782" w14:textId="53A02951" w:rsidR="00135250" w:rsidRDefault="00135250" w:rsidP="008D52DE">
      <w:pPr>
        <w:numPr>
          <w:ilvl w:val="0"/>
          <w:numId w:val="5"/>
        </w:numPr>
        <w:jc w:val="both"/>
      </w:pPr>
      <w:r w:rsidRPr="00135250">
        <w:t xml:space="preserve">Szerződéses értéket akkor kell tölteni, ha a Részterület eredményes </w:t>
      </w:r>
      <w:r w:rsidR="00825783">
        <w:t xml:space="preserve">jelölést kap </w:t>
      </w:r>
      <w:r w:rsidRPr="00135250">
        <w:t>és ezt az eljárás rész lezárásig szükséges jelölni</w:t>
      </w:r>
      <w:r w:rsidR="00825783">
        <w:t xml:space="preserve"> és ellenőrizni.</w:t>
      </w:r>
    </w:p>
    <w:p w14:paraId="17432A36" w14:textId="77777777" w:rsidR="001E62BF" w:rsidRDefault="001E62BF" w:rsidP="001E62BF">
      <w:pPr>
        <w:ind w:left="360"/>
        <w:jc w:val="both"/>
      </w:pPr>
    </w:p>
    <w:p w14:paraId="0E8EC0C1" w14:textId="77777777" w:rsidR="001E62BF" w:rsidRDefault="001E62BF" w:rsidP="006D4946">
      <w:pPr>
        <w:jc w:val="both"/>
      </w:pPr>
      <w:r>
        <w:t>Az igény a fenti funkcionalitás rendszerbeli kezelését tekintve a következő:</w:t>
      </w:r>
    </w:p>
    <w:p w14:paraId="44761851" w14:textId="77777777" w:rsidR="00357A43" w:rsidRDefault="0596E510" w:rsidP="008D52DE">
      <w:pPr>
        <w:pStyle w:val="ListParagraph"/>
        <w:numPr>
          <w:ilvl w:val="0"/>
          <w:numId w:val="6"/>
        </w:numPr>
        <w:jc w:val="both"/>
      </w:pP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r w:rsidRPr="0596E510">
        <w:rPr>
          <w:b/>
          <w:bCs/>
        </w:rPr>
        <w:t>Felületet szükséges biztosítani</w:t>
      </w:r>
      <w:r>
        <w:t xml:space="preserve"> a CPS-ben, hogy az </w:t>
      </w:r>
    </w:p>
    <w:p w14:paraId="3C654554" w14:textId="461176C5" w:rsidR="00357A43" w:rsidRDefault="00357A43" w:rsidP="008D52DE">
      <w:pPr>
        <w:pStyle w:val="ListParagraph"/>
        <w:numPr>
          <w:ilvl w:val="1"/>
          <w:numId w:val="6"/>
        </w:numPr>
        <w:jc w:val="both"/>
      </w:pPr>
      <w:r>
        <w:t>az eljárásokon részterületenként lehessen megadni a szerződéses értéke</w:t>
      </w:r>
      <w:r w:rsidR="006D3B5F">
        <w:t xml:space="preserve">t és a szerződés egyéb adatait (a Becsült nettó összeg külön megadása nem szükséges, az </w:t>
      </w:r>
      <w:r w:rsidR="00934F91">
        <w:t>Ajánlati ár (Cikk/szolgáltatás)</w:t>
      </w:r>
      <w:r w:rsidR="006D3B5F">
        <w:t xml:space="preserve"> </w:t>
      </w:r>
      <w:r w:rsidR="00D8542C">
        <w:t xml:space="preserve">sorok </w:t>
      </w:r>
      <w:r w:rsidR="006D3B5F">
        <w:t>megadásával automatikusan summázza részterületenként a rendszer)</w:t>
      </w:r>
    </w:p>
    <w:p w14:paraId="5C93E2A3" w14:textId="71D04C79" w:rsidR="00E51C85" w:rsidRDefault="00E51C85" w:rsidP="008D52DE">
      <w:pPr>
        <w:pStyle w:val="ListParagraph"/>
        <w:numPr>
          <w:ilvl w:val="1"/>
          <w:numId w:val="6"/>
        </w:numPr>
        <w:jc w:val="both"/>
      </w:pPr>
      <w:commentRangeStart w:id="12"/>
      <w:r>
        <w:t>részterül</w:t>
      </w:r>
      <w:r w:rsidR="00E8420A">
        <w:t>e</w:t>
      </w:r>
      <w:r>
        <w:t xml:space="preserve">tenként a szerződéses dokumentumok </w:t>
      </w:r>
      <w:r w:rsidR="00E8420A">
        <w:t>felcsatol</w:t>
      </w:r>
      <w:r w:rsidR="005535C8">
        <w:t>hatóak legyenek</w:t>
      </w:r>
      <w:commentRangeEnd w:id="12"/>
      <w:r w:rsidR="005535C8">
        <w:rPr>
          <w:rStyle w:val="CommentReference"/>
          <w:rFonts w:ascii="Tahoma" w:eastAsiaTheme="minorHAnsi" w:hAnsi="Tahoma" w:cstheme="minorBidi"/>
        </w:rPr>
        <w:commentReference w:id="12"/>
      </w:r>
    </w:p>
    <w:p w14:paraId="039A5BC3" w14:textId="0F19F4ED" w:rsidR="00203B71" w:rsidRDefault="00203B71" w:rsidP="00203B71">
      <w:pPr>
        <w:pStyle w:val="ListParagraph"/>
        <w:numPr>
          <w:ilvl w:val="2"/>
          <w:numId w:val="6"/>
        </w:numPr>
        <w:jc w:val="both"/>
      </w:pPr>
      <w:r>
        <w:t>szerződés dokumentum csatolá</w:t>
      </w:r>
      <w:r w:rsidR="00F76C03">
        <w:t>sának elvégzésére</w:t>
      </w:r>
    </w:p>
    <w:p w14:paraId="618F5D37" w14:textId="1EB2EEF3" w:rsidR="0013137D" w:rsidRDefault="001E62BF" w:rsidP="008D52DE">
      <w:pPr>
        <w:pStyle w:val="ListParagraph"/>
        <w:numPr>
          <w:ilvl w:val="1"/>
          <w:numId w:val="6"/>
        </w:numPr>
        <w:jc w:val="both"/>
      </w:pPr>
      <w:r>
        <w:t xml:space="preserve">integrált eljárások esetén mind az eljárás becsült nettó összege, mind a szerződött összegek megadhatók legyenek </w:t>
      </w:r>
      <w:r w:rsidR="007305B5">
        <w:t xml:space="preserve">részterületenként és </w:t>
      </w:r>
      <w:r>
        <w:t xml:space="preserve">vállalatonként. </w:t>
      </w:r>
    </w:p>
    <w:p w14:paraId="5F6D8A43" w14:textId="77777777" w:rsidR="00C31DE4" w:rsidRDefault="008415EC" w:rsidP="008D52DE">
      <w:pPr>
        <w:pStyle w:val="ListParagraph"/>
        <w:numPr>
          <w:ilvl w:val="0"/>
          <w:numId w:val="6"/>
        </w:numPr>
        <w:jc w:val="both"/>
      </w:pPr>
      <w:r>
        <w:t xml:space="preserve">A rendszer az </w:t>
      </w:r>
      <w:commentRangeStart w:id="13"/>
      <w:commentRangeStart w:id="14"/>
      <w:r w:rsidR="00155F0F" w:rsidRPr="00E9591B">
        <w:rPr>
          <w:b/>
          <w:bCs/>
        </w:rPr>
        <w:t xml:space="preserve">eljárás </w:t>
      </w:r>
      <w:r w:rsidRPr="00E9591B">
        <w:rPr>
          <w:b/>
          <w:bCs/>
        </w:rPr>
        <w:t>előkészíté</w:t>
      </w:r>
      <w:r w:rsidR="00155F0F" w:rsidRPr="00E9591B">
        <w:rPr>
          <w:b/>
          <w:bCs/>
        </w:rPr>
        <w:t>s</w:t>
      </w:r>
      <w:r w:rsidRPr="00E9591B">
        <w:rPr>
          <w:b/>
          <w:bCs/>
        </w:rPr>
        <w:t xml:space="preserve"> szakasz végén</w:t>
      </w:r>
      <w:r>
        <w:t xml:space="preserve"> </w:t>
      </w:r>
      <w:commentRangeEnd w:id="13"/>
      <w:r w:rsidR="00A0482E">
        <w:rPr>
          <w:rStyle w:val="CommentReference"/>
          <w:rFonts w:ascii="Tahoma" w:eastAsiaTheme="minorHAnsi" w:hAnsi="Tahoma" w:cstheme="minorBidi"/>
        </w:rPr>
        <w:commentReference w:id="13"/>
      </w:r>
      <w:commentRangeEnd w:id="14"/>
      <w:r w:rsidR="00203B71">
        <w:rPr>
          <w:rStyle w:val="CommentReference"/>
          <w:rFonts w:ascii="Tahoma" w:eastAsiaTheme="minorHAnsi" w:hAnsi="Tahoma" w:cstheme="minorBidi"/>
        </w:rPr>
        <w:commentReference w:id="14"/>
      </w:r>
      <w:r w:rsidR="00155F0F">
        <w:t xml:space="preserve">követelje meg a beszerzőtől, </w:t>
      </w:r>
      <w:r w:rsidR="00983635">
        <w:t>hogy ha</w:t>
      </w:r>
      <w:r>
        <w:t xml:space="preserve"> az eljárás több </w:t>
      </w:r>
      <w:r w:rsidR="00155F0F">
        <w:t>vállalatot is érint,</w:t>
      </w:r>
      <w:r w:rsidR="00983635">
        <w:t xml:space="preserve"> akkor végezze el a </w:t>
      </w:r>
      <w:r w:rsidR="00155F0F">
        <w:t xml:space="preserve">vállalatonkénti </w:t>
      </w:r>
      <w:r>
        <w:t>bontás</w:t>
      </w:r>
      <w:r w:rsidR="001A2F77">
        <w:t xml:space="preserve"> megadását</w:t>
      </w:r>
      <w:r w:rsidR="000A03B0">
        <w:t xml:space="preserve"> a becsült nettó érték esetében</w:t>
      </w:r>
      <w:r w:rsidR="00983635">
        <w:t>.</w:t>
      </w:r>
      <w:r w:rsidR="00CF247F">
        <w:t xml:space="preserve"> </w:t>
      </w:r>
    </w:p>
    <w:p w14:paraId="59CC0FA4" w14:textId="0FB3D1A0" w:rsidR="006E43BC" w:rsidRDefault="00FA74E0" w:rsidP="006331E7">
      <w:pPr>
        <w:pStyle w:val="ListParagraph"/>
        <w:numPr>
          <w:ilvl w:val="1"/>
          <w:numId w:val="6"/>
        </w:numPr>
        <w:jc w:val="both"/>
      </w:pPr>
      <w:r>
        <w:t>A</w:t>
      </w:r>
      <w:r w:rsidR="00C31DE4">
        <w:t xml:space="preserve"> 400-as lépés készre jelentésekor </w:t>
      </w:r>
      <w:r>
        <w:t xml:space="preserve">ellenőrizze </w:t>
      </w:r>
      <w:r w:rsidR="00C31DE4">
        <w:t>a rendszer</w:t>
      </w:r>
      <w:r w:rsidR="006E43BC">
        <w:t xml:space="preserve"> a Folyamat előkészítés után lezárás checkbox állását az adott eljáráson, </w:t>
      </w:r>
    </w:p>
    <w:p w14:paraId="38E631A9" w14:textId="49FCBC1C" w:rsidR="00A520F0" w:rsidRDefault="006E43BC" w:rsidP="007D6D71">
      <w:pPr>
        <w:pStyle w:val="ListParagraph"/>
        <w:numPr>
          <w:ilvl w:val="2"/>
          <w:numId w:val="6"/>
        </w:numPr>
        <w:jc w:val="both"/>
      </w:pPr>
      <w:r>
        <w:t>ha az értéke NEM, akkor ellenőrizze, hogy</w:t>
      </w:r>
    </w:p>
    <w:p w14:paraId="1D510786" w14:textId="77777777" w:rsidR="008328EA" w:rsidRDefault="00FA74E0" w:rsidP="007D6D71">
      <w:pPr>
        <w:pStyle w:val="ListParagraph"/>
        <w:numPr>
          <w:ilvl w:val="3"/>
          <w:numId w:val="6"/>
        </w:numPr>
        <w:jc w:val="both"/>
      </w:pPr>
      <w:r>
        <w:t>létreznek e részterületek</w:t>
      </w:r>
      <w:r w:rsidR="0046488B">
        <w:t xml:space="preserve">, </w:t>
      </w:r>
    </w:p>
    <w:p w14:paraId="51C21380" w14:textId="0D259D21" w:rsidR="00A520F0" w:rsidRDefault="008328EA" w:rsidP="007D6D71">
      <w:pPr>
        <w:pStyle w:val="ListParagraph"/>
        <w:numPr>
          <w:ilvl w:val="3"/>
          <w:numId w:val="6"/>
        </w:numPr>
        <w:jc w:val="both"/>
      </w:pPr>
      <w:r>
        <w:t xml:space="preserve">azokon megadott Becsült nettó </w:t>
      </w:r>
      <w:r w:rsidR="002329A6">
        <w:t>összeg</w:t>
      </w:r>
      <w:r>
        <w:t xml:space="preserve"> megegyezik e az Eljáráson megadott becsült nettó </w:t>
      </w:r>
      <w:r w:rsidR="002329A6">
        <w:t>összeggel</w:t>
      </w:r>
      <w:r>
        <w:t>, és</w:t>
      </w:r>
    </w:p>
    <w:p w14:paraId="43A44E96" w14:textId="530504D3" w:rsidR="002329A6" w:rsidRDefault="008328EA" w:rsidP="007D6D71">
      <w:pPr>
        <w:pStyle w:val="ListParagraph"/>
        <w:numPr>
          <w:ilvl w:val="3"/>
          <w:numId w:val="6"/>
        </w:numPr>
        <w:jc w:val="both"/>
      </w:pPr>
      <w:r>
        <w:t xml:space="preserve">a Részterületenként megadott becsült nettó </w:t>
      </w:r>
      <w:r w:rsidR="002329A6">
        <w:t xml:space="preserve">összeg, </w:t>
      </w:r>
      <w:r>
        <w:t>megegyezik e a</w:t>
      </w:r>
      <w:r w:rsidR="00F33D04">
        <w:t xml:space="preserve"> Vállalati bontásban </w:t>
      </w:r>
      <w:r w:rsidR="0099001A">
        <w:t>megadott becsült nettó</w:t>
      </w:r>
      <w:r w:rsidR="002329A6">
        <w:t xml:space="preserve"> összeggel.</w:t>
      </w:r>
    </w:p>
    <w:p w14:paraId="76868225" w14:textId="5C421CEF" w:rsidR="00EE1E00" w:rsidRDefault="0596E510" w:rsidP="007D6D71">
      <w:pPr>
        <w:pStyle w:val="ListParagraph"/>
        <w:numPr>
          <w:ilvl w:val="3"/>
          <w:numId w:val="6"/>
        </w:numPr>
        <w:jc w:val="both"/>
      </w:pPr>
      <w:r>
        <w:t xml:space="preserve">és csak abban az esetben engedje a feladatot készre jelenteni, ha ezek az egyezőségek fennállnak. </w:t>
      </w:r>
      <w:commentRangeEnd w:id="3"/>
      <w:r w:rsidR="00F33D04">
        <w:rPr>
          <w:rStyle w:val="CommentReference"/>
        </w:rPr>
        <w:commentReference w:id="3"/>
      </w:r>
      <w:commentRangeEnd w:id="4"/>
      <w:r w:rsidR="00A63B4A">
        <w:rPr>
          <w:rStyle w:val="CommentReference"/>
          <w:rFonts w:ascii="Tahoma" w:eastAsiaTheme="minorHAnsi" w:hAnsi="Tahoma" w:cstheme="minorBidi"/>
        </w:rPr>
        <w:commentReference w:id="4"/>
      </w:r>
      <w:commentRangeEnd w:id="5"/>
      <w:commentRangeEnd w:id="8"/>
      <w:commentRangeEnd w:id="9"/>
      <w:commentRangeEnd w:id="10"/>
      <w:commentRangeEnd w:id="11"/>
      <w:r w:rsidR="00A027A9">
        <w:rPr>
          <w:rStyle w:val="CommentReference"/>
          <w:rFonts w:ascii="Tahoma" w:eastAsiaTheme="minorHAnsi" w:hAnsi="Tahoma" w:cstheme="minorBidi"/>
        </w:rPr>
        <w:commentReference w:id="5"/>
      </w:r>
      <w:commentRangeEnd w:id="6"/>
      <w:r w:rsidR="00BA5D42">
        <w:rPr>
          <w:rStyle w:val="CommentReference"/>
          <w:rFonts w:ascii="Tahoma" w:eastAsiaTheme="minorHAnsi" w:hAnsi="Tahoma" w:cstheme="minorBidi"/>
        </w:rPr>
        <w:commentReference w:id="6"/>
      </w:r>
      <w:commentRangeEnd w:id="7"/>
      <w:r w:rsidR="004F5F5F">
        <w:rPr>
          <w:rStyle w:val="CommentReference"/>
          <w:rFonts w:ascii="Tahoma" w:eastAsiaTheme="minorHAnsi" w:hAnsi="Tahoma" w:cstheme="minorBidi"/>
        </w:rPr>
        <w:commentReference w:id="7"/>
      </w:r>
      <w:r w:rsidR="00CD473D">
        <w:rPr>
          <w:rStyle w:val="CommentReference"/>
          <w:rFonts w:ascii="Tahoma" w:eastAsiaTheme="minorHAnsi" w:hAnsi="Tahoma" w:cstheme="minorBidi"/>
        </w:rPr>
        <w:commentReference w:id="8"/>
      </w:r>
      <w:r w:rsidR="001A71DE">
        <w:rPr>
          <w:rStyle w:val="CommentReference"/>
          <w:rFonts w:ascii="Tahoma" w:eastAsiaTheme="minorHAnsi" w:hAnsi="Tahoma" w:cstheme="minorBidi"/>
        </w:rPr>
        <w:commentReference w:id="9"/>
      </w:r>
      <w:r w:rsidR="009123D0">
        <w:rPr>
          <w:rStyle w:val="CommentReference"/>
          <w:rFonts w:ascii="Tahoma" w:eastAsiaTheme="minorHAnsi" w:hAnsi="Tahoma" w:cstheme="minorBidi"/>
        </w:rPr>
        <w:commentReference w:id="10"/>
      </w:r>
      <w:r w:rsidR="001A71DE">
        <w:rPr>
          <w:rStyle w:val="CommentReference"/>
          <w:rFonts w:ascii="Tahoma" w:eastAsiaTheme="minorHAnsi" w:hAnsi="Tahoma" w:cstheme="minorBidi"/>
        </w:rPr>
        <w:commentReference w:id="11"/>
      </w:r>
    </w:p>
    <w:p w14:paraId="7FA7E3ED" w14:textId="56E00AED" w:rsidR="00367382" w:rsidRPr="006E43BC" w:rsidRDefault="006E43BC" w:rsidP="007D6D71">
      <w:pPr>
        <w:pStyle w:val="ListParagraph"/>
        <w:numPr>
          <w:ilvl w:val="2"/>
          <w:numId w:val="6"/>
        </w:numPr>
        <w:jc w:val="both"/>
      </w:pPr>
      <w:r>
        <w:t>ha az értéke IGEN, akkor a fenti ellenőrzést NE végezze el, így a folyamat a 400-as lépést követően le fog záródni (CPS1).</w:t>
      </w:r>
    </w:p>
    <w:p w14:paraId="1A713E4E" w14:textId="77777777" w:rsidR="00E80109" w:rsidRDefault="00E80109" w:rsidP="007D6D71">
      <w:pPr>
        <w:jc w:val="both"/>
      </w:pPr>
    </w:p>
    <w:p w14:paraId="2B55FBF2" w14:textId="34BD539F" w:rsidR="007E19C9" w:rsidRDefault="00983635" w:rsidP="008D52DE">
      <w:pPr>
        <w:pStyle w:val="ListParagraph"/>
        <w:numPr>
          <w:ilvl w:val="0"/>
          <w:numId w:val="6"/>
        </w:numPr>
        <w:jc w:val="both"/>
      </w:pPr>
      <w:r>
        <w:t xml:space="preserve">A rendszer </w:t>
      </w:r>
      <w:commentRangeStart w:id="15"/>
      <w:commentRangeStart w:id="16"/>
      <w:r>
        <w:t xml:space="preserve">az </w:t>
      </w:r>
      <w:r w:rsidRPr="00E9591B">
        <w:rPr>
          <w:b/>
          <w:bCs/>
        </w:rPr>
        <w:t xml:space="preserve">eljárás </w:t>
      </w:r>
      <w:r w:rsidR="000A03B0" w:rsidRPr="00E9591B">
        <w:rPr>
          <w:b/>
          <w:bCs/>
        </w:rPr>
        <w:t>lezárása előtt</w:t>
      </w:r>
      <w:r w:rsidR="000A03B0">
        <w:t xml:space="preserve"> </w:t>
      </w:r>
      <w:commentRangeEnd w:id="15"/>
      <w:r w:rsidR="00A0482E">
        <w:rPr>
          <w:rStyle w:val="CommentReference"/>
          <w:rFonts w:ascii="Tahoma" w:eastAsiaTheme="minorHAnsi" w:hAnsi="Tahoma" w:cstheme="minorBidi"/>
        </w:rPr>
        <w:commentReference w:id="15"/>
      </w:r>
      <w:commentRangeEnd w:id="16"/>
      <w:r w:rsidR="00203B71">
        <w:rPr>
          <w:rStyle w:val="CommentReference"/>
          <w:rFonts w:ascii="Tahoma" w:eastAsiaTheme="minorHAnsi" w:hAnsi="Tahoma" w:cstheme="minorBidi"/>
        </w:rPr>
        <w:commentReference w:id="16"/>
      </w:r>
      <w:r>
        <w:t>követelje meg a beszerzőtől, hogy ha az eljárás több vállalatot is érint, akkor végezze el a vállalatonkénti bontást</w:t>
      </w:r>
      <w:r w:rsidR="004A5DA9">
        <w:t xml:space="preserve"> a szerződés </w:t>
      </w:r>
      <w:r w:rsidR="00955235">
        <w:t xml:space="preserve">értéke </w:t>
      </w:r>
      <w:r w:rsidR="004A5DA9">
        <w:t xml:space="preserve">és egyéb adatok </w:t>
      </w:r>
      <w:r w:rsidR="00BE26F2">
        <w:t>esetében</w:t>
      </w:r>
      <w:r>
        <w:t>.</w:t>
      </w:r>
      <w:r w:rsidR="00CF247F">
        <w:t xml:space="preserve"> </w:t>
      </w:r>
    </w:p>
    <w:p w14:paraId="0AD3F386" w14:textId="06AA6F4E" w:rsidR="005B239A" w:rsidRDefault="00BC73C1" w:rsidP="00BF0DB5">
      <w:pPr>
        <w:pStyle w:val="ListParagraph"/>
        <w:numPr>
          <w:ilvl w:val="1"/>
          <w:numId w:val="6"/>
        </w:numPr>
        <w:jc w:val="both"/>
      </w:pPr>
      <w:r>
        <w:t>Az ELJRF09</w:t>
      </w:r>
      <w:r w:rsidR="00D15A30">
        <w:t>/02 Eljárás eredménye alfolyamatban (Közvetlen szerződéskötés főfolyamat</w:t>
      </w:r>
      <w:r w:rsidR="007344B0">
        <w:t xml:space="preserve"> része</w:t>
      </w:r>
      <w:r w:rsidR="00D15A30">
        <w:t>)</w:t>
      </w:r>
      <w:r w:rsidR="007344B0">
        <w:t xml:space="preserve"> és az ELJRF09 </w:t>
      </w:r>
      <w:r w:rsidR="00BD4A20">
        <w:t xml:space="preserve">Eljárás eredménye alfolyamatban (minden többi főfolyamat esetén) az Eredmény rögzítése lépés </w:t>
      </w:r>
      <w:r w:rsidR="00F16E6A">
        <w:t xml:space="preserve">készre jelentésekor a rendszer ellenőrizze, hogy </w:t>
      </w:r>
      <w:r w:rsidR="009614E9">
        <w:t>a szerződés</w:t>
      </w:r>
      <w:r w:rsidR="00955235">
        <w:t xml:space="preserve"> értéke</w:t>
      </w:r>
    </w:p>
    <w:p w14:paraId="41606F4F" w14:textId="5B0BCD75" w:rsidR="00F16E6A" w:rsidRDefault="009614E9" w:rsidP="005B239A">
      <w:pPr>
        <w:pStyle w:val="ListParagraph"/>
        <w:numPr>
          <w:ilvl w:val="2"/>
          <w:numId w:val="6"/>
        </w:numPr>
        <w:jc w:val="both"/>
      </w:pPr>
      <w:r>
        <w:t>megadásra került</w:t>
      </w:r>
      <w:r w:rsidR="008952CF">
        <w:t>-</w:t>
      </w:r>
      <w:r>
        <w:t xml:space="preserve">e </w:t>
      </w:r>
      <w:r w:rsidR="00F33466">
        <w:t xml:space="preserve">az Eljárás </w:t>
      </w:r>
      <w:r>
        <w:t>minden olyan Részterület</w:t>
      </w:r>
      <w:r w:rsidR="00F33466">
        <w:t>én</w:t>
      </w:r>
      <w:r>
        <w:t>, amelyik</w:t>
      </w:r>
      <w:r w:rsidR="008952CF">
        <w:t xml:space="preserve"> </w:t>
      </w:r>
      <w:r w:rsidR="00F33466">
        <w:t>Eredményes jelölést kapott.</w:t>
      </w:r>
    </w:p>
    <w:p w14:paraId="1B346670" w14:textId="6C6F53F3" w:rsidR="005B239A" w:rsidRDefault="00622335" w:rsidP="005B239A">
      <w:pPr>
        <w:pStyle w:val="ListParagraph"/>
        <w:numPr>
          <w:ilvl w:val="2"/>
          <w:numId w:val="6"/>
        </w:numPr>
        <w:jc w:val="both"/>
      </w:pPr>
      <w:r>
        <w:lastRenderedPageBreak/>
        <w:t>a Részterületen</w:t>
      </w:r>
      <w:r w:rsidR="002763F4">
        <w:t>ként</w:t>
      </w:r>
      <w:r>
        <w:t xml:space="preserve"> megadott Szerződés</w:t>
      </w:r>
      <w:r w:rsidR="002763F4">
        <w:t xml:space="preserve"> értéke megegyezik e a Vállalat</w:t>
      </w:r>
      <w:r w:rsidR="00E145DA">
        <w:t>i</w:t>
      </w:r>
      <w:r w:rsidR="002763F4">
        <w:t xml:space="preserve"> bontásban megadott szerződés érték</w:t>
      </w:r>
      <w:r w:rsidR="005B5247">
        <w:t>ével.</w:t>
      </w:r>
    </w:p>
    <w:p w14:paraId="13C64929" w14:textId="77777777" w:rsidR="005B5247" w:rsidRDefault="005B5247" w:rsidP="005B5247">
      <w:pPr>
        <w:pStyle w:val="ListParagraph"/>
        <w:numPr>
          <w:ilvl w:val="1"/>
          <w:numId w:val="6"/>
        </w:numPr>
        <w:jc w:val="both"/>
      </w:pPr>
      <w:r>
        <w:t xml:space="preserve">és csak abban az esetben engedje a feladatot készre jelenteni, ha ezek az egyezőségek fennállnak. </w:t>
      </w:r>
    </w:p>
    <w:p w14:paraId="52DB4B02" w14:textId="4E55307C" w:rsidR="00983635" w:rsidRDefault="00983635" w:rsidP="005B5247">
      <w:pPr>
        <w:pStyle w:val="ListParagraph"/>
        <w:ind w:left="1440"/>
        <w:jc w:val="both"/>
      </w:pPr>
    </w:p>
    <w:p w14:paraId="3BF269C4" w14:textId="5DEF0106" w:rsidR="000D1254" w:rsidRPr="000D1254" w:rsidRDefault="00C4140F" w:rsidP="008D52DE">
      <w:pPr>
        <w:numPr>
          <w:ilvl w:val="0"/>
          <w:numId w:val="6"/>
        </w:numPr>
        <w:jc w:val="both"/>
      </w:pPr>
      <w:commentRangeStart w:id="17"/>
      <w:commentRangeStart w:id="18"/>
      <w:commentRangeStart w:id="19"/>
      <w:r>
        <w:t>Az eljárás végén legyen</w:t>
      </w:r>
      <w:r w:rsidR="000D1254">
        <w:t>ek</w:t>
      </w:r>
      <w:r>
        <w:t xml:space="preserve"> </w:t>
      </w:r>
      <w:r w:rsidR="004618E2" w:rsidRPr="004618E2">
        <w:rPr>
          <w:b/>
          <w:bCs/>
        </w:rPr>
        <w:t xml:space="preserve">új </w:t>
      </w:r>
      <w:r w:rsidRPr="004618E2">
        <w:rPr>
          <w:b/>
          <w:bCs/>
        </w:rPr>
        <w:t>folyamatlépés</w:t>
      </w:r>
      <w:r w:rsidR="000D1254">
        <w:rPr>
          <w:b/>
          <w:bCs/>
        </w:rPr>
        <w:t>ek</w:t>
      </w:r>
      <w:commentRangeEnd w:id="17"/>
      <w:r w:rsidR="00D73083">
        <w:rPr>
          <w:rStyle w:val="CommentReference"/>
          <w:rFonts w:ascii="Tahoma" w:eastAsiaTheme="minorHAnsi" w:hAnsi="Tahoma" w:cstheme="minorBidi"/>
        </w:rPr>
        <w:commentReference w:id="17"/>
      </w:r>
      <w:commentRangeEnd w:id="18"/>
      <w:r w:rsidR="00B978D2">
        <w:rPr>
          <w:rStyle w:val="CommentReference"/>
          <w:rFonts w:ascii="Tahoma" w:eastAsiaTheme="minorHAnsi" w:hAnsi="Tahoma" w:cstheme="minorBidi"/>
        </w:rPr>
        <w:commentReference w:id="18"/>
      </w:r>
      <w:commentRangeEnd w:id="19"/>
      <w:r w:rsidR="00B978D2">
        <w:rPr>
          <w:rStyle w:val="CommentReference"/>
          <w:rFonts w:ascii="Tahoma" w:eastAsiaTheme="minorHAnsi" w:hAnsi="Tahoma" w:cstheme="minorBidi"/>
        </w:rPr>
        <w:commentReference w:id="19"/>
      </w:r>
      <w:r w:rsidR="00BA4BBD">
        <w:rPr>
          <w:b/>
          <w:bCs/>
        </w:rPr>
        <w:t xml:space="preserve"> </w:t>
      </w:r>
      <w:r w:rsidR="00BA4BBD" w:rsidRPr="00BA4BBD">
        <w:t>az alábbiak szerint:</w:t>
      </w:r>
    </w:p>
    <w:p w14:paraId="180872E4" w14:textId="7FF03C3A" w:rsidR="009C4A58" w:rsidRDefault="009C4A58" w:rsidP="008D52DE">
      <w:pPr>
        <w:numPr>
          <w:ilvl w:val="1"/>
          <w:numId w:val="6"/>
        </w:numPr>
        <w:jc w:val="both"/>
      </w:pPr>
      <w:r>
        <w:t xml:space="preserve">Az ELJRF09/02 Eljárás eredménye alfolyamatban (Közvetlen szerződéskötés főfolyamat része) és az ELJRF09 Eljárás eredménye alfolyamatban (minden többi főfolyamat esetén) az </w:t>
      </w:r>
      <w:r w:rsidRPr="003E78C3">
        <w:rPr>
          <w:b/>
          <w:bCs/>
          <w:i/>
          <w:iCs/>
        </w:rPr>
        <w:t xml:space="preserve">Eredmény rögzítése lépés után </w:t>
      </w:r>
      <w:r w:rsidR="00EE2861" w:rsidRPr="003E78C3">
        <w:rPr>
          <w:b/>
          <w:bCs/>
          <w:i/>
          <w:iCs/>
        </w:rPr>
        <w:t>az alábbi két lépés jöjjön létre</w:t>
      </w:r>
      <w:r w:rsidR="00EE2861">
        <w:t>:</w:t>
      </w:r>
    </w:p>
    <w:p w14:paraId="4CED0007" w14:textId="5EF0BA8B" w:rsidR="00C4140F" w:rsidRDefault="00B978D2" w:rsidP="00EE2861">
      <w:pPr>
        <w:numPr>
          <w:ilvl w:val="2"/>
          <w:numId w:val="6"/>
        </w:numPr>
        <w:jc w:val="both"/>
      </w:pPr>
      <w:r>
        <w:t xml:space="preserve">a beszerző részére </w:t>
      </w:r>
      <w:r w:rsidR="0012250C">
        <w:t>az</w:t>
      </w:r>
      <w:r w:rsidR="00C4140F">
        <w:t xml:space="preserve"> SAP NWFM-ben az EBR munkajegyeken a Korrigált aktivált érték rögzít</w:t>
      </w:r>
      <w:r w:rsidR="00BB77A9">
        <w:t>ése</w:t>
      </w:r>
      <w:r w:rsidR="0012250C">
        <w:t>,</w:t>
      </w:r>
      <w:r w:rsidR="00BB77A9">
        <w:t xml:space="preserve"> majd</w:t>
      </w:r>
    </w:p>
    <w:p w14:paraId="4C015F52" w14:textId="75EBC8BB" w:rsidR="00D60CD3" w:rsidRDefault="000D1254" w:rsidP="003E78C3">
      <w:pPr>
        <w:numPr>
          <w:ilvl w:val="2"/>
          <w:numId w:val="6"/>
        </w:numPr>
        <w:jc w:val="both"/>
      </w:pPr>
      <w:r>
        <w:t xml:space="preserve">a </w:t>
      </w:r>
      <w:commentRangeStart w:id="20"/>
      <w:commentRangeStart w:id="21"/>
      <w:commentRangeStart w:id="22"/>
      <w:commentRangeStart w:id="23"/>
      <w:r w:rsidR="00B978D2">
        <w:t xml:space="preserve">beszerző </w:t>
      </w:r>
      <w:commentRangeEnd w:id="20"/>
      <w:r w:rsidR="00B978D2">
        <w:rPr>
          <w:rStyle w:val="CommentReference"/>
          <w:rFonts w:ascii="Tahoma" w:eastAsiaTheme="minorHAnsi" w:hAnsi="Tahoma" w:cstheme="minorBidi"/>
        </w:rPr>
        <w:commentReference w:id="20"/>
      </w:r>
      <w:commentRangeEnd w:id="21"/>
      <w:r w:rsidR="00192DFC">
        <w:rPr>
          <w:rStyle w:val="CommentReference"/>
          <w:rFonts w:ascii="Tahoma" w:eastAsiaTheme="minorHAnsi" w:hAnsi="Tahoma" w:cstheme="minorBidi"/>
        </w:rPr>
        <w:commentReference w:id="21"/>
      </w:r>
      <w:commentRangeEnd w:id="22"/>
      <w:r w:rsidR="00CC3DF5">
        <w:rPr>
          <w:rStyle w:val="CommentReference"/>
          <w:rFonts w:ascii="Tahoma" w:eastAsiaTheme="minorHAnsi" w:hAnsi="Tahoma" w:cstheme="minorBidi"/>
        </w:rPr>
        <w:commentReference w:id="22"/>
      </w:r>
      <w:commentRangeEnd w:id="23"/>
      <w:r w:rsidR="00D60CD3">
        <w:rPr>
          <w:rStyle w:val="CommentReference"/>
          <w:rFonts w:ascii="Tahoma" w:eastAsiaTheme="minorHAnsi" w:hAnsi="Tahoma" w:cstheme="minorBidi"/>
        </w:rPr>
        <w:commentReference w:id="23"/>
      </w:r>
      <w:r w:rsidR="00B978D2">
        <w:t xml:space="preserve">részére a </w:t>
      </w:r>
      <w:r>
        <w:t xml:space="preserve">szerződés </w:t>
      </w:r>
      <w:r w:rsidR="0012250C">
        <w:t xml:space="preserve">a DMS </w:t>
      </w:r>
      <w:r w:rsidR="00D60CD3">
        <w:t>szerződéstárba történő rögzítésére ÉS vele párhuzamosan</w:t>
      </w:r>
    </w:p>
    <w:p w14:paraId="1E7DD49E" w14:textId="7180A5AB" w:rsidR="000D1254" w:rsidRPr="00135250" w:rsidRDefault="00D60CD3" w:rsidP="003E78C3">
      <w:pPr>
        <w:numPr>
          <w:ilvl w:val="2"/>
          <w:numId w:val="6"/>
        </w:numPr>
        <w:jc w:val="both"/>
      </w:pPr>
      <w:r>
        <w:t>a forrásgazda részére a szerződés</w:t>
      </w:r>
      <w:r w:rsidR="0012250C">
        <w:t xml:space="preserve"> SAP </w:t>
      </w:r>
      <w:r w:rsidR="000D1254">
        <w:t xml:space="preserve">szerződéstárban történő </w:t>
      </w:r>
      <w:r w:rsidR="007125A2">
        <w:t>publikálása</w:t>
      </w:r>
      <w:r w:rsidR="0012250C">
        <w:t>.</w:t>
      </w:r>
    </w:p>
    <w:p w14:paraId="18ADE18D" w14:textId="06FD7DE1" w:rsidR="00D351FE" w:rsidRDefault="001E62BF" w:rsidP="008D52DE">
      <w:pPr>
        <w:pStyle w:val="ListParagraph"/>
        <w:numPr>
          <w:ilvl w:val="0"/>
          <w:numId w:val="6"/>
        </w:numPr>
        <w:jc w:val="both"/>
      </w:pPr>
      <w:r>
        <w:t xml:space="preserve">Ezen összegek </w:t>
      </w:r>
      <w:r w:rsidR="00BE26F2">
        <w:t xml:space="preserve">és adatok </w:t>
      </w:r>
      <w:r>
        <w:t xml:space="preserve">megadásának célja </w:t>
      </w:r>
      <w:r w:rsidR="008415EC">
        <w:t xml:space="preserve">a CPS-ben is </w:t>
      </w:r>
      <w:r>
        <w:t xml:space="preserve">az adatszolgáltatás, azaz, hogy az eljárásonként és részterületenként megadott összegek </w:t>
      </w:r>
      <w:r w:rsidR="00BE26F2">
        <w:t xml:space="preserve">és szerződés adatok </w:t>
      </w:r>
      <w:r>
        <w:t xml:space="preserve">megjelenhessenek </w:t>
      </w:r>
      <w:r w:rsidR="004146B9">
        <w:t xml:space="preserve">különböző </w:t>
      </w:r>
      <w:r>
        <w:t>riportokon.</w:t>
      </w:r>
    </w:p>
    <w:p w14:paraId="36ADF3CE" w14:textId="77777777" w:rsidR="00A16509" w:rsidRDefault="00A16509" w:rsidP="00F444A1">
      <w:pPr>
        <w:jc w:val="both"/>
      </w:pPr>
    </w:p>
    <w:p w14:paraId="661DDA9E" w14:textId="5C1B4339" w:rsidR="00FA7EAF" w:rsidRDefault="00FA7EAF" w:rsidP="00F444A1">
      <w:pPr>
        <w:jc w:val="both"/>
      </w:pPr>
      <w:r>
        <w:t xml:space="preserve">Jelen fejlesztés a következő </w:t>
      </w:r>
      <w:r w:rsidR="00D8578D">
        <w:t xml:space="preserve">fejlesztési </w:t>
      </w:r>
      <w:r>
        <w:t>igények megvalósítását tartalmazza:</w:t>
      </w:r>
    </w:p>
    <w:p w14:paraId="59ABC01D" w14:textId="42DB51B0" w:rsidR="00407F6E" w:rsidRDefault="00EC11B7" w:rsidP="00F444A1">
      <w:pPr>
        <w:jc w:val="both"/>
      </w:pPr>
      <w:r w:rsidRPr="00EC11B7">
        <w:rPr>
          <w:noProof/>
          <w:lang w:eastAsia="hu-HU"/>
        </w:rPr>
        <w:drawing>
          <wp:inline distT="0" distB="0" distL="0" distR="0" wp14:anchorId="72D9B65C" wp14:editId="44ED7F94">
            <wp:extent cx="5732780" cy="1866265"/>
            <wp:effectExtent l="0" t="0" r="1270" b="635"/>
            <wp:docPr id="1336979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79036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r="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86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AFF5A" w14:textId="77777777" w:rsidR="00AF2DAE" w:rsidRDefault="00AF2DAE" w:rsidP="00AF2DAE">
      <w:pPr>
        <w:jc w:val="both"/>
        <w:rPr>
          <w:b/>
          <w:bCs/>
        </w:rPr>
      </w:pPr>
    </w:p>
    <w:p w14:paraId="4563254C" w14:textId="63AB3B33" w:rsidR="004146B9" w:rsidRPr="00AF2DAE" w:rsidRDefault="00AF2DAE" w:rsidP="00AF2DAE">
      <w:pPr>
        <w:jc w:val="both"/>
        <w:rPr>
          <w:b/>
          <w:bCs/>
        </w:rPr>
      </w:pPr>
      <w:r w:rsidRPr="00AF2DAE">
        <w:rPr>
          <w:b/>
          <w:bCs/>
        </w:rPr>
        <w:t xml:space="preserve">FONTOS: </w:t>
      </w:r>
      <w:r w:rsidR="004146B9" w:rsidRPr="00AF2DAE">
        <w:rPr>
          <w:b/>
          <w:bCs/>
        </w:rPr>
        <w:t>A</w:t>
      </w:r>
      <w:r w:rsidR="00583DF2" w:rsidRPr="00AF2DAE">
        <w:rPr>
          <w:b/>
          <w:bCs/>
        </w:rPr>
        <w:t xml:space="preserve"> fenti mezők</w:t>
      </w:r>
      <w:r w:rsidR="004146B9" w:rsidRPr="00AF2DAE">
        <w:rPr>
          <w:b/>
          <w:bCs/>
        </w:rPr>
        <w:t xml:space="preserve"> riportokon való megjelenés</w:t>
      </w:r>
      <w:r w:rsidR="00583DF2" w:rsidRPr="00AF2DAE">
        <w:rPr>
          <w:b/>
          <w:bCs/>
        </w:rPr>
        <w:t>e</w:t>
      </w:r>
      <w:r w:rsidR="004146B9" w:rsidRPr="00AF2DAE">
        <w:rPr>
          <w:b/>
          <w:bCs/>
        </w:rPr>
        <w:t xml:space="preserve"> külön</w:t>
      </w:r>
      <w:r w:rsidR="00583DF2" w:rsidRPr="00AF2DAE">
        <w:rPr>
          <w:b/>
          <w:bCs/>
        </w:rPr>
        <w:t>-külön</w:t>
      </w:r>
      <w:r w:rsidR="004146B9" w:rsidRPr="00AF2DAE">
        <w:rPr>
          <w:b/>
          <w:bCs/>
        </w:rPr>
        <w:t xml:space="preserve"> fejlesztés</w:t>
      </w:r>
      <w:r w:rsidR="00583DF2" w:rsidRPr="00AF2DAE">
        <w:rPr>
          <w:b/>
          <w:bCs/>
        </w:rPr>
        <w:t>i lapokon lesznek kezelve</w:t>
      </w:r>
      <w:r>
        <w:rPr>
          <w:b/>
          <w:bCs/>
        </w:rPr>
        <w:t>!</w:t>
      </w:r>
    </w:p>
    <w:p w14:paraId="7D36E5B6" w14:textId="77777777" w:rsidR="00942438" w:rsidRDefault="00942438">
      <w:pPr>
        <w:spacing w:after="200" w:line="276" w:lineRule="auto"/>
        <w:rPr>
          <w:rFonts w:asciiTheme="majorHAnsi" w:eastAsiaTheme="majorEastAsia" w:hAnsiTheme="majorHAnsi" w:cstheme="majorBidi"/>
          <w:b/>
          <w:color w:val="4C1B61" w:themeColor="accent1" w:themeShade="BF"/>
          <w:sz w:val="44"/>
          <w:szCs w:val="32"/>
        </w:rPr>
      </w:pPr>
      <w:r>
        <w:br w:type="page"/>
      </w:r>
    </w:p>
    <w:p w14:paraId="02E4B674" w14:textId="2722CD9E" w:rsidR="00F323C4" w:rsidRPr="000D2F75" w:rsidRDefault="00300E9C" w:rsidP="00844B84">
      <w:pPr>
        <w:pStyle w:val="Heading1"/>
      </w:pPr>
      <w:bookmarkStart w:id="24" w:name="_Toc209698299"/>
      <w:r w:rsidRPr="000D2F75">
        <w:lastRenderedPageBreak/>
        <w:t>Megoldási koncepció</w:t>
      </w:r>
      <w:bookmarkEnd w:id="24"/>
    </w:p>
    <w:p w14:paraId="236F16AB" w14:textId="37F1FF09" w:rsidR="00042B14" w:rsidRPr="000D2F75" w:rsidRDefault="00300E9C" w:rsidP="00042B14">
      <w:pPr>
        <w:pStyle w:val="Heading2"/>
      </w:pPr>
      <w:bookmarkStart w:id="25" w:name="_Toc209698300"/>
      <w:r w:rsidRPr="000D2F75">
        <w:t>A koncepció magas szintű leírása</w:t>
      </w:r>
      <w:bookmarkEnd w:id="25"/>
    </w:p>
    <w:p w14:paraId="4AE89765" w14:textId="05684BAE" w:rsidR="00B3566B" w:rsidRDefault="00B3566B" w:rsidP="008D52DE">
      <w:pPr>
        <w:pStyle w:val="ListParagraph"/>
        <w:numPr>
          <w:ilvl w:val="0"/>
          <w:numId w:val="7"/>
        </w:numPr>
        <w:jc w:val="both"/>
        <w:rPr>
          <w:b/>
          <w:bCs/>
        </w:rPr>
      </w:pPr>
      <w:bookmarkStart w:id="26" w:name="_Használati_eset_–"/>
      <w:bookmarkStart w:id="27" w:name="_Használati_eset_–_3"/>
      <w:bookmarkStart w:id="28" w:name="_Task_management_–"/>
      <w:bookmarkStart w:id="29" w:name="_Használati_eset_-"/>
      <w:bookmarkStart w:id="30" w:name="_Használati_eset_–_4"/>
      <w:bookmarkEnd w:id="26"/>
      <w:bookmarkEnd w:id="27"/>
      <w:bookmarkEnd w:id="28"/>
      <w:bookmarkEnd w:id="29"/>
      <w:bookmarkEnd w:id="30"/>
      <w:r w:rsidRPr="00B45231">
        <w:rPr>
          <w:b/>
          <w:bCs/>
        </w:rPr>
        <w:t>Részterület</w:t>
      </w:r>
      <w:r w:rsidR="00B97DFB">
        <w:rPr>
          <w:b/>
          <w:bCs/>
        </w:rPr>
        <w:t xml:space="preserve"> edit </w:t>
      </w:r>
      <w:r w:rsidR="002E7232">
        <w:rPr>
          <w:b/>
          <w:bCs/>
        </w:rPr>
        <w:t xml:space="preserve">form </w:t>
      </w:r>
      <w:r w:rsidR="00B97DFB">
        <w:rPr>
          <w:b/>
          <w:bCs/>
        </w:rPr>
        <w:t>kiegészítése</w:t>
      </w:r>
      <w:r w:rsidR="00960141">
        <w:rPr>
          <w:b/>
          <w:bCs/>
        </w:rPr>
        <w:t xml:space="preserve"> </w:t>
      </w:r>
      <w:r w:rsidR="00F74C05">
        <w:rPr>
          <w:b/>
          <w:bCs/>
        </w:rPr>
        <w:t>Vállalatonkénti bontás</w:t>
      </w:r>
      <w:r w:rsidR="00960141">
        <w:rPr>
          <w:b/>
          <w:bCs/>
        </w:rPr>
        <w:t xml:space="preserve"> adatokkal</w:t>
      </w:r>
    </w:p>
    <w:p w14:paraId="6BC30179" w14:textId="53CBF80A" w:rsidR="005C1D47" w:rsidRDefault="005C1D47" w:rsidP="00385CE8">
      <w:pPr>
        <w:pStyle w:val="ListParagraph"/>
        <w:numPr>
          <w:ilvl w:val="1"/>
          <w:numId w:val="10"/>
        </w:numPr>
        <w:ind w:left="1068"/>
        <w:jc w:val="both"/>
      </w:pPr>
      <w:r>
        <w:t xml:space="preserve">A </w:t>
      </w:r>
      <w:r w:rsidR="00657957">
        <w:t xml:space="preserve">Részterületek fülön az Új részterület gomb alatt megjelenő </w:t>
      </w:r>
      <w:r>
        <w:t>Részterület edit form jobb paneljére létrehozunk egy új „Vállalatonkénti bontás” nevű fület, mely az alábbi mezőket mutatja táblázatos formában</w:t>
      </w:r>
    </w:p>
    <w:p w14:paraId="331C5E91" w14:textId="77777777" w:rsidR="005C1D47" w:rsidRDefault="005C1D47" w:rsidP="00385CE8">
      <w:pPr>
        <w:pStyle w:val="ListParagraph"/>
        <w:numPr>
          <w:ilvl w:val="2"/>
          <w:numId w:val="10"/>
        </w:numPr>
        <w:ind w:left="1788"/>
        <w:jc w:val="both"/>
      </w:pPr>
      <w:r>
        <w:t>Vállalat - a vállalat rövid neve, nem szerkeszthető</w:t>
      </w:r>
    </w:p>
    <w:p w14:paraId="6264B1D2" w14:textId="77777777" w:rsidR="005C1D47" w:rsidRDefault="005C1D47" w:rsidP="00385CE8">
      <w:pPr>
        <w:pStyle w:val="ListParagraph"/>
        <w:numPr>
          <w:ilvl w:val="2"/>
          <w:numId w:val="10"/>
        </w:numPr>
        <w:ind w:left="1788"/>
        <w:jc w:val="both"/>
      </w:pPr>
      <w:r>
        <w:t>Becsült nettó összeg, szerkeszthető</w:t>
      </w:r>
    </w:p>
    <w:p w14:paraId="5FD5B506" w14:textId="727A5BCC" w:rsidR="00CA1C5B" w:rsidRDefault="005C1D47" w:rsidP="00385CE8">
      <w:pPr>
        <w:pStyle w:val="ListParagraph"/>
        <w:numPr>
          <w:ilvl w:val="2"/>
          <w:numId w:val="10"/>
        </w:numPr>
        <w:ind w:left="1788"/>
        <w:jc w:val="both"/>
      </w:pPr>
      <w:r>
        <w:t>Pénznem - az eljárás pénzneme, nem szerkeszthető</w:t>
      </w:r>
      <w:r w:rsidR="00231775">
        <w:t>, display</w:t>
      </w:r>
    </w:p>
    <w:p w14:paraId="63519AD9" w14:textId="50BF7302" w:rsidR="003C33BF" w:rsidRDefault="0006051A" w:rsidP="00385CE8">
      <w:pPr>
        <w:pStyle w:val="ListParagraph"/>
        <w:numPr>
          <w:ilvl w:val="1"/>
          <w:numId w:val="10"/>
        </w:numPr>
        <w:ind w:left="1068"/>
        <w:jc w:val="both"/>
      </w:pPr>
      <w:r>
        <w:t xml:space="preserve">kiegészítjük </w:t>
      </w:r>
      <w:r w:rsidR="007F181E">
        <w:t xml:space="preserve">a </w:t>
      </w:r>
      <w:r w:rsidR="005C1D47">
        <w:t>Részterület mentése</w:t>
      </w:r>
      <w:r w:rsidR="007F181E">
        <w:t xml:space="preserve"> funkciót</w:t>
      </w:r>
      <w:r>
        <w:t xml:space="preserve"> azzal, hogy</w:t>
      </w:r>
    </w:p>
    <w:p w14:paraId="686584C2" w14:textId="430D26BE" w:rsidR="00FC41BF" w:rsidRDefault="00FC41BF" w:rsidP="00385CE8">
      <w:pPr>
        <w:pStyle w:val="ListParagraph"/>
        <w:numPr>
          <w:ilvl w:val="2"/>
          <w:numId w:val="10"/>
        </w:numPr>
        <w:ind w:left="1788"/>
        <w:jc w:val="both"/>
      </w:pPr>
      <w:r>
        <w:t xml:space="preserve">ha már vannak rekordok a táblában </w:t>
      </w:r>
      <w:r w:rsidR="006B7485">
        <w:t xml:space="preserve">az adott eljárás </w:t>
      </w:r>
      <w:r>
        <w:t>BÁRMELYIK részterület</w:t>
      </w:r>
      <w:r w:rsidR="006B7485">
        <w:t xml:space="preserve">éhez </w:t>
      </w:r>
      <w:r>
        <w:t xml:space="preserve">kapcsolódóan, akkor a rendszer </w:t>
      </w:r>
      <w:r w:rsidR="0051179F">
        <w:t xml:space="preserve">törli az összes olyan vállalathoz tartozó rekordot, amelyik nem szerepel </w:t>
      </w:r>
      <w:r>
        <w:t xml:space="preserve">a </w:t>
      </w:r>
      <w:r w:rsidR="00CA39FD">
        <w:t>Kapcsolódó igények/költséghelyek fülön</w:t>
      </w:r>
      <w:r w:rsidR="00246668">
        <w:t xml:space="preserve">, </w:t>
      </w:r>
      <w:r w:rsidR="00740BDA">
        <w:t>majd</w:t>
      </w:r>
    </w:p>
    <w:p w14:paraId="565C8807" w14:textId="5B20A907" w:rsidR="003C33BF" w:rsidRDefault="007875F2" w:rsidP="00385CE8">
      <w:pPr>
        <w:pStyle w:val="ListParagraph"/>
        <w:numPr>
          <w:ilvl w:val="2"/>
          <w:numId w:val="10"/>
        </w:numPr>
        <w:ind w:left="1788"/>
        <w:jc w:val="both"/>
      </w:pPr>
      <w:r>
        <w:t xml:space="preserve">a </w:t>
      </w:r>
      <w:r w:rsidR="008C4BBC">
        <w:t>Vállalatonkénti bontás táblában</w:t>
      </w:r>
      <w:r w:rsidR="00FC41BF">
        <w:t xml:space="preserve"> az adott részterülethez</w:t>
      </w:r>
      <w:r w:rsidR="00740BDA">
        <w:t xml:space="preserve"> </w:t>
      </w:r>
      <w:r w:rsidR="005C1D47">
        <w:t>legenerálódik annyi rekord, ahány vállalat szerepel az eljárás Kapcsolódó igények\költséghelyek fülén</w:t>
      </w:r>
      <w:r w:rsidR="0044644C">
        <w:t xml:space="preserve"> és a Vállalat mező kitöltődik a vállalat rövid nevével</w:t>
      </w:r>
      <w:r w:rsidR="00740BDA">
        <w:t>.</w:t>
      </w:r>
    </w:p>
    <w:p w14:paraId="7F680436" w14:textId="08AB325C" w:rsidR="00CB1950" w:rsidRDefault="00246668" w:rsidP="00385CE8">
      <w:pPr>
        <w:ind w:left="1044"/>
        <w:jc w:val="both"/>
      </w:pPr>
      <w:r>
        <w:rPr>
          <w:b/>
          <w:bCs/>
        </w:rPr>
        <w:t>Megjegyzés:</w:t>
      </w:r>
    </w:p>
    <w:p w14:paraId="184EA64F" w14:textId="77777777" w:rsidR="00CB1950" w:rsidRDefault="00CB1950" w:rsidP="00385CE8">
      <w:pPr>
        <w:pStyle w:val="ListParagraph"/>
        <w:numPr>
          <w:ilvl w:val="2"/>
          <w:numId w:val="10"/>
        </w:numPr>
        <w:ind w:left="1788"/>
        <w:jc w:val="both"/>
      </w:pPr>
      <w:r>
        <w:t xml:space="preserve">ez a frissítés azért szükséges, mert előfordulhat, hogy két részterület rögzítése között változott a vállalatok száma a Kapcsolódó igények/költséghelyek táblában), </w:t>
      </w:r>
    </w:p>
    <w:p w14:paraId="5B4CE60B" w14:textId="35695C7A" w:rsidR="00937EEE" w:rsidRDefault="00073D97" w:rsidP="00385CE8">
      <w:pPr>
        <w:pStyle w:val="ListParagraph"/>
        <w:numPr>
          <w:ilvl w:val="2"/>
          <w:numId w:val="10"/>
        </w:numPr>
        <w:ind w:left="1788"/>
        <w:jc w:val="both"/>
      </w:pPr>
      <w:r>
        <w:t xml:space="preserve">új Részterület rögzítésekor </w:t>
      </w:r>
      <w:r w:rsidR="00561FCB">
        <w:t>a Becsült nettó összeg = 0, mert ez az összeg a</w:t>
      </w:r>
      <w:r w:rsidR="00D8542C">
        <w:t>z</w:t>
      </w:r>
      <w:r w:rsidR="00561FCB">
        <w:t xml:space="preserve"> </w:t>
      </w:r>
      <w:r w:rsidR="00934F91">
        <w:t>Ajánlati ár (Cikk/szolgáltatás)</w:t>
      </w:r>
      <w:r w:rsidR="00561FCB">
        <w:t xml:space="preserve"> fül</w:t>
      </w:r>
      <w:r w:rsidR="00EE6627">
        <w:t xml:space="preserve">ön megadott Nettó összeg mezőkből </w:t>
      </w:r>
      <w:proofErr w:type="spellStart"/>
      <w:r w:rsidR="00EE6627">
        <w:t>summázódik</w:t>
      </w:r>
      <w:proofErr w:type="spellEnd"/>
      <w:r w:rsidR="00A27D8C">
        <w:t xml:space="preserve"> azok rögzítését követően</w:t>
      </w:r>
      <w:r w:rsidR="00EE6627">
        <w:t>.</w:t>
      </w:r>
    </w:p>
    <w:p w14:paraId="49A78783" w14:textId="77777777" w:rsidR="002644A8" w:rsidRDefault="002644A8" w:rsidP="00953A43">
      <w:pPr>
        <w:ind w:left="1416"/>
        <w:jc w:val="both"/>
      </w:pPr>
    </w:p>
    <w:p w14:paraId="7E858442" w14:textId="17DD9118" w:rsidR="005C1D47" w:rsidRDefault="003A1B48" w:rsidP="00782A29">
      <w:pPr>
        <w:jc w:val="both"/>
        <w:rPr>
          <w:b/>
          <w:bCs/>
        </w:rPr>
      </w:pPr>
      <w:r>
        <w:rPr>
          <w:noProof/>
          <w:lang w:eastAsia="hu-HU"/>
        </w:rPr>
        <w:drawing>
          <wp:inline distT="0" distB="0" distL="0" distR="0" wp14:anchorId="384343D5" wp14:editId="5079BFC3">
            <wp:extent cx="5760720" cy="1877695"/>
            <wp:effectExtent l="0" t="0" r="0" b="8255"/>
            <wp:docPr id="1402946693" name="picture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8876" w14:textId="3D0C598E" w:rsidR="00CE1EDC" w:rsidRDefault="00CE1EDC">
      <w:pPr>
        <w:spacing w:after="200" w:line="276" w:lineRule="auto"/>
        <w:rPr>
          <w:b/>
          <w:bCs/>
        </w:rPr>
      </w:pPr>
    </w:p>
    <w:p w14:paraId="58DDC721" w14:textId="7D6E08FB" w:rsidR="009D0FA5" w:rsidRPr="009E6E8F" w:rsidRDefault="009D0FA5" w:rsidP="009D0FA5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9E6E8F">
        <w:rPr>
          <w:b/>
          <w:bCs/>
        </w:rPr>
        <w:t>Becsült nettó összeg automatikus frissítése</w:t>
      </w:r>
      <w:r>
        <w:rPr>
          <w:b/>
          <w:bCs/>
        </w:rPr>
        <w:t xml:space="preserve"> a Vállalatonkénti bontás táblában</w:t>
      </w:r>
    </w:p>
    <w:p w14:paraId="4F2D1BFF" w14:textId="77777777" w:rsidR="009D0FA5" w:rsidRDefault="009D0FA5" w:rsidP="009D0FA5">
      <w:pPr>
        <w:jc w:val="both"/>
      </w:pPr>
      <w:r>
        <w:t>Jelenleg a Részterületek becsült nettó összege az Ajánlati ár (Cikk/szolgáltatás) fülön megadott tételek Becsült nettó összegéből kerül összegzésre az itt megadott Részterület alapján. Ahhoz, hogy 1 vállalat esetén NE kelljen kitölteni a vállalatonkénti becsült nettó összeget módosítani szükséges az Ajánlati ár (Cikk/szolgáltatás) sorok mentésének működését az alábbiak szerint:</w:t>
      </w:r>
    </w:p>
    <w:p w14:paraId="1097EBC4" w14:textId="77777777" w:rsidR="009D0FA5" w:rsidRDefault="009D0FA5" w:rsidP="009D0FA5">
      <w:pPr>
        <w:pStyle w:val="ListParagraph"/>
        <w:numPr>
          <w:ilvl w:val="1"/>
          <w:numId w:val="7"/>
        </w:numPr>
        <w:jc w:val="both"/>
      </w:pPr>
      <w:r>
        <w:t>Ajánlati ár (Cikk/szolgáltatás) sor mentésekor a rendszer vizsgálja meg, hogy a Részterülethez mennyi Vállalati bontás sor tartozik (azaz hány vállalathoz tartozik a mentett soron szereplő részterület),</w:t>
      </w:r>
    </w:p>
    <w:p w14:paraId="2F3C87C9" w14:textId="77777777" w:rsidR="009D0FA5" w:rsidRDefault="009D0FA5" w:rsidP="007D6D71">
      <w:pPr>
        <w:pStyle w:val="ListParagraph"/>
        <w:numPr>
          <w:ilvl w:val="2"/>
          <w:numId w:val="7"/>
        </w:numPr>
        <w:tabs>
          <w:tab w:val="clear" w:pos="1800"/>
          <w:tab w:val="num" w:pos="2472"/>
        </w:tabs>
        <w:jc w:val="both"/>
      </w:pPr>
      <w:r>
        <w:t>Ha 1 db vállalathoz tartozik, azaz 1 db rekord tartozik a vállalati bontás táblában az adott részterülethez, akkor annak Becsült nettó összeg mezőjét frissítse be a Részterülethez tartozó összes Ajánlati ár (Cikk/szolgáltatás) sor Becsült nettó összeg mezőjének ÖSSZESENJÉVEL.</w:t>
      </w:r>
    </w:p>
    <w:p w14:paraId="4031EBBB" w14:textId="2875471A" w:rsidR="009D0FA5" w:rsidRDefault="0596E510" w:rsidP="007D6D71">
      <w:pPr>
        <w:pStyle w:val="ListParagraph"/>
        <w:numPr>
          <w:ilvl w:val="2"/>
          <w:numId w:val="7"/>
        </w:numPr>
        <w:tabs>
          <w:tab w:val="clear" w:pos="1800"/>
          <w:tab w:val="num" w:pos="2136"/>
        </w:tabs>
        <w:jc w:val="both"/>
      </w:pPr>
      <w:commentRangeStart w:id="31"/>
      <w:commentRangeStart w:id="32"/>
      <w:commentRangeStart w:id="33"/>
      <w:r>
        <w:lastRenderedPageBreak/>
        <w:t xml:space="preserve">Ha több vállalathoz tartozik, azaz több rekord tartozik a vállalati bontás táblában az adott részterülethez, akkor </w:t>
      </w:r>
      <w:r w:rsidR="00D60CD3">
        <w:t>a</w:t>
      </w:r>
      <w:r>
        <w:t xml:space="preserve"> Becsült nettó összeg mező</w:t>
      </w:r>
      <w:r w:rsidR="00D60CD3">
        <w:t xml:space="preserve"> frissítése nem történik meg</w:t>
      </w:r>
      <w:r>
        <w:t>. Tehát ilyenkor a pontos felbontást manuálisan kell a felhasználónak megadnia.</w:t>
      </w:r>
      <w:commentRangeEnd w:id="31"/>
      <w:r w:rsidR="009D0FA5">
        <w:rPr>
          <w:rStyle w:val="CommentReference"/>
        </w:rPr>
        <w:commentReference w:id="31"/>
      </w:r>
      <w:commentRangeEnd w:id="32"/>
      <w:r w:rsidR="00D518E2">
        <w:rPr>
          <w:rStyle w:val="CommentReference"/>
          <w:rFonts w:ascii="Tahoma" w:eastAsiaTheme="minorHAnsi" w:hAnsi="Tahoma" w:cstheme="minorBidi"/>
        </w:rPr>
        <w:commentReference w:id="32"/>
      </w:r>
      <w:commentRangeEnd w:id="33"/>
      <w:r w:rsidR="00D60CD3">
        <w:rPr>
          <w:rStyle w:val="CommentReference"/>
          <w:rFonts w:ascii="Tahoma" w:eastAsiaTheme="minorHAnsi" w:hAnsi="Tahoma" w:cstheme="minorBidi"/>
        </w:rPr>
        <w:commentReference w:id="33"/>
      </w:r>
    </w:p>
    <w:p w14:paraId="562D4A3C" w14:textId="77777777" w:rsidR="009D0FA5" w:rsidRDefault="009D0FA5" w:rsidP="009D0FA5">
      <w:pPr>
        <w:jc w:val="both"/>
      </w:pPr>
    </w:p>
    <w:p w14:paraId="5DE9F6A4" w14:textId="77777777" w:rsidR="00CE1EDC" w:rsidRPr="00604D0E" w:rsidRDefault="00CE1EDC" w:rsidP="007D6D71">
      <w:pPr>
        <w:pStyle w:val="ListParagraph"/>
        <w:numPr>
          <w:ilvl w:val="0"/>
          <w:numId w:val="7"/>
        </w:numPr>
        <w:tabs>
          <w:tab w:val="clear" w:pos="360"/>
          <w:tab w:val="num" w:pos="696"/>
        </w:tabs>
        <w:jc w:val="both"/>
        <w:rPr>
          <w:b/>
          <w:bCs/>
        </w:rPr>
      </w:pPr>
      <w:r w:rsidRPr="00604D0E">
        <w:rPr>
          <w:b/>
          <w:bCs/>
        </w:rPr>
        <w:t>Becsült nettó összeg vállalatonkénti bontásának ellenőrzése</w:t>
      </w:r>
    </w:p>
    <w:p w14:paraId="73A7D335" w14:textId="77777777" w:rsidR="00CE1EDC" w:rsidRDefault="00CE1EDC" w:rsidP="00CE1EDC">
      <w:pPr>
        <w:jc w:val="both"/>
      </w:pPr>
      <w:r>
        <w:t>Az eljárás előkészítése alfolyamat 400-as lépésének készre jelentését az alábbi ellenőrzéssel egészítjük ki:</w:t>
      </w:r>
    </w:p>
    <w:p w14:paraId="1D15F1C9" w14:textId="77777777" w:rsidR="006E43BC" w:rsidRDefault="00CE1EDC" w:rsidP="007D6D71">
      <w:pPr>
        <w:ind w:firstLine="708"/>
        <w:jc w:val="both"/>
      </w:pPr>
      <w:r>
        <w:t xml:space="preserve">A </w:t>
      </w:r>
      <w:r w:rsidRPr="007D6D71">
        <w:rPr>
          <w:b/>
          <w:bCs/>
        </w:rPr>
        <w:t>400-as lépés készre jelentésekor a rendszer ellenőrzi</w:t>
      </w:r>
      <w:r w:rsidR="006E43BC" w:rsidRPr="007D6D71">
        <w:rPr>
          <w:b/>
          <w:bCs/>
        </w:rPr>
        <w:t xml:space="preserve"> a Folyamat előkészítés után lezárás </w:t>
      </w:r>
      <w:proofErr w:type="spellStart"/>
      <w:r w:rsidR="006E43BC" w:rsidRPr="007D6D71">
        <w:rPr>
          <w:b/>
          <w:bCs/>
        </w:rPr>
        <w:t>checbox</w:t>
      </w:r>
      <w:proofErr w:type="spellEnd"/>
      <w:r w:rsidR="006E43BC" w:rsidRPr="007D6D71">
        <w:rPr>
          <w:b/>
          <w:bCs/>
        </w:rPr>
        <w:t xml:space="preserve"> állását</w:t>
      </w:r>
      <w:r>
        <w:t xml:space="preserve">, </w:t>
      </w:r>
    </w:p>
    <w:p w14:paraId="085E8C19" w14:textId="363567BE" w:rsidR="00CE1EDC" w:rsidRDefault="006E43BC" w:rsidP="006E43BC">
      <w:pPr>
        <w:pStyle w:val="ListParagraph"/>
        <w:numPr>
          <w:ilvl w:val="1"/>
          <w:numId w:val="12"/>
        </w:numPr>
        <w:jc w:val="both"/>
      </w:pPr>
      <w:r>
        <w:t>ha az értéke NEM, akkor a következő ellenőrzéseket hajtja végre,</w:t>
      </w:r>
      <w:r w:rsidR="00CE1EDC">
        <w:t xml:space="preserve"> </w:t>
      </w:r>
    </w:p>
    <w:p w14:paraId="2E3147AA" w14:textId="77777777" w:rsidR="00CE1EDC" w:rsidRDefault="00CE1EDC" w:rsidP="006E43BC">
      <w:pPr>
        <w:pStyle w:val="ListParagraph"/>
        <w:numPr>
          <w:ilvl w:val="2"/>
          <w:numId w:val="12"/>
        </w:numPr>
        <w:jc w:val="both"/>
      </w:pPr>
      <w:r>
        <w:t xml:space="preserve">léteznek e részterületek az adott eljáráshoz, </w:t>
      </w:r>
    </w:p>
    <w:p w14:paraId="33972185" w14:textId="77777777" w:rsidR="00CE1EDC" w:rsidRDefault="00CE1EDC" w:rsidP="007D6D71">
      <w:pPr>
        <w:pStyle w:val="ListParagraph"/>
        <w:numPr>
          <w:ilvl w:val="2"/>
          <w:numId w:val="11"/>
        </w:numPr>
        <w:tabs>
          <w:tab w:val="clear" w:pos="1800"/>
          <w:tab w:val="num" w:pos="2808"/>
        </w:tabs>
        <w:ind w:left="2136"/>
        <w:jc w:val="both"/>
      </w:pPr>
      <w:r>
        <w:t xml:space="preserve">ha nem léteznek részterületek hibaüzenetet dob, hogy létre kell őket hozni, </w:t>
      </w:r>
    </w:p>
    <w:p w14:paraId="47EDC036" w14:textId="77777777" w:rsidR="00CE1EDC" w:rsidRPr="00604D0E" w:rsidRDefault="00CE1EDC" w:rsidP="007D6D71">
      <w:pPr>
        <w:pStyle w:val="ListParagraph"/>
        <w:numPr>
          <w:ilvl w:val="2"/>
          <w:numId w:val="11"/>
        </w:numPr>
        <w:tabs>
          <w:tab w:val="clear" w:pos="1800"/>
          <w:tab w:val="num" w:pos="2808"/>
        </w:tabs>
        <w:ind w:left="2136"/>
        <w:jc w:val="both"/>
      </w:pPr>
      <w:commentRangeStart w:id="34"/>
      <w:commentRangeStart w:id="35"/>
      <w:commentRangeStart w:id="36"/>
      <w:r w:rsidRPr="00604D0E">
        <w:t>egyezőség esetén megy tovább és ellenőrzi, hogy</w:t>
      </w:r>
    </w:p>
    <w:p w14:paraId="06F3A9BE" w14:textId="77777777" w:rsidR="00CE1EDC" w:rsidRDefault="00CE1EDC" w:rsidP="006E43BC">
      <w:pPr>
        <w:pStyle w:val="ListParagraph"/>
        <w:numPr>
          <w:ilvl w:val="2"/>
          <w:numId w:val="12"/>
        </w:numPr>
        <w:jc w:val="both"/>
      </w:pPr>
      <w:r>
        <w:t xml:space="preserve">a </w:t>
      </w:r>
      <w:commentRangeStart w:id="37"/>
      <w:commentRangeStart w:id="38"/>
      <w:r>
        <w:t xml:space="preserve">Részterületek Becsült nettó értékének </w:t>
      </w:r>
      <w:commentRangeEnd w:id="37"/>
      <w:r w:rsidR="00E008BA">
        <w:rPr>
          <w:rStyle w:val="CommentReference"/>
          <w:rFonts w:ascii="Tahoma" w:eastAsiaTheme="minorHAnsi" w:hAnsi="Tahoma" w:cstheme="minorBidi"/>
        </w:rPr>
        <w:commentReference w:id="37"/>
      </w:r>
      <w:commentRangeEnd w:id="38"/>
      <w:r w:rsidR="001A3E2C">
        <w:rPr>
          <w:rStyle w:val="CommentReference"/>
          <w:rFonts w:ascii="Tahoma" w:eastAsiaTheme="minorHAnsi" w:hAnsi="Tahoma" w:cstheme="minorBidi"/>
        </w:rPr>
        <w:commentReference w:id="38"/>
      </w:r>
      <w:r>
        <w:t xml:space="preserve">összesenje megegyezik e az Eljárás Becsült nettó összegével, </w:t>
      </w:r>
    </w:p>
    <w:p w14:paraId="4CC3947F" w14:textId="77777777" w:rsidR="00CE1EDC" w:rsidRDefault="00CE1EDC" w:rsidP="007D6D71">
      <w:pPr>
        <w:pStyle w:val="ListParagraph"/>
        <w:numPr>
          <w:ilvl w:val="2"/>
          <w:numId w:val="11"/>
        </w:numPr>
        <w:tabs>
          <w:tab w:val="clear" w:pos="1800"/>
          <w:tab w:val="num" w:pos="2472"/>
        </w:tabs>
        <w:ind w:left="2136"/>
        <w:jc w:val="both"/>
      </w:pPr>
      <w:r>
        <w:t>ha nem egyezik hibaüzenetet dob, hogy a felhasználó módosítsa a részterületekhez tartozó Ajánlati ár (Cikk/szolgáltatás) sorok becsült nettó összegét az egyezőség felállításához,</w:t>
      </w:r>
    </w:p>
    <w:p w14:paraId="0624A801" w14:textId="77777777" w:rsidR="00CE1EDC" w:rsidRDefault="00CE1EDC" w:rsidP="007D6D71">
      <w:pPr>
        <w:pStyle w:val="ListParagraph"/>
        <w:numPr>
          <w:ilvl w:val="2"/>
          <w:numId w:val="11"/>
        </w:numPr>
        <w:tabs>
          <w:tab w:val="clear" w:pos="1800"/>
          <w:tab w:val="num" w:pos="2472"/>
        </w:tabs>
        <w:ind w:left="2136"/>
        <w:jc w:val="both"/>
      </w:pPr>
      <w:r>
        <w:t xml:space="preserve">egyezőség esetén megy tovább, és </w:t>
      </w:r>
      <w:commentRangeEnd w:id="34"/>
      <w:r w:rsidR="00EB5058">
        <w:rPr>
          <w:rStyle w:val="CommentReference"/>
          <w:rFonts w:ascii="Tahoma" w:eastAsiaTheme="minorHAnsi" w:hAnsi="Tahoma" w:cstheme="minorBidi"/>
        </w:rPr>
        <w:commentReference w:id="34"/>
      </w:r>
      <w:commentRangeEnd w:id="35"/>
      <w:r w:rsidR="00BA5D42">
        <w:rPr>
          <w:rStyle w:val="CommentReference"/>
          <w:rFonts w:ascii="Tahoma" w:eastAsiaTheme="minorHAnsi" w:hAnsi="Tahoma" w:cstheme="minorBidi"/>
        </w:rPr>
        <w:commentReference w:id="35"/>
      </w:r>
      <w:commentRangeEnd w:id="36"/>
      <w:r w:rsidR="006E43BC">
        <w:rPr>
          <w:rStyle w:val="CommentReference"/>
          <w:rFonts w:ascii="Tahoma" w:eastAsiaTheme="minorHAnsi" w:hAnsi="Tahoma" w:cstheme="minorBidi"/>
        </w:rPr>
        <w:commentReference w:id="36"/>
      </w:r>
    </w:p>
    <w:p w14:paraId="474DD600" w14:textId="77777777" w:rsidR="00CE1EDC" w:rsidRDefault="00CE1EDC" w:rsidP="006E43BC">
      <w:pPr>
        <w:pStyle w:val="ListParagraph"/>
        <w:numPr>
          <w:ilvl w:val="2"/>
          <w:numId w:val="12"/>
        </w:numPr>
        <w:jc w:val="both"/>
      </w:pPr>
      <w:r>
        <w:t>Részterületenként ellenőrzi, hogy az adott Részterület Becsült nettó összege megegyezik e a Vállalati bontás rekordokon megadott Becsült nettó összegek összesenjével,</w:t>
      </w:r>
    </w:p>
    <w:p w14:paraId="10179B37" w14:textId="77777777" w:rsidR="00CE1EDC" w:rsidRDefault="00CE1EDC" w:rsidP="007D6D71">
      <w:pPr>
        <w:pStyle w:val="ListParagraph"/>
        <w:numPr>
          <w:ilvl w:val="2"/>
          <w:numId w:val="11"/>
        </w:numPr>
        <w:tabs>
          <w:tab w:val="clear" w:pos="1800"/>
          <w:tab w:val="num" w:pos="2136"/>
        </w:tabs>
        <w:ind w:left="2136"/>
        <w:jc w:val="both"/>
      </w:pPr>
      <w:r>
        <w:t>ha nem, akkor hibaüzenetet dob, feltüntetve a részterület nevét és összegét, hogy módosítani kell a Vállalati bontás sorokon a Becsült nettó összeget, hogy az kiadja a részterületét,</w:t>
      </w:r>
    </w:p>
    <w:p w14:paraId="74AA3EF4" w14:textId="77777777" w:rsidR="00CE1EDC" w:rsidRDefault="0596E510" w:rsidP="006E43BC">
      <w:pPr>
        <w:pStyle w:val="ListParagraph"/>
        <w:numPr>
          <w:ilvl w:val="2"/>
          <w:numId w:val="11"/>
        </w:numPr>
        <w:tabs>
          <w:tab w:val="clear" w:pos="1800"/>
          <w:tab w:val="num" w:pos="2136"/>
        </w:tabs>
        <w:ind w:left="2136"/>
        <w:jc w:val="both"/>
      </w:pPr>
      <w:r>
        <w:t>egyezőség esetén megy tovább és engedi a feladatot készre jelenteni.</w:t>
      </w:r>
    </w:p>
    <w:p w14:paraId="7DB3CE76" w14:textId="0DE41B18" w:rsidR="006E43BC" w:rsidRDefault="006E43BC" w:rsidP="007D6D71">
      <w:pPr>
        <w:pStyle w:val="ListParagraph"/>
        <w:numPr>
          <w:ilvl w:val="1"/>
          <w:numId w:val="11"/>
        </w:numPr>
        <w:jc w:val="both"/>
      </w:pPr>
      <w:r>
        <w:t>ha az értéke IGEN, akkor a fenti ellenőrzést NEM végzi el, így a folyamat a 400-as lépést követően le fog záródni (CPS1).</w:t>
      </w:r>
    </w:p>
    <w:p w14:paraId="76A3F7AE" w14:textId="77777777" w:rsidR="00CE1EDC" w:rsidRDefault="00CE1EDC" w:rsidP="00CE1EDC">
      <w:pPr>
        <w:jc w:val="both"/>
      </w:pPr>
    </w:p>
    <w:p w14:paraId="683CBF67" w14:textId="14B4607C" w:rsidR="00A64306" w:rsidRDefault="006E5AD2" w:rsidP="00A64306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t xml:space="preserve">Eljárás eredménye </w:t>
      </w:r>
      <w:r w:rsidR="00A64306" w:rsidRPr="00B45231">
        <w:rPr>
          <w:b/>
          <w:bCs/>
        </w:rPr>
        <w:t>Részterület</w:t>
      </w:r>
      <w:r w:rsidR="00A64306">
        <w:rPr>
          <w:b/>
          <w:bCs/>
        </w:rPr>
        <w:t xml:space="preserve"> edit form kiegészítése</w:t>
      </w:r>
      <w:r w:rsidR="00960141">
        <w:rPr>
          <w:b/>
          <w:bCs/>
        </w:rPr>
        <w:t xml:space="preserve"> szerződéses adatokkal</w:t>
      </w:r>
    </w:p>
    <w:p w14:paraId="339D13CD" w14:textId="0AA4C71B" w:rsidR="00496F56" w:rsidRDefault="00496F56" w:rsidP="000A0979">
      <w:pPr>
        <w:jc w:val="both"/>
      </w:pPr>
      <w:r>
        <w:t>A CPS eljárás edit form</w:t>
      </w:r>
      <w:r w:rsidR="007E19F1">
        <w:t xml:space="preserve">on az </w:t>
      </w:r>
      <w:r w:rsidR="007E19F1" w:rsidRPr="003B512E">
        <w:rPr>
          <w:b/>
          <w:bCs/>
        </w:rPr>
        <w:t xml:space="preserve">Eljárás </w:t>
      </w:r>
      <w:r w:rsidR="002526FD" w:rsidRPr="003B512E">
        <w:rPr>
          <w:b/>
          <w:bCs/>
        </w:rPr>
        <w:t>eredménye gomb</w:t>
      </w:r>
      <w:r w:rsidR="002526FD">
        <w:t xml:space="preserve"> megnyomásakor megjelenik </w:t>
      </w:r>
      <w:r w:rsidR="006215DB">
        <w:t>egy két paneles képernyő</w:t>
      </w:r>
      <w:r w:rsidR="00FF0DEE">
        <w:t xml:space="preserve"> (</w:t>
      </w:r>
      <w:proofErr w:type="spellStart"/>
      <w:r w:rsidR="00FF0DEE">
        <w:t>MAV_SubAreaEredmeny</w:t>
      </w:r>
      <w:proofErr w:type="spellEnd"/>
      <w:r w:rsidR="00FF0DEE">
        <w:t>)</w:t>
      </w:r>
      <w:r w:rsidR="006215DB">
        <w:t>, mely</w:t>
      </w:r>
      <w:r w:rsidR="007E2346">
        <w:t>ről felnyitható a Részterület edit form</w:t>
      </w:r>
      <w:r w:rsidR="00C85900">
        <w:t>.</w:t>
      </w:r>
    </w:p>
    <w:p w14:paraId="48801D6F" w14:textId="674BCAD9" w:rsidR="00F123E0" w:rsidRDefault="00F123E0" w:rsidP="000A0979">
      <w:pPr>
        <w:jc w:val="both"/>
      </w:pPr>
    </w:p>
    <w:p w14:paraId="67E00CF7" w14:textId="3BB37B35" w:rsidR="00496F56" w:rsidRDefault="005F2F50" w:rsidP="000A0979">
      <w:pPr>
        <w:jc w:val="both"/>
      </w:pPr>
      <w:r w:rsidRPr="00246668">
        <w:rPr>
          <w:b/>
          <w:bCs/>
        </w:rPr>
        <w:t xml:space="preserve">Az </w:t>
      </w:r>
      <w:r w:rsidR="00C363F7" w:rsidRPr="00246668">
        <w:rPr>
          <w:b/>
          <w:bCs/>
        </w:rPr>
        <w:t>innen</w:t>
      </w:r>
      <w:r w:rsidR="00C363F7">
        <w:t xml:space="preserve"> (azaz Eljárás edit form \ Eljárás eredménye </w:t>
      </w:r>
      <w:r w:rsidR="004C44C0">
        <w:t xml:space="preserve">gomb \ Részterület </w:t>
      </w:r>
      <w:r w:rsidR="001A72A5">
        <w:t>szerkesztése link</w:t>
      </w:r>
      <w:r w:rsidR="00C363F7">
        <w:t>)</w:t>
      </w:r>
      <w:r>
        <w:t xml:space="preserve"> </w:t>
      </w:r>
      <w:r w:rsidRPr="00246668">
        <w:rPr>
          <w:b/>
          <w:bCs/>
        </w:rPr>
        <w:t>felnyitott Részterület edit formot</w:t>
      </w:r>
      <w:r>
        <w:t xml:space="preserve"> </w:t>
      </w:r>
      <w:r w:rsidR="00BB7A10">
        <w:t xml:space="preserve">és a mögötte lévő táblát </w:t>
      </w:r>
      <w:r w:rsidR="003D6829">
        <w:t xml:space="preserve">úgy alakítjuk át, hogy a </w:t>
      </w:r>
      <w:r w:rsidR="00062580">
        <w:t>szerződés</w:t>
      </w:r>
      <w:r w:rsidR="00361CA0">
        <w:t>hez kapcsolódó mezők megadása</w:t>
      </w:r>
      <w:r w:rsidR="00062580">
        <w:t xml:space="preserve"> lehetséges legyen</w:t>
      </w:r>
      <w:r w:rsidR="00BB7A10">
        <w:t xml:space="preserve"> a következők szerint:</w:t>
      </w:r>
    </w:p>
    <w:p w14:paraId="562EE7F1" w14:textId="2114566E" w:rsidR="0087501A" w:rsidRDefault="00711548" w:rsidP="008D52DE">
      <w:pPr>
        <w:pStyle w:val="ListParagraph"/>
        <w:numPr>
          <w:ilvl w:val="0"/>
          <w:numId w:val="8"/>
        </w:numPr>
        <w:jc w:val="both"/>
      </w:pPr>
      <w:r>
        <w:t xml:space="preserve">Részterület mező jelenleg több soros, </w:t>
      </w:r>
      <w:r w:rsidR="001A72A5">
        <w:t xml:space="preserve">ezt </w:t>
      </w:r>
      <w:r>
        <w:t>egysorossá alakítjuk</w:t>
      </w:r>
      <w:r w:rsidR="00DD6E35">
        <w:t>, mert nem jellemző</w:t>
      </w:r>
      <w:r w:rsidR="001A72A5">
        <w:t>k</w:t>
      </w:r>
      <w:r w:rsidR="00DD6E35">
        <w:t xml:space="preserve"> több sorba törő hosszúságú részterület </w:t>
      </w:r>
      <w:r w:rsidR="004C535D">
        <w:t>megnevezések.</w:t>
      </w:r>
    </w:p>
    <w:p w14:paraId="38006C4B" w14:textId="4E2303DF" w:rsidR="00F73FD2" w:rsidRDefault="00F73FD2" w:rsidP="00F73FD2">
      <w:pPr>
        <w:pStyle w:val="ListParagraph"/>
        <w:numPr>
          <w:ilvl w:val="0"/>
          <w:numId w:val="8"/>
        </w:numPr>
        <w:jc w:val="both"/>
      </w:pPr>
      <w:r>
        <w:t xml:space="preserve">alá berakjuk a már létező Becsült nettó összeg mezőt, ez a mező automatikusan </w:t>
      </w:r>
      <w:proofErr w:type="spellStart"/>
      <w:r>
        <w:t>kalkulálódik</w:t>
      </w:r>
      <w:proofErr w:type="spellEnd"/>
      <w:r>
        <w:t xml:space="preserve"> az Ajánlati ár (Cikk/szolgáltatás) fülön megadott tételekből, így ez itt NEM szerkeszthető</w:t>
      </w:r>
    </w:p>
    <w:p w14:paraId="2B2E97BF" w14:textId="02F78273" w:rsidR="00B00E02" w:rsidRDefault="009C459A" w:rsidP="008D52DE">
      <w:pPr>
        <w:pStyle w:val="ListParagraph"/>
        <w:numPr>
          <w:ilvl w:val="0"/>
          <w:numId w:val="8"/>
        </w:numPr>
        <w:jc w:val="both"/>
      </w:pPr>
      <w:r>
        <w:t>Létrehozunk egy ú</w:t>
      </w:r>
      <w:r w:rsidR="00B00E02">
        <w:t xml:space="preserve">j </w:t>
      </w:r>
      <w:r>
        <w:t>„</w:t>
      </w:r>
      <w:r w:rsidR="00B00E02">
        <w:t>Eredmény</w:t>
      </w:r>
      <w:r>
        <w:t>”</w:t>
      </w:r>
      <w:r w:rsidR="00B00E02">
        <w:t xml:space="preserve"> mezőcsoport</w:t>
      </w:r>
      <w:r>
        <w:t>ot, és</w:t>
      </w:r>
    </w:p>
    <w:p w14:paraId="5132C90C" w14:textId="60519D89" w:rsidR="00B00E02" w:rsidRDefault="00B00E02" w:rsidP="008D52DE">
      <w:pPr>
        <w:pStyle w:val="ListParagraph"/>
        <w:numPr>
          <w:ilvl w:val="1"/>
          <w:numId w:val="8"/>
        </w:numPr>
        <w:jc w:val="both"/>
      </w:pPr>
      <w:r>
        <w:t>belerakjuk a már létező Eredmény mezőt</w:t>
      </w:r>
      <w:r w:rsidR="00C23267">
        <w:t xml:space="preserve"> (ennek értékei: üres, Eredményes, Eredménytelen)</w:t>
      </w:r>
    </w:p>
    <w:p w14:paraId="1089274B" w14:textId="52FB8757" w:rsidR="007E1F30" w:rsidRDefault="007E1F30" w:rsidP="00C23267">
      <w:pPr>
        <w:pStyle w:val="ListParagraph"/>
        <w:numPr>
          <w:ilvl w:val="1"/>
          <w:numId w:val="8"/>
        </w:numPr>
        <w:jc w:val="both"/>
      </w:pPr>
      <w:r>
        <w:t xml:space="preserve">létrehozzuk a </w:t>
      </w:r>
      <w:r w:rsidR="00C23267">
        <w:t>„</w:t>
      </w:r>
      <w:r>
        <w:t>Részajánlat eredménytelenség oka</w:t>
      </w:r>
      <w:r w:rsidR="00C23267">
        <w:t>” mezőt</w:t>
      </w:r>
      <w:r>
        <w:t xml:space="preserve"> – </w:t>
      </w:r>
      <w:r w:rsidR="00DF526B">
        <w:t>szöveges</w:t>
      </w:r>
      <w:r w:rsidR="003536CF">
        <w:t xml:space="preserve"> </w:t>
      </w:r>
      <w:r w:rsidR="00400A29">
        <w:t xml:space="preserve">többsoros </w:t>
      </w:r>
      <w:r w:rsidR="003536CF">
        <w:t>mező</w:t>
      </w:r>
      <w:r w:rsidR="00C425DB">
        <w:t>, kitöltése kötelező</w:t>
      </w:r>
      <w:r w:rsidR="00DF526B">
        <w:t xml:space="preserve">, </w:t>
      </w:r>
      <w:r w:rsidR="003536CF">
        <w:t xml:space="preserve">mely </w:t>
      </w:r>
      <w:r>
        <w:t xml:space="preserve">akkor jelenik meg, ha </w:t>
      </w:r>
      <w:r w:rsidR="00890E46">
        <w:t>a részterület E</w:t>
      </w:r>
      <w:r w:rsidR="00276E24">
        <w:t>redmény</w:t>
      </w:r>
      <w:r w:rsidR="00D521AB">
        <w:t>telen</w:t>
      </w:r>
      <w:r w:rsidR="00890E46">
        <w:t xml:space="preserve"> jelölést kap</w:t>
      </w:r>
      <w:r w:rsidR="002271E2">
        <w:t xml:space="preserve"> </w:t>
      </w:r>
    </w:p>
    <w:p w14:paraId="4C25F4C3" w14:textId="60722449" w:rsidR="006E748E" w:rsidRDefault="00C23267" w:rsidP="008D52DE">
      <w:pPr>
        <w:pStyle w:val="ListParagraph"/>
        <w:numPr>
          <w:ilvl w:val="0"/>
          <w:numId w:val="8"/>
        </w:numPr>
        <w:jc w:val="both"/>
      </w:pPr>
      <w:r>
        <w:t>Létrehozunk egy ú</w:t>
      </w:r>
      <w:r w:rsidR="006E748E">
        <w:t xml:space="preserve">j </w:t>
      </w:r>
      <w:r>
        <w:t>„</w:t>
      </w:r>
      <w:r w:rsidR="006E748E">
        <w:t>Szerződés adatok</w:t>
      </w:r>
      <w:r>
        <w:t>”</w:t>
      </w:r>
      <w:r w:rsidR="006E748E">
        <w:t xml:space="preserve"> mezőcsoport</w:t>
      </w:r>
      <w:r>
        <w:t>ot</w:t>
      </w:r>
    </w:p>
    <w:p w14:paraId="7740F1AB" w14:textId="2C1F4EC1" w:rsidR="006E748E" w:rsidRDefault="00A517E2" w:rsidP="008D52DE">
      <w:pPr>
        <w:pStyle w:val="ListParagraph"/>
        <w:numPr>
          <w:ilvl w:val="1"/>
          <w:numId w:val="8"/>
        </w:numPr>
        <w:jc w:val="both"/>
      </w:pPr>
      <w:r>
        <w:t>az alábbi új mezőket vesszük fel</w:t>
      </w:r>
    </w:p>
    <w:p w14:paraId="43C1EE41" w14:textId="3AD3DDF0" w:rsidR="00A517E2" w:rsidRDefault="0596E510" w:rsidP="008D52DE">
      <w:pPr>
        <w:pStyle w:val="ListParagraph"/>
        <w:numPr>
          <w:ilvl w:val="2"/>
          <w:numId w:val="8"/>
        </w:numPr>
        <w:jc w:val="both"/>
      </w:pPr>
      <w:commentRangeStart w:id="39"/>
      <w:commentRangeStart w:id="40"/>
      <w:commentRangeStart w:id="41"/>
      <w:commentRangeStart w:id="42"/>
      <w:r>
        <w:t>Szerződő fél</w:t>
      </w:r>
      <w:commentRangeEnd w:id="39"/>
      <w:r w:rsidR="00A517E2">
        <w:rPr>
          <w:rStyle w:val="CommentReference"/>
        </w:rPr>
        <w:commentReference w:id="39"/>
      </w:r>
      <w:commentRangeEnd w:id="40"/>
      <w:r w:rsidR="00FD187B">
        <w:rPr>
          <w:rStyle w:val="CommentReference"/>
          <w:rFonts w:ascii="Tahoma" w:eastAsiaTheme="minorHAnsi" w:hAnsi="Tahoma" w:cstheme="minorBidi"/>
        </w:rPr>
        <w:commentReference w:id="40"/>
      </w:r>
      <w:commentRangeEnd w:id="41"/>
      <w:r w:rsidR="00D60CD3">
        <w:rPr>
          <w:rStyle w:val="CommentReference"/>
          <w:rFonts w:ascii="Tahoma" w:eastAsiaTheme="minorHAnsi" w:hAnsi="Tahoma" w:cstheme="minorBidi"/>
        </w:rPr>
        <w:commentReference w:id="41"/>
      </w:r>
      <w:commentRangeEnd w:id="42"/>
      <w:r w:rsidR="009569B9">
        <w:rPr>
          <w:rStyle w:val="CommentReference"/>
          <w:rFonts w:ascii="Tahoma" w:eastAsiaTheme="minorHAnsi" w:hAnsi="Tahoma" w:cstheme="minorBidi"/>
        </w:rPr>
        <w:commentReference w:id="42"/>
      </w:r>
    </w:p>
    <w:p w14:paraId="50BB4519" w14:textId="006D0D8D" w:rsidR="00A517E2" w:rsidRDefault="00A517E2" w:rsidP="008D52DE">
      <w:pPr>
        <w:pStyle w:val="ListParagraph"/>
        <w:numPr>
          <w:ilvl w:val="2"/>
          <w:numId w:val="8"/>
        </w:numPr>
        <w:jc w:val="both"/>
      </w:pPr>
      <w:r>
        <w:t>Szerződés érték</w:t>
      </w:r>
      <w:r w:rsidR="004E0BF3">
        <w:t>e</w:t>
      </w:r>
    </w:p>
    <w:p w14:paraId="0F7C557E" w14:textId="61C6BE82" w:rsidR="00A517E2" w:rsidRDefault="009649BB" w:rsidP="008D52DE">
      <w:pPr>
        <w:pStyle w:val="ListParagraph"/>
        <w:numPr>
          <w:ilvl w:val="2"/>
          <w:numId w:val="8"/>
        </w:numPr>
        <w:jc w:val="both"/>
      </w:pPr>
      <w:r>
        <w:t>Szerződés kötés dátuma</w:t>
      </w:r>
    </w:p>
    <w:p w14:paraId="05EDF3A2" w14:textId="4B65AD11" w:rsidR="009649BB" w:rsidRDefault="009649BB" w:rsidP="008D52DE">
      <w:pPr>
        <w:pStyle w:val="ListParagraph"/>
        <w:numPr>
          <w:ilvl w:val="2"/>
          <w:numId w:val="8"/>
        </w:numPr>
        <w:jc w:val="both"/>
      </w:pPr>
      <w:r>
        <w:t xml:space="preserve">Határozatlan idejű </w:t>
      </w:r>
      <w:r w:rsidR="008A549F">
        <w:t>szerződés</w:t>
      </w:r>
    </w:p>
    <w:p w14:paraId="0F79CC94" w14:textId="35CBBE2F" w:rsidR="008A549F" w:rsidRDefault="00311B3B" w:rsidP="008D52DE">
      <w:pPr>
        <w:pStyle w:val="ListParagraph"/>
        <w:numPr>
          <w:ilvl w:val="2"/>
          <w:numId w:val="8"/>
        </w:numPr>
        <w:jc w:val="both"/>
      </w:pPr>
      <w:r>
        <w:t>Szerződés lejárati dátuma</w:t>
      </w:r>
    </w:p>
    <w:p w14:paraId="0B37BD02" w14:textId="6BF313C4" w:rsidR="00E008BA" w:rsidRDefault="00E008BA" w:rsidP="008D52DE">
      <w:pPr>
        <w:pStyle w:val="ListParagraph"/>
        <w:numPr>
          <w:ilvl w:val="2"/>
          <w:numId w:val="8"/>
        </w:numPr>
        <w:jc w:val="both"/>
      </w:pPr>
      <w:r>
        <w:lastRenderedPageBreak/>
        <w:t>Jogorvoslat kötelező</w:t>
      </w:r>
    </w:p>
    <w:p w14:paraId="4A422E16" w14:textId="3EF6A699" w:rsidR="00C23267" w:rsidRDefault="00C23267" w:rsidP="00C23267">
      <w:pPr>
        <w:pStyle w:val="ListParagraph"/>
        <w:numPr>
          <w:ilvl w:val="0"/>
          <w:numId w:val="8"/>
        </w:numPr>
        <w:jc w:val="both"/>
      </w:pPr>
      <w:r>
        <w:t>A form jobb oldalára létrehozunk egy másik panelt az alábbi fülekkel</w:t>
      </w:r>
    </w:p>
    <w:p w14:paraId="5138BE47" w14:textId="30FAE38B" w:rsidR="00650965" w:rsidRPr="00246668" w:rsidRDefault="00B92DC8" w:rsidP="00B92DC8">
      <w:pPr>
        <w:pStyle w:val="ListParagraph"/>
        <w:numPr>
          <w:ilvl w:val="1"/>
          <w:numId w:val="8"/>
        </w:numPr>
        <w:jc w:val="both"/>
        <w:rPr>
          <w:b/>
          <w:bCs/>
        </w:rPr>
      </w:pPr>
      <w:r w:rsidRPr="00246668">
        <w:rPr>
          <w:b/>
          <w:bCs/>
        </w:rPr>
        <w:t>„</w:t>
      </w:r>
      <w:r w:rsidR="003F7968" w:rsidRPr="00246668">
        <w:rPr>
          <w:b/>
          <w:bCs/>
        </w:rPr>
        <w:t>Dokumentumok</w:t>
      </w:r>
      <w:r w:rsidRPr="00246668">
        <w:rPr>
          <w:b/>
          <w:bCs/>
        </w:rPr>
        <w:t>”</w:t>
      </w:r>
      <w:r w:rsidR="00C23267" w:rsidRPr="00246668">
        <w:rPr>
          <w:b/>
          <w:bCs/>
        </w:rPr>
        <w:t xml:space="preserve"> </w:t>
      </w:r>
      <w:r w:rsidR="003F7968" w:rsidRPr="00246668">
        <w:rPr>
          <w:b/>
          <w:bCs/>
        </w:rPr>
        <w:t>fül</w:t>
      </w:r>
    </w:p>
    <w:p w14:paraId="54F2E6AB" w14:textId="6C712213" w:rsidR="00AE00DE" w:rsidRDefault="00AE00DE" w:rsidP="00B92DC8">
      <w:pPr>
        <w:pStyle w:val="ListParagraph"/>
        <w:numPr>
          <w:ilvl w:val="2"/>
          <w:numId w:val="8"/>
        </w:numPr>
        <w:jc w:val="both"/>
      </w:pPr>
      <w:r>
        <w:t>A Részterület edit form jobb paneljére létrehozunk egy</w:t>
      </w:r>
      <w:r w:rsidR="00254DA2">
        <w:t xml:space="preserve"> új Dokumentum fület, mely </w:t>
      </w:r>
      <w:r w:rsidR="00C23267">
        <w:t>objektumait</w:t>
      </w:r>
      <w:r w:rsidR="00254DA2">
        <w:t xml:space="preserve"> tekintve megegyezik a rendszer többi részén megjelenő Dokumentumok füllel</w:t>
      </w:r>
    </w:p>
    <w:p w14:paraId="5F40E22F" w14:textId="526E619F" w:rsidR="00C7140A" w:rsidRDefault="00C7140A" w:rsidP="00B92DC8">
      <w:pPr>
        <w:pStyle w:val="ListParagraph"/>
        <w:numPr>
          <w:ilvl w:val="2"/>
          <w:numId w:val="8"/>
        </w:numPr>
        <w:jc w:val="both"/>
      </w:pPr>
      <w:r>
        <w:t xml:space="preserve">Az itt felcsatold Dokumentumok megjelennek az </w:t>
      </w:r>
      <w:commentRangeStart w:id="43"/>
      <w:commentRangeStart w:id="44"/>
      <w:r>
        <w:t>Eljárás dokumentumok fülén is linkelve</w:t>
      </w:r>
      <w:commentRangeEnd w:id="43"/>
      <w:r>
        <w:rPr>
          <w:rStyle w:val="CommentReference"/>
          <w:rFonts w:ascii="Tahoma" w:eastAsiaTheme="minorHAnsi" w:hAnsi="Tahoma" w:cstheme="minorBidi"/>
        </w:rPr>
        <w:commentReference w:id="43"/>
      </w:r>
      <w:commentRangeEnd w:id="44"/>
      <w:r w:rsidR="009569B9">
        <w:rPr>
          <w:rStyle w:val="CommentReference"/>
          <w:rFonts w:ascii="Tahoma" w:eastAsiaTheme="minorHAnsi" w:hAnsi="Tahoma" w:cstheme="minorBidi"/>
        </w:rPr>
        <w:commentReference w:id="44"/>
      </w:r>
      <w:r>
        <w:t>, azaz ugyanaz a dokumentum érhető el mind az eljárás, mind a Részterület dokumentum füléről.</w:t>
      </w:r>
    </w:p>
    <w:p w14:paraId="2702573F" w14:textId="293A6A41" w:rsidR="00C23267" w:rsidRPr="00246668" w:rsidRDefault="00B92DC8" w:rsidP="00B92DC8">
      <w:pPr>
        <w:pStyle w:val="ListParagraph"/>
        <w:numPr>
          <w:ilvl w:val="1"/>
          <w:numId w:val="8"/>
        </w:numPr>
        <w:jc w:val="both"/>
        <w:rPr>
          <w:b/>
          <w:bCs/>
        </w:rPr>
      </w:pPr>
      <w:r w:rsidRPr="00246668">
        <w:rPr>
          <w:b/>
          <w:bCs/>
        </w:rPr>
        <w:t>„</w:t>
      </w:r>
      <w:r w:rsidR="00C23267" w:rsidRPr="00246668">
        <w:rPr>
          <w:b/>
          <w:bCs/>
        </w:rPr>
        <w:t>Szerződéskötő jogi személy</w:t>
      </w:r>
      <w:r w:rsidRPr="00246668">
        <w:rPr>
          <w:b/>
          <w:bCs/>
        </w:rPr>
        <w:t>”</w:t>
      </w:r>
      <w:r w:rsidR="00C23267" w:rsidRPr="00246668">
        <w:rPr>
          <w:b/>
          <w:bCs/>
        </w:rPr>
        <w:t xml:space="preserve"> fül,</w:t>
      </w:r>
    </w:p>
    <w:p w14:paraId="5E6F9041" w14:textId="5D5762F9" w:rsidR="00BF4653" w:rsidRDefault="00BF4653" w:rsidP="00BF4653">
      <w:pPr>
        <w:pStyle w:val="ListParagraph"/>
        <w:numPr>
          <w:ilvl w:val="2"/>
          <w:numId w:val="8"/>
        </w:numPr>
        <w:jc w:val="both"/>
      </w:pPr>
      <w:r>
        <w:t xml:space="preserve">Mely a Vállalatonkénti bontás fülhöz hasonlóan táblázatos formában mutatja azokat a vállalatokat, amelyek </w:t>
      </w:r>
      <w:commentRangeStart w:id="45"/>
      <w:commentRangeStart w:id="46"/>
      <w:commentRangeStart w:id="47"/>
      <w:r>
        <w:t>szerepelnek az Eljárás Kapcsolódó igények / költséghelyek fülén</w:t>
      </w:r>
      <w:commentRangeEnd w:id="45"/>
      <w:r>
        <w:rPr>
          <w:rStyle w:val="CommentReference"/>
          <w:rFonts w:ascii="Tahoma" w:eastAsiaTheme="minorHAnsi" w:hAnsi="Tahoma" w:cstheme="minorBidi"/>
        </w:rPr>
        <w:commentReference w:id="45"/>
      </w:r>
      <w:commentRangeEnd w:id="46"/>
      <w:r w:rsidR="00FD187B">
        <w:rPr>
          <w:rStyle w:val="CommentReference"/>
          <w:rFonts w:ascii="Tahoma" w:eastAsiaTheme="minorHAnsi" w:hAnsi="Tahoma" w:cstheme="minorBidi"/>
        </w:rPr>
        <w:commentReference w:id="46"/>
      </w:r>
      <w:commentRangeEnd w:id="47"/>
      <w:r w:rsidR="00D60CD3">
        <w:rPr>
          <w:rStyle w:val="CommentReference"/>
          <w:rFonts w:ascii="Tahoma" w:eastAsiaTheme="minorHAnsi" w:hAnsi="Tahoma" w:cstheme="minorBidi"/>
        </w:rPr>
        <w:commentReference w:id="47"/>
      </w:r>
      <w:r w:rsidR="009248BC">
        <w:t xml:space="preserve">, továbbá legyen benne a listában a MÁV SZK vállalat is. </w:t>
      </w:r>
    </w:p>
    <w:p w14:paraId="295D823B" w14:textId="54531370" w:rsidR="00BF4653" w:rsidRDefault="00BF4653" w:rsidP="00BF4653">
      <w:pPr>
        <w:pStyle w:val="ListParagraph"/>
        <w:numPr>
          <w:ilvl w:val="2"/>
          <w:numId w:val="8"/>
        </w:numPr>
        <w:jc w:val="both"/>
      </w:pPr>
      <w:r>
        <w:t>A táblázat oszlopai</w:t>
      </w:r>
    </w:p>
    <w:p w14:paraId="0C411D0F" w14:textId="1774AC64" w:rsidR="00BF4653" w:rsidRDefault="00BF4653" w:rsidP="00BF4653">
      <w:pPr>
        <w:pStyle w:val="ListParagraph"/>
        <w:numPr>
          <w:ilvl w:val="3"/>
          <w:numId w:val="8"/>
        </w:numPr>
        <w:jc w:val="both"/>
      </w:pPr>
      <w:r>
        <w:t>Szerződő – Checkbox, griden pipálható</w:t>
      </w:r>
    </w:p>
    <w:p w14:paraId="7130167D" w14:textId="4F1730E5" w:rsidR="00BF4653" w:rsidRDefault="00BF4653" w:rsidP="00BF4653">
      <w:pPr>
        <w:pStyle w:val="ListParagraph"/>
        <w:numPr>
          <w:ilvl w:val="3"/>
          <w:numId w:val="8"/>
        </w:numPr>
        <w:jc w:val="both"/>
      </w:pPr>
      <w:r>
        <w:t>Vállalat – a vállalat rövid neve, nem szerkeszthető</w:t>
      </w:r>
    </w:p>
    <w:p w14:paraId="4FE1A066" w14:textId="0D7A588A" w:rsidR="007F7660" w:rsidRPr="00246668" w:rsidRDefault="00B92DC8" w:rsidP="00B92DC8">
      <w:pPr>
        <w:pStyle w:val="ListParagraph"/>
        <w:numPr>
          <w:ilvl w:val="1"/>
          <w:numId w:val="8"/>
        </w:numPr>
        <w:jc w:val="both"/>
        <w:rPr>
          <w:b/>
          <w:bCs/>
        </w:rPr>
      </w:pPr>
      <w:r w:rsidRPr="00246668">
        <w:rPr>
          <w:b/>
          <w:bCs/>
        </w:rPr>
        <w:t>„</w:t>
      </w:r>
      <w:r w:rsidR="007F7660" w:rsidRPr="00246668">
        <w:rPr>
          <w:b/>
          <w:bCs/>
        </w:rPr>
        <w:t>Vállalatokra bontás</w:t>
      </w:r>
      <w:r w:rsidRPr="00246668">
        <w:rPr>
          <w:b/>
          <w:bCs/>
        </w:rPr>
        <w:t>”</w:t>
      </w:r>
      <w:r w:rsidR="007F7660" w:rsidRPr="00246668">
        <w:rPr>
          <w:b/>
          <w:bCs/>
        </w:rPr>
        <w:t xml:space="preserve"> fül</w:t>
      </w:r>
    </w:p>
    <w:p w14:paraId="4593E0B9" w14:textId="4EDC50C3" w:rsidR="00CA1FE1" w:rsidRDefault="00685BE3" w:rsidP="00B92DC8">
      <w:pPr>
        <w:pStyle w:val="ListParagraph"/>
        <w:numPr>
          <w:ilvl w:val="2"/>
          <w:numId w:val="8"/>
        </w:numPr>
        <w:jc w:val="both"/>
      </w:pPr>
      <w:r>
        <w:t>A Részterület edit form jobb panelj</w:t>
      </w:r>
      <w:r w:rsidR="00906E1B">
        <w:t>én</w:t>
      </w:r>
      <w:r>
        <w:t xml:space="preserve"> </w:t>
      </w:r>
      <w:r w:rsidR="00906E1B">
        <w:t xml:space="preserve">itt is megjelenik az fentebb létrehozott </w:t>
      </w:r>
      <w:r>
        <w:t xml:space="preserve">új </w:t>
      </w:r>
      <w:r w:rsidR="00107265">
        <w:t>„</w:t>
      </w:r>
      <w:r>
        <w:t>Vállalatonkénti bontás</w:t>
      </w:r>
      <w:r w:rsidR="00107265">
        <w:t xml:space="preserve">” </w:t>
      </w:r>
      <w:r>
        <w:t xml:space="preserve">fül, mely </w:t>
      </w:r>
      <w:r w:rsidR="007B2050">
        <w:t xml:space="preserve">az alábbi </w:t>
      </w:r>
      <w:r w:rsidR="00CA1FE1">
        <w:t>mezőket mutatja táblázatos formában</w:t>
      </w:r>
    </w:p>
    <w:p w14:paraId="09D3A6C1" w14:textId="611E8340" w:rsidR="00CA1FE1" w:rsidRDefault="00CA1FE1" w:rsidP="00B92DC8">
      <w:pPr>
        <w:pStyle w:val="ListParagraph"/>
        <w:numPr>
          <w:ilvl w:val="3"/>
          <w:numId w:val="8"/>
        </w:numPr>
        <w:jc w:val="both"/>
      </w:pPr>
      <w:r>
        <w:t>Vállalat - a vállalat rövid neve</w:t>
      </w:r>
    </w:p>
    <w:p w14:paraId="17B0E4E6" w14:textId="05953A93" w:rsidR="00CA1FE1" w:rsidRDefault="00CA1FE1" w:rsidP="00B92DC8">
      <w:pPr>
        <w:pStyle w:val="ListParagraph"/>
        <w:numPr>
          <w:ilvl w:val="3"/>
          <w:numId w:val="8"/>
        </w:numPr>
        <w:jc w:val="both"/>
      </w:pPr>
      <w:r>
        <w:t>Becsült nettó összeg</w:t>
      </w:r>
    </w:p>
    <w:p w14:paraId="784A1A87" w14:textId="6FE0C260" w:rsidR="00CA1FE1" w:rsidRDefault="00CA1FE1" w:rsidP="00B92DC8">
      <w:pPr>
        <w:pStyle w:val="ListParagraph"/>
        <w:numPr>
          <w:ilvl w:val="3"/>
          <w:numId w:val="8"/>
        </w:numPr>
        <w:jc w:val="both"/>
      </w:pPr>
      <w:r>
        <w:t>Pénznem - az eljárás pénzneme</w:t>
      </w:r>
    </w:p>
    <w:p w14:paraId="28754F6C" w14:textId="112238CB" w:rsidR="00CA1C5B" w:rsidRDefault="00CA1C5B" w:rsidP="00B92DC8">
      <w:pPr>
        <w:pStyle w:val="ListParagraph"/>
        <w:numPr>
          <w:ilvl w:val="3"/>
          <w:numId w:val="8"/>
        </w:numPr>
        <w:jc w:val="both"/>
      </w:pPr>
      <w:r>
        <w:t>Szerződés értéke</w:t>
      </w:r>
    </w:p>
    <w:p w14:paraId="18CC6273" w14:textId="0C66E8C6" w:rsidR="00CA1C5B" w:rsidRDefault="00CA1C5B" w:rsidP="00B92DC8">
      <w:pPr>
        <w:pStyle w:val="ListParagraph"/>
        <w:numPr>
          <w:ilvl w:val="3"/>
          <w:numId w:val="8"/>
        </w:numPr>
        <w:jc w:val="both"/>
      </w:pPr>
      <w:r>
        <w:t>Pénznem – az eljárás pénzneme</w:t>
      </w:r>
    </w:p>
    <w:p w14:paraId="19732FF0" w14:textId="487231D5" w:rsidR="008E5CA6" w:rsidRDefault="00447B20" w:rsidP="00B92DC8">
      <w:pPr>
        <w:ind w:left="1428"/>
        <w:jc w:val="both"/>
      </w:pPr>
      <w:r w:rsidRPr="00447B20">
        <w:rPr>
          <w:b/>
          <w:bCs/>
        </w:rPr>
        <w:t>FONTOS</w:t>
      </w:r>
      <w:r>
        <w:t xml:space="preserve">: </w:t>
      </w:r>
      <w:r w:rsidR="001E75EC">
        <w:t xml:space="preserve">a fenti mezők </w:t>
      </w:r>
      <w:r w:rsidR="008E5CA6">
        <w:t>a Részterületek edit form</w:t>
      </w:r>
      <w:r w:rsidR="001E75EC">
        <w:t xml:space="preserve"> </w:t>
      </w:r>
      <w:r w:rsidR="00375575">
        <w:t xml:space="preserve">Eljárás eredménye képernyőről </w:t>
      </w:r>
      <w:r w:rsidR="001E75EC">
        <w:t>történő megnyitása esetén jelennek csak meg</w:t>
      </w:r>
      <w:r w:rsidR="006F2A95">
        <w:t xml:space="preserve">, ha a Részterület edit form a </w:t>
      </w:r>
      <w:r>
        <w:t>Részterületek fülről kerül megnyitásra</w:t>
      </w:r>
      <w:r w:rsidR="001E75EC">
        <w:t>, akkor csak</w:t>
      </w:r>
      <w:r w:rsidR="003F5727">
        <w:t xml:space="preserve"> az 1. pontban megadott mezők és fülek jelennek meg.</w:t>
      </w:r>
      <w:r>
        <w:t xml:space="preserve"> </w:t>
      </w:r>
    </w:p>
    <w:p w14:paraId="217050D3" w14:textId="77777777" w:rsidR="0091790D" w:rsidRPr="00604D0E" w:rsidRDefault="0091790D" w:rsidP="00604D0E">
      <w:pPr>
        <w:jc w:val="both"/>
        <w:rPr>
          <w:b/>
          <w:bCs/>
        </w:rPr>
      </w:pPr>
    </w:p>
    <w:p w14:paraId="0178F623" w14:textId="3883485D" w:rsidR="000F289F" w:rsidRDefault="00B5517C" w:rsidP="000F289F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91790D">
        <w:rPr>
          <w:b/>
          <w:bCs/>
        </w:rPr>
        <w:t xml:space="preserve">Szerződés érték </w:t>
      </w:r>
      <w:r w:rsidR="00052A12">
        <w:rPr>
          <w:b/>
          <w:bCs/>
        </w:rPr>
        <w:t>megadásának</w:t>
      </w:r>
      <w:r w:rsidRPr="0091790D">
        <w:rPr>
          <w:b/>
          <w:bCs/>
        </w:rPr>
        <w:t xml:space="preserve"> ellenőrzése</w:t>
      </w:r>
    </w:p>
    <w:p w14:paraId="52CAAE32" w14:textId="299A38BA" w:rsidR="00F35582" w:rsidRDefault="00F35582" w:rsidP="00F35582">
      <w:pPr>
        <w:pStyle w:val="ListParagraph"/>
        <w:ind w:left="360"/>
        <w:jc w:val="both"/>
      </w:pPr>
      <w:r w:rsidRPr="00A00FCC">
        <w:t>A szerződés értékének vállalatonkénti bont</w:t>
      </w:r>
      <w:r w:rsidR="00F41F48" w:rsidRPr="00A00FCC">
        <w:t>á</w:t>
      </w:r>
      <w:r w:rsidRPr="00A00FCC">
        <w:t xml:space="preserve">sát rendszer az </w:t>
      </w:r>
      <w:r w:rsidRPr="00A00FCC">
        <w:rPr>
          <w:b/>
          <w:bCs/>
        </w:rPr>
        <w:t>eljárás lezárása előtt</w:t>
      </w:r>
      <w:r w:rsidRPr="00A00FCC">
        <w:t xml:space="preserve"> </w:t>
      </w:r>
      <w:r w:rsidR="0056770C">
        <w:t>megköveteli</w:t>
      </w:r>
      <w:r w:rsidRPr="00A00FCC">
        <w:t xml:space="preserve"> a beszerzőtől, hogy ha az eljárás több vállalatot is érint, akkor végezze el a vállalatonkénti bontást a szerződés értéke és egyéb adatok esetében.</w:t>
      </w:r>
      <w:r>
        <w:t xml:space="preserve"> </w:t>
      </w:r>
    </w:p>
    <w:p w14:paraId="44898610" w14:textId="796F6A9C" w:rsidR="00F35582" w:rsidRDefault="00F35582" w:rsidP="00F35582">
      <w:pPr>
        <w:pStyle w:val="ListParagraph"/>
        <w:numPr>
          <w:ilvl w:val="1"/>
          <w:numId w:val="7"/>
        </w:numPr>
        <w:jc w:val="both"/>
      </w:pPr>
      <w:r>
        <w:t xml:space="preserve">Az ELJRF09/02 Eljárás eredménye alfolyamatban (Közvetlen szerződéskötés főfolyamat része) és az ELJRF09 Eljárás eredménye alfolyamatban (minden többi főfolyamat esetén) az Eredmény rögzítése lépés készre jelentésekor a rendszer ellenőrizze, hogy </w:t>
      </w:r>
    </w:p>
    <w:p w14:paraId="6AE8DBBE" w14:textId="12DE592E" w:rsidR="00F35582" w:rsidRDefault="00333586" w:rsidP="00F35582">
      <w:pPr>
        <w:pStyle w:val="ListParagraph"/>
        <w:numPr>
          <w:ilvl w:val="2"/>
          <w:numId w:val="7"/>
        </w:numPr>
        <w:jc w:val="both"/>
      </w:pPr>
      <w:r>
        <w:t xml:space="preserve">a Szerződés értéke mező </w:t>
      </w:r>
      <w:r w:rsidR="00F35582">
        <w:t>megadásra került</w:t>
      </w:r>
      <w:r w:rsidR="000058F4">
        <w:t>-</w:t>
      </w:r>
      <w:r w:rsidR="00F35582">
        <w:t>e az Eljárás minden olyan Részterületén, amelyik Eredményes jelölést kapott</w:t>
      </w:r>
      <w:r>
        <w:t>, ha nem hibaüz</w:t>
      </w:r>
      <w:r w:rsidR="007F7238">
        <w:t>e</w:t>
      </w:r>
      <w:r>
        <w:t>netet dob és nem engedi a készre jelentést, ha igen, akkor halad tovább,</w:t>
      </w:r>
    </w:p>
    <w:p w14:paraId="0242F041" w14:textId="18096DC9" w:rsidR="00F35582" w:rsidRDefault="00F35582" w:rsidP="00F35582">
      <w:pPr>
        <w:pStyle w:val="ListParagraph"/>
        <w:numPr>
          <w:ilvl w:val="2"/>
          <w:numId w:val="7"/>
        </w:numPr>
        <w:jc w:val="both"/>
      </w:pPr>
      <w:r>
        <w:t>a Részterületenként megadott Szerződés értéke megegyezik e a Vállalat bontásban megadott szerződés értékével</w:t>
      </w:r>
      <w:r w:rsidR="007F7238">
        <w:t xml:space="preserve">, ha nem hibaüzenetet dob és nem engedi a készre jelentést, ha igen, akkor halad tovább, </w:t>
      </w:r>
    </w:p>
    <w:p w14:paraId="5D079433" w14:textId="7B8E26BB" w:rsidR="00F35582" w:rsidRDefault="00F35582" w:rsidP="00F35582">
      <w:pPr>
        <w:pStyle w:val="ListParagraph"/>
        <w:numPr>
          <w:ilvl w:val="1"/>
          <w:numId w:val="7"/>
        </w:numPr>
        <w:jc w:val="both"/>
      </w:pPr>
      <w:r>
        <w:t>és csak abban az esetben enged</w:t>
      </w:r>
      <w:r w:rsidR="008B6FF9">
        <w:t>i</w:t>
      </w:r>
      <w:r>
        <w:t xml:space="preserve"> a feladatot készre jelenteni, ha ezek az egyezőségek fennállnak. </w:t>
      </w:r>
    </w:p>
    <w:p w14:paraId="718C0C90" w14:textId="77777777" w:rsidR="001847F5" w:rsidRPr="0091790D" w:rsidRDefault="001847F5" w:rsidP="00842576">
      <w:pPr>
        <w:pStyle w:val="ListParagraph"/>
        <w:ind w:left="360"/>
        <w:jc w:val="both"/>
        <w:rPr>
          <w:b/>
          <w:bCs/>
        </w:rPr>
      </w:pPr>
    </w:p>
    <w:p w14:paraId="36DCDFD1" w14:textId="7EF742FC" w:rsidR="00B5517C" w:rsidRDefault="00784CB4" w:rsidP="000F289F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91790D">
        <w:rPr>
          <w:b/>
          <w:bCs/>
        </w:rPr>
        <w:t>Új folyamatlépés</w:t>
      </w:r>
      <w:r w:rsidR="00136879" w:rsidRPr="0091790D">
        <w:rPr>
          <w:b/>
          <w:bCs/>
        </w:rPr>
        <w:t>ek</w:t>
      </w:r>
      <w:r w:rsidR="0091790D" w:rsidRPr="0091790D">
        <w:rPr>
          <w:b/>
          <w:bCs/>
        </w:rPr>
        <w:t xml:space="preserve"> az eljárás eredményének rögzítését követően</w:t>
      </w:r>
    </w:p>
    <w:p w14:paraId="66818CA0" w14:textId="68D6A8BE" w:rsidR="00842576" w:rsidRPr="000D1254" w:rsidRDefault="00842576" w:rsidP="00842576">
      <w:pPr>
        <w:ind w:left="360"/>
        <w:jc w:val="both"/>
      </w:pPr>
      <w:r>
        <w:t>Az eljárás végén létrehozzuk az alábbi két új folyamatlépést</w:t>
      </w:r>
      <w:r w:rsidRPr="00BA4BBD">
        <w:t>:</w:t>
      </w:r>
    </w:p>
    <w:p w14:paraId="12FCB97C" w14:textId="5BC89AB5" w:rsidR="00842576" w:rsidRDefault="00842576" w:rsidP="00842576">
      <w:pPr>
        <w:numPr>
          <w:ilvl w:val="1"/>
          <w:numId w:val="7"/>
        </w:numPr>
        <w:jc w:val="both"/>
      </w:pPr>
      <w:r>
        <w:lastRenderedPageBreak/>
        <w:t xml:space="preserve">Az ELJRF09/02 Eljárás eredménye alfolyamatban (Közvetlen szerződéskötés főfolyamat része) és az ELJRF09 Eljárás eredménye alfolyamatban (minden többi főfolyamat esetén) az </w:t>
      </w:r>
      <w:r w:rsidRPr="003E78C3">
        <w:rPr>
          <w:b/>
          <w:bCs/>
          <w:i/>
          <w:iCs/>
        </w:rPr>
        <w:t>Eredmény rögzítése lépés után az alábbi két lépés jö</w:t>
      </w:r>
      <w:r>
        <w:rPr>
          <w:b/>
          <w:bCs/>
          <w:i/>
          <w:iCs/>
        </w:rPr>
        <w:t>n</w:t>
      </w:r>
      <w:r w:rsidRPr="003E78C3">
        <w:rPr>
          <w:b/>
          <w:bCs/>
          <w:i/>
          <w:iCs/>
        </w:rPr>
        <w:t xml:space="preserve"> létre</w:t>
      </w:r>
      <w:r>
        <w:t>:</w:t>
      </w:r>
    </w:p>
    <w:p w14:paraId="046477FB" w14:textId="1014C97B" w:rsidR="00842576" w:rsidRDefault="00842576" w:rsidP="00842576">
      <w:pPr>
        <w:pStyle w:val="ListParagraph"/>
        <w:numPr>
          <w:ilvl w:val="2"/>
          <w:numId w:val="7"/>
        </w:numPr>
        <w:jc w:val="both"/>
      </w:pPr>
      <w:r>
        <w:t>a beszerző részére az SAP NWFM-ben az EBR munkajegyeken a Korrigált aktivált érték rögzítése, majd</w:t>
      </w:r>
    </w:p>
    <w:p w14:paraId="267F5756" w14:textId="2F00898D" w:rsidR="009248BC" w:rsidRDefault="009248BC" w:rsidP="009248BC">
      <w:pPr>
        <w:numPr>
          <w:ilvl w:val="2"/>
          <w:numId w:val="7"/>
        </w:numPr>
        <w:jc w:val="both"/>
      </w:pPr>
      <w:r>
        <w:t xml:space="preserve">a </w:t>
      </w:r>
      <w:commentRangeStart w:id="48"/>
      <w:commentRangeStart w:id="49"/>
      <w:commentRangeStart w:id="50"/>
      <w:commentRangeStart w:id="51"/>
      <w:r>
        <w:t xml:space="preserve">beszerző </w:t>
      </w:r>
      <w:commentRangeEnd w:id="48"/>
      <w:r>
        <w:rPr>
          <w:rStyle w:val="CommentReference"/>
          <w:rFonts w:ascii="Tahoma" w:eastAsiaTheme="minorHAnsi" w:hAnsi="Tahoma" w:cstheme="minorBidi"/>
        </w:rPr>
        <w:commentReference w:id="48"/>
      </w:r>
      <w:commentRangeEnd w:id="49"/>
      <w:r>
        <w:rPr>
          <w:rStyle w:val="CommentReference"/>
          <w:rFonts w:ascii="Tahoma" w:eastAsiaTheme="minorHAnsi" w:hAnsi="Tahoma" w:cstheme="minorBidi"/>
        </w:rPr>
        <w:commentReference w:id="49"/>
      </w:r>
      <w:commentRangeEnd w:id="50"/>
      <w:r>
        <w:rPr>
          <w:rStyle w:val="CommentReference"/>
          <w:rFonts w:ascii="Tahoma" w:eastAsiaTheme="minorHAnsi" w:hAnsi="Tahoma" w:cstheme="minorBidi"/>
        </w:rPr>
        <w:commentReference w:id="50"/>
      </w:r>
      <w:commentRangeEnd w:id="51"/>
      <w:r>
        <w:rPr>
          <w:rStyle w:val="CommentReference"/>
          <w:rFonts w:ascii="Tahoma" w:eastAsiaTheme="minorHAnsi" w:hAnsi="Tahoma" w:cstheme="minorBidi"/>
        </w:rPr>
        <w:commentReference w:id="51"/>
      </w:r>
      <w:r>
        <w:t>részére a szerződés a DMS szerződéstárba történő rögzítésére ÉS vele párhuzamosan</w:t>
      </w:r>
    </w:p>
    <w:p w14:paraId="7E46365C" w14:textId="77777777" w:rsidR="009248BC" w:rsidRPr="00135250" w:rsidRDefault="009248BC" w:rsidP="009248BC">
      <w:pPr>
        <w:numPr>
          <w:ilvl w:val="2"/>
          <w:numId w:val="7"/>
        </w:numPr>
        <w:jc w:val="both"/>
      </w:pPr>
      <w:r>
        <w:t>a forrásgazda részére a szerződés SAP szerződéstárban történő publikálása.</w:t>
      </w:r>
    </w:p>
    <w:p w14:paraId="7831A505" w14:textId="77777777" w:rsidR="009248BC" w:rsidRPr="00135250" w:rsidRDefault="009248BC" w:rsidP="009248BC">
      <w:pPr>
        <w:ind w:left="1800"/>
        <w:jc w:val="both"/>
      </w:pPr>
    </w:p>
    <w:p w14:paraId="6CAD5BC0" w14:textId="77777777" w:rsidR="00842576" w:rsidRDefault="00842576" w:rsidP="00842576">
      <w:pPr>
        <w:pStyle w:val="ListParagraph"/>
        <w:ind w:left="360"/>
        <w:jc w:val="both"/>
        <w:rPr>
          <w:b/>
          <w:bCs/>
        </w:rPr>
      </w:pPr>
    </w:p>
    <w:p w14:paraId="0C1019C2" w14:textId="1A70B819" w:rsidR="00D42013" w:rsidRDefault="00D42013" w:rsidP="00D42013">
      <w:pPr>
        <w:pStyle w:val="Heading1"/>
      </w:pPr>
      <w:bookmarkStart w:id="52" w:name="_Toc209698301"/>
      <w:bookmarkStart w:id="53" w:name="_Hlk159007082"/>
      <w:r>
        <w:t>Részletes specifikáció</w:t>
      </w:r>
      <w:bookmarkEnd w:id="52"/>
    </w:p>
    <w:p w14:paraId="55B02191" w14:textId="2809898F" w:rsidR="0014781C" w:rsidRDefault="0014781C" w:rsidP="00E21750">
      <w:pPr>
        <w:pStyle w:val="Heading2"/>
      </w:pPr>
      <w:bookmarkStart w:id="54" w:name="_Toc209698302"/>
      <w:r>
        <w:t>Eljárás edit form módosítása</w:t>
      </w:r>
      <w:bookmarkEnd w:id="54"/>
    </w:p>
    <w:p w14:paraId="0BC505C5" w14:textId="77777777" w:rsidR="0014781C" w:rsidRDefault="0014781C" w:rsidP="0014781C">
      <w:pPr>
        <w:pStyle w:val="ListParagraph"/>
        <w:numPr>
          <w:ilvl w:val="0"/>
          <w:numId w:val="8"/>
        </w:numPr>
      </w:pPr>
      <w:r>
        <w:t>Az beszerzési eljárás adatai edit formra felveszünk egy új mezőt „</w:t>
      </w:r>
      <w:r w:rsidRPr="00806F97">
        <w:rPr>
          <w:b/>
          <w:bCs/>
        </w:rPr>
        <w:t>ÉKM társaság vagy MÁV csoport</w:t>
      </w:r>
      <w:r>
        <w:t xml:space="preserve">” névvel. </w:t>
      </w:r>
    </w:p>
    <w:p w14:paraId="71DCF7BE" w14:textId="0E8B1CF7" w:rsidR="0014781C" w:rsidRDefault="0014781C" w:rsidP="00A027A9">
      <w:pPr>
        <w:pStyle w:val="ListParagraph"/>
        <w:numPr>
          <w:ilvl w:val="1"/>
          <w:numId w:val="8"/>
        </w:numPr>
      </w:pPr>
      <w:r>
        <w:t>A mező nem kötelező, típusa legördülő a következő értékekkel: ÉKM társaság, MÁV-csoport, Vegyes</w:t>
      </w:r>
    </w:p>
    <w:p w14:paraId="327482A9" w14:textId="3DC6636C" w:rsidR="0014781C" w:rsidRPr="0014781C" w:rsidRDefault="0014781C" w:rsidP="00806F97">
      <w:pPr>
        <w:pStyle w:val="ListParagraph"/>
        <w:numPr>
          <w:ilvl w:val="1"/>
          <w:numId w:val="8"/>
        </w:numPr>
      </w:pPr>
      <w:r>
        <w:t xml:space="preserve">A mező </w:t>
      </w:r>
      <w:r w:rsidR="004F6DD1">
        <w:t xml:space="preserve">mindkét </w:t>
      </w:r>
      <w:r>
        <w:t xml:space="preserve">entitás </w:t>
      </w:r>
      <w:r w:rsidR="004F6DD1">
        <w:t>űrlap karbantartóban</w:t>
      </w:r>
      <w:r>
        <w:t xml:space="preserve"> megjelenik.</w:t>
      </w:r>
    </w:p>
    <w:p w14:paraId="58B22C14" w14:textId="1CA73530" w:rsidR="001A66A4" w:rsidRDefault="001A66A4" w:rsidP="00E21750">
      <w:pPr>
        <w:pStyle w:val="Heading2"/>
      </w:pPr>
      <w:bookmarkStart w:id="55" w:name="_Toc209698303"/>
      <w:r w:rsidRPr="00B45231">
        <w:t>Részterület</w:t>
      </w:r>
      <w:r>
        <w:t xml:space="preserve"> edit form kiegészítése </w:t>
      </w:r>
      <w:r w:rsidR="00F74C05">
        <w:t>Vállalatonkénti bontás füllel</w:t>
      </w:r>
      <w:bookmarkEnd w:id="55"/>
    </w:p>
    <w:p w14:paraId="4651EF1B" w14:textId="1BEC7B08" w:rsidR="001A66A4" w:rsidRDefault="001A66A4" w:rsidP="00670EC3">
      <w:pPr>
        <w:pStyle w:val="ListParagraph"/>
        <w:numPr>
          <w:ilvl w:val="0"/>
          <w:numId w:val="15"/>
        </w:numPr>
        <w:jc w:val="both"/>
      </w:pPr>
      <w:r>
        <w:t xml:space="preserve">A Részterületek fülön az </w:t>
      </w:r>
      <w:r w:rsidRPr="00057223">
        <w:t>Új részterület gomb alatt</w:t>
      </w:r>
      <w:r w:rsidR="0094468A" w:rsidRPr="00057223">
        <w:t xml:space="preserve">, illetve a </w:t>
      </w:r>
      <w:r w:rsidR="00BA0D06" w:rsidRPr="00057223">
        <w:t>Részterület szerkesztésre</w:t>
      </w:r>
      <w:r w:rsidR="00BA0D06">
        <w:t xml:space="preserve"> történő megnyitásakor </w:t>
      </w:r>
      <w:r>
        <w:t xml:space="preserve">megjelenő </w:t>
      </w:r>
      <w:r w:rsidRPr="00670EC3">
        <w:rPr>
          <w:b/>
          <w:bCs/>
        </w:rPr>
        <w:t>Részterület edit form</w:t>
      </w:r>
      <w:r>
        <w:t xml:space="preserve"> jobb paneljére létrehozunk egy új „Vállalatonkénti bontás” nevű fület, mely az alábbi mezőket mutatja táblázatos formában</w:t>
      </w:r>
    </w:p>
    <w:p w14:paraId="504EB19B" w14:textId="7DC9A13F" w:rsidR="001A66A4" w:rsidRDefault="001A66A4" w:rsidP="00670EC3">
      <w:pPr>
        <w:pStyle w:val="ListParagraph"/>
        <w:numPr>
          <w:ilvl w:val="1"/>
          <w:numId w:val="10"/>
        </w:numPr>
        <w:jc w:val="both"/>
      </w:pPr>
      <w:r>
        <w:t xml:space="preserve">Vállalat - a vállalat rövid neve, </w:t>
      </w:r>
      <w:r w:rsidR="004B6D61">
        <w:t>link a szerkesztéshez</w:t>
      </w:r>
      <w:r w:rsidR="00A07D6B">
        <w:t>, megnyitja a Vállalatonkénti bontás edit formot</w:t>
      </w:r>
    </w:p>
    <w:p w14:paraId="76005621" w14:textId="60EE93D2" w:rsidR="001A66A4" w:rsidRDefault="001A66A4" w:rsidP="00670EC3">
      <w:pPr>
        <w:pStyle w:val="ListParagraph"/>
        <w:numPr>
          <w:ilvl w:val="1"/>
          <w:numId w:val="10"/>
        </w:numPr>
        <w:jc w:val="both"/>
      </w:pPr>
      <w:r>
        <w:t>Becsült nettó összeg</w:t>
      </w:r>
    </w:p>
    <w:p w14:paraId="05F5337E" w14:textId="2D1D5A9A" w:rsidR="001A66A4" w:rsidRDefault="001A66A4" w:rsidP="00670EC3">
      <w:pPr>
        <w:pStyle w:val="ListParagraph"/>
        <w:numPr>
          <w:ilvl w:val="1"/>
          <w:numId w:val="10"/>
        </w:numPr>
        <w:jc w:val="both"/>
      </w:pPr>
      <w:r>
        <w:t>Pénznem - az eljárás pénzneme</w:t>
      </w:r>
    </w:p>
    <w:p w14:paraId="4B77EF42" w14:textId="4FA750CD" w:rsidR="00FA7A88" w:rsidRDefault="00FA7A88" w:rsidP="00670EC3">
      <w:pPr>
        <w:pStyle w:val="ListParagraph"/>
        <w:numPr>
          <w:ilvl w:val="1"/>
          <w:numId w:val="10"/>
        </w:numPr>
        <w:jc w:val="both"/>
      </w:pPr>
      <w:r>
        <w:t>Szerződés értéke</w:t>
      </w:r>
    </w:p>
    <w:p w14:paraId="0BDEBF4F" w14:textId="77777777" w:rsidR="00FA7A88" w:rsidRDefault="00FA7A88" w:rsidP="00FA7A88">
      <w:pPr>
        <w:pStyle w:val="ListParagraph"/>
        <w:numPr>
          <w:ilvl w:val="1"/>
          <w:numId w:val="10"/>
        </w:numPr>
        <w:jc w:val="both"/>
      </w:pPr>
      <w:r>
        <w:t>Pénznem - az eljárás pénzneme</w:t>
      </w:r>
    </w:p>
    <w:p w14:paraId="053D6D77" w14:textId="7974203F" w:rsidR="009A5EAA" w:rsidRPr="009A5EAA" w:rsidRDefault="009A5EAA" w:rsidP="009A5EAA">
      <w:pPr>
        <w:pStyle w:val="ListParagraph"/>
        <w:numPr>
          <w:ilvl w:val="0"/>
          <w:numId w:val="10"/>
        </w:numPr>
      </w:pPr>
      <w:r w:rsidRPr="001E7193">
        <w:rPr>
          <w:b/>
          <w:bCs/>
        </w:rPr>
        <w:t>Vállalatonkénti bontás edit form</w:t>
      </w:r>
      <w:r w:rsidR="001E7193">
        <w:t xml:space="preserve"> felépítése a köve</w:t>
      </w:r>
      <w:r w:rsidR="00245A03">
        <w:t>t</w:t>
      </w:r>
      <w:r w:rsidR="001E7193">
        <w:t>kező</w:t>
      </w:r>
    </w:p>
    <w:p w14:paraId="209D2275" w14:textId="77777777" w:rsidR="009A5EAA" w:rsidRDefault="009A5EAA" w:rsidP="001E7193">
      <w:pPr>
        <w:ind w:left="360" w:firstLine="708"/>
        <w:jc w:val="both"/>
      </w:pPr>
      <w:r>
        <w:t>Mezők:</w:t>
      </w:r>
    </w:p>
    <w:p w14:paraId="473FAD22" w14:textId="77777777" w:rsidR="009A5EAA" w:rsidRDefault="009A5EAA" w:rsidP="001E7193">
      <w:pPr>
        <w:pStyle w:val="ListParagraph"/>
        <w:numPr>
          <w:ilvl w:val="1"/>
          <w:numId w:val="10"/>
        </w:numPr>
        <w:ind w:left="1800"/>
        <w:jc w:val="both"/>
      </w:pPr>
      <w:r>
        <w:t>Vállalat - a vállalat rövid neve, nem szerkeszthető</w:t>
      </w:r>
    </w:p>
    <w:p w14:paraId="70E1C7E4" w14:textId="77777777" w:rsidR="009A5EAA" w:rsidRDefault="009A5EAA" w:rsidP="001E7193">
      <w:pPr>
        <w:pStyle w:val="ListParagraph"/>
        <w:numPr>
          <w:ilvl w:val="1"/>
          <w:numId w:val="10"/>
        </w:numPr>
        <w:ind w:left="1800"/>
        <w:jc w:val="both"/>
      </w:pPr>
      <w:r>
        <w:t xml:space="preserve">Becsült nettó összeg - </w:t>
      </w:r>
      <w:proofErr w:type="spellStart"/>
      <w:r>
        <w:t>decimal</w:t>
      </w:r>
      <w:proofErr w:type="spellEnd"/>
      <w:r>
        <w:t>, szerkeszthető</w:t>
      </w:r>
    </w:p>
    <w:p w14:paraId="20BE6E2A" w14:textId="77777777" w:rsidR="009A5EAA" w:rsidRDefault="009A5EAA" w:rsidP="001E7193">
      <w:pPr>
        <w:pStyle w:val="ListParagraph"/>
        <w:numPr>
          <w:ilvl w:val="1"/>
          <w:numId w:val="10"/>
        </w:numPr>
        <w:ind w:left="1800"/>
        <w:jc w:val="both"/>
      </w:pPr>
      <w:r>
        <w:t>Pénznem - az eljárás pénzneme, nem szerkeszthető, csak megjelenítés</w:t>
      </w:r>
    </w:p>
    <w:p w14:paraId="16629CCE" w14:textId="77777777" w:rsidR="005F3375" w:rsidRDefault="005F3375" w:rsidP="005F3375">
      <w:pPr>
        <w:pStyle w:val="ListParagraph"/>
        <w:numPr>
          <w:ilvl w:val="1"/>
          <w:numId w:val="10"/>
        </w:numPr>
        <w:ind w:left="1800"/>
        <w:jc w:val="both"/>
      </w:pPr>
      <w:r>
        <w:t>Szerződés értéke</w:t>
      </w:r>
    </w:p>
    <w:p w14:paraId="60265AC8" w14:textId="5E82E882" w:rsidR="005F3375" w:rsidRDefault="005F3375" w:rsidP="005F3375">
      <w:pPr>
        <w:pStyle w:val="ListParagraph"/>
        <w:numPr>
          <w:ilvl w:val="1"/>
          <w:numId w:val="10"/>
        </w:numPr>
        <w:ind w:left="1800"/>
        <w:jc w:val="both"/>
      </w:pPr>
      <w:r>
        <w:t>Pénznem – az eljárás pénzneme, nem szerkeszthető</w:t>
      </w:r>
      <w:r w:rsidR="00FE4D53">
        <w:t>, csak megjelenítés</w:t>
      </w:r>
    </w:p>
    <w:p w14:paraId="4495104F" w14:textId="77777777" w:rsidR="009A5EAA" w:rsidRDefault="009A5EAA" w:rsidP="001E7193">
      <w:pPr>
        <w:ind w:left="1068"/>
      </w:pPr>
      <w:r>
        <w:t>Gombok:</w:t>
      </w:r>
    </w:p>
    <w:p w14:paraId="259F7261" w14:textId="77777777" w:rsidR="009A5EAA" w:rsidRDefault="009A5EAA" w:rsidP="001E7193">
      <w:pPr>
        <w:pStyle w:val="ListParagraph"/>
        <w:numPr>
          <w:ilvl w:val="1"/>
          <w:numId w:val="10"/>
        </w:numPr>
        <w:ind w:left="1800"/>
      </w:pPr>
      <w:r>
        <w:t>Mentés – menti a formot</w:t>
      </w:r>
    </w:p>
    <w:p w14:paraId="70F3B83F" w14:textId="77777777" w:rsidR="009A5EAA" w:rsidRDefault="009A5EAA" w:rsidP="001E7193">
      <w:pPr>
        <w:pStyle w:val="ListParagraph"/>
        <w:numPr>
          <w:ilvl w:val="1"/>
          <w:numId w:val="10"/>
        </w:numPr>
        <w:ind w:left="1800"/>
      </w:pPr>
      <w:r>
        <w:t>Mégsem</w:t>
      </w:r>
    </w:p>
    <w:p w14:paraId="2AC513DC" w14:textId="162936E4" w:rsidR="001A66A4" w:rsidRDefault="001A66A4" w:rsidP="001E7193">
      <w:pPr>
        <w:pStyle w:val="ListParagraph"/>
        <w:numPr>
          <w:ilvl w:val="0"/>
          <w:numId w:val="10"/>
        </w:numPr>
        <w:jc w:val="both"/>
      </w:pPr>
      <w:r>
        <w:t xml:space="preserve">kiegészítjük a </w:t>
      </w:r>
      <w:r w:rsidRPr="001E7193">
        <w:rPr>
          <w:b/>
          <w:bCs/>
        </w:rPr>
        <w:t>Részterület mentése</w:t>
      </w:r>
      <w:r>
        <w:t xml:space="preserve"> </w:t>
      </w:r>
      <w:r w:rsidRPr="001E7193">
        <w:rPr>
          <w:b/>
          <w:bCs/>
        </w:rPr>
        <w:t>funkciót</w:t>
      </w:r>
      <w:r>
        <w:t xml:space="preserve"> azzal, hogy</w:t>
      </w:r>
    </w:p>
    <w:p w14:paraId="4A062448" w14:textId="4282A2A2" w:rsidR="003B0BE0" w:rsidRDefault="003B0BE0" w:rsidP="00C16AAB">
      <w:pPr>
        <w:pStyle w:val="ListParagraph"/>
        <w:numPr>
          <w:ilvl w:val="1"/>
          <w:numId w:val="10"/>
        </w:numPr>
        <w:jc w:val="both"/>
      </w:pPr>
      <w:r>
        <w:t>a rendszer ellenőrzi a Vállalatok bontása táblában az ÖSSZES részterülethe</w:t>
      </w:r>
      <w:r w:rsidR="004A1DC4">
        <w:t>z</w:t>
      </w:r>
      <w:r>
        <w:t xml:space="preserve"> kapcsolódó </w:t>
      </w:r>
      <w:r w:rsidR="00551C80">
        <w:t xml:space="preserve">sorokat, és létrehoz vagy töröl közülük annyit, hogy a végére </w:t>
      </w:r>
      <w:r w:rsidR="003936AA">
        <w:t xml:space="preserve">a Kapcsolódó igények/költséghelyek fülön megjelenő </w:t>
      </w:r>
      <w:r w:rsidR="00551C80" w:rsidRPr="00C16AAB">
        <w:rPr>
          <w:b/>
          <w:bCs/>
        </w:rPr>
        <w:t>minden Vállalatnak minden Részterülethez</w:t>
      </w:r>
      <w:r w:rsidR="003936AA" w:rsidRPr="00C16AAB">
        <w:rPr>
          <w:b/>
          <w:bCs/>
        </w:rPr>
        <w:t xml:space="preserve"> legyen 1 db sora</w:t>
      </w:r>
      <w:r w:rsidR="003936AA">
        <w:t>.</w:t>
      </w:r>
    </w:p>
    <w:p w14:paraId="0175B225" w14:textId="77777777" w:rsidR="001A66A4" w:rsidRDefault="001A66A4" w:rsidP="001A66A4">
      <w:pPr>
        <w:ind w:left="1044"/>
        <w:jc w:val="both"/>
      </w:pPr>
      <w:r>
        <w:rPr>
          <w:b/>
          <w:bCs/>
        </w:rPr>
        <w:t>FONTOS infó</w:t>
      </w:r>
      <w:r>
        <w:t xml:space="preserve">: </w:t>
      </w:r>
    </w:p>
    <w:p w14:paraId="1B3FE59F" w14:textId="77777777" w:rsidR="001A66A4" w:rsidRDefault="001A66A4" w:rsidP="000A4DD7">
      <w:pPr>
        <w:pStyle w:val="ListParagraph"/>
        <w:numPr>
          <w:ilvl w:val="1"/>
          <w:numId w:val="10"/>
        </w:numPr>
        <w:ind w:left="1800"/>
      </w:pPr>
      <w:r>
        <w:t xml:space="preserve">ez a frissítés azért szükséges, mert előfordulhat, hogy két részterület rögzítése között változott a vállalatok száma a Kapcsolódó igények/költséghelyek táblában), </w:t>
      </w:r>
    </w:p>
    <w:p w14:paraId="6BA03633" w14:textId="19080F43" w:rsidR="00BE2901" w:rsidRDefault="00BE2901" w:rsidP="000A4DD7">
      <w:pPr>
        <w:pStyle w:val="ListParagraph"/>
        <w:numPr>
          <w:ilvl w:val="1"/>
          <w:numId w:val="10"/>
        </w:numPr>
        <w:ind w:left="1800"/>
      </w:pPr>
      <w:r>
        <w:lastRenderedPageBreak/>
        <w:t xml:space="preserve">a </w:t>
      </w:r>
      <w:r w:rsidR="002A323C">
        <w:t xml:space="preserve">már </w:t>
      </w:r>
      <w:r>
        <w:t>létező sorok NE kerüljenek törlésre</w:t>
      </w:r>
      <w:r w:rsidR="002A323C">
        <w:t xml:space="preserve"> és </w:t>
      </w:r>
      <w:proofErr w:type="spellStart"/>
      <w:r w:rsidR="002A323C">
        <w:t>újralétrehozásra</w:t>
      </w:r>
      <w:proofErr w:type="spellEnd"/>
      <w:r w:rsidR="002A323C">
        <w:t xml:space="preserve"> akkor</w:t>
      </w:r>
      <w:r w:rsidR="00993031">
        <w:t>, ha a vállalat létezik a Kapcsolódó igények/költséghelyek fülön</w:t>
      </w:r>
      <w:r w:rsidR="00AC6119">
        <w:t xml:space="preserve"> (tehát ne legyen </w:t>
      </w:r>
      <w:proofErr w:type="spellStart"/>
      <w:r w:rsidR="00AC6119">
        <w:t>delete</w:t>
      </w:r>
      <w:proofErr w:type="spellEnd"/>
      <w:r w:rsidR="00AC6119">
        <w:t xml:space="preserve"> and </w:t>
      </w:r>
      <w:proofErr w:type="spellStart"/>
      <w:r w:rsidR="00AC6119">
        <w:t>recreate</w:t>
      </w:r>
      <w:proofErr w:type="spellEnd"/>
      <w:r w:rsidR="00AC6119">
        <w:t>)</w:t>
      </w:r>
      <w:r w:rsidR="00993031">
        <w:t>,</w:t>
      </w:r>
    </w:p>
    <w:p w14:paraId="0015B5A9" w14:textId="36C98280" w:rsidR="00B8575C" w:rsidRDefault="001A66A4" w:rsidP="000A4DD7">
      <w:pPr>
        <w:pStyle w:val="ListParagraph"/>
        <w:numPr>
          <w:ilvl w:val="1"/>
          <w:numId w:val="10"/>
        </w:numPr>
        <w:ind w:left="1800"/>
      </w:pPr>
      <w:r>
        <w:t xml:space="preserve">új Részterület rögzítésekor </w:t>
      </w:r>
      <w:r w:rsidR="00B8575C">
        <w:t xml:space="preserve">a részterületen kalkulált </w:t>
      </w:r>
      <w:r>
        <w:t>Becsült nettó összeg</w:t>
      </w:r>
      <w:r w:rsidR="00EF1270">
        <w:t xml:space="preserve"> =</w:t>
      </w:r>
      <w:r>
        <w:t xml:space="preserve"> </w:t>
      </w:r>
      <w:r w:rsidR="00EF1270">
        <w:t>ÜRES</w:t>
      </w:r>
      <w:r>
        <w:t xml:space="preserve">, mert ez az összeg az Ajánlati ár (Cikk/szolgáltatás) fülön megadott Nettó összeg mezőkből </w:t>
      </w:r>
      <w:proofErr w:type="spellStart"/>
      <w:r>
        <w:t>summázódik</w:t>
      </w:r>
      <w:proofErr w:type="spellEnd"/>
      <w:r>
        <w:t xml:space="preserve"> azok rögzítését követően.</w:t>
      </w:r>
      <w:r w:rsidR="00B8575C">
        <w:t xml:space="preserve"> </w:t>
      </w:r>
    </w:p>
    <w:p w14:paraId="7D58D6BB" w14:textId="071BCD3E" w:rsidR="001A66A4" w:rsidRDefault="00B8575C" w:rsidP="000A4DD7">
      <w:pPr>
        <w:pStyle w:val="ListParagraph"/>
        <w:numPr>
          <w:ilvl w:val="1"/>
          <w:numId w:val="10"/>
        </w:numPr>
        <w:ind w:left="1800"/>
      </w:pPr>
      <w:r>
        <w:t xml:space="preserve">a Vállalatonkénti bontás táblában </w:t>
      </w:r>
      <w:r w:rsidR="007421A6">
        <w:t xml:space="preserve">ÜRES érték </w:t>
      </w:r>
      <w:r w:rsidR="00AA5957">
        <w:t xml:space="preserve">(azaz nem 0) </w:t>
      </w:r>
      <w:r w:rsidR="007421A6">
        <w:t xml:space="preserve">jelenik meg </w:t>
      </w:r>
      <w:r>
        <w:t>minden Vállalat soron.</w:t>
      </w:r>
    </w:p>
    <w:p w14:paraId="3AB0D388" w14:textId="77777777" w:rsidR="001A66A4" w:rsidRDefault="001A66A4" w:rsidP="001A66A4">
      <w:pPr>
        <w:jc w:val="both"/>
        <w:rPr>
          <w:b/>
          <w:bCs/>
        </w:rPr>
      </w:pPr>
      <w:r w:rsidRPr="003A1B48">
        <w:rPr>
          <w:b/>
          <w:bCs/>
          <w:noProof/>
          <w:lang w:eastAsia="hu-HU"/>
        </w:rPr>
        <w:drawing>
          <wp:inline distT="0" distB="0" distL="0" distR="0" wp14:anchorId="5517955F" wp14:editId="48C3981B">
            <wp:extent cx="5760720" cy="1741217"/>
            <wp:effectExtent l="0" t="0" r="0" b="0"/>
            <wp:docPr id="128836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89413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t="7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41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FCD57" w14:textId="77777777" w:rsidR="001A66A4" w:rsidRPr="002D75B8" w:rsidRDefault="001A66A4" w:rsidP="001A66A4">
      <w:pPr>
        <w:jc w:val="both"/>
        <w:rPr>
          <w:b/>
          <w:bCs/>
        </w:rPr>
      </w:pPr>
    </w:p>
    <w:p w14:paraId="4A99C1B8" w14:textId="77777777" w:rsidR="003A1F99" w:rsidRPr="009E6E8F" w:rsidRDefault="003A1F99" w:rsidP="003A1F99">
      <w:pPr>
        <w:pStyle w:val="Heading2"/>
      </w:pPr>
      <w:bookmarkStart w:id="56" w:name="_Toc209698304"/>
      <w:r w:rsidRPr="009E6E8F">
        <w:t>Becsült nettó összeg automatikus frissítése</w:t>
      </w:r>
      <w:r>
        <w:t xml:space="preserve"> a Vállalatonkénti bontás táblában Ajánlati ár mentésekor</w:t>
      </w:r>
      <w:bookmarkEnd w:id="56"/>
    </w:p>
    <w:p w14:paraId="07A99108" w14:textId="2A50DBD0" w:rsidR="003A1F99" w:rsidRDefault="003A1F99" w:rsidP="003A1F99">
      <w:pPr>
        <w:jc w:val="both"/>
      </w:pPr>
      <w:r>
        <w:t xml:space="preserve">Jelenleg a Részterületek becsült nettó összege az Ajánlati ár (Cikk/szolgáltatás) fülön megadott tételek Becsült nettó összegéből kerül összegzésre az itt megadott Részterület alapján. Ahhoz, </w:t>
      </w:r>
      <w:r w:rsidR="00665335">
        <w:t xml:space="preserve">nem integrált eljárások esetében, amikor </w:t>
      </w:r>
      <w:r>
        <w:t>1 vállalat</w:t>
      </w:r>
      <w:r w:rsidR="00AE45A6">
        <w:t xml:space="preserve"> szerepel a vállalatonkénti bontás táblában, </w:t>
      </w:r>
      <w:r>
        <w:t>NE kelljen kitölteni a vállalatonkénti becsült nettó összeget módosítani szükséges az Ajánlati ár (Cikk/szolgáltatás) sorok mentésének működését az alábbiak szerint:</w:t>
      </w:r>
    </w:p>
    <w:p w14:paraId="0F2D8393" w14:textId="77777777" w:rsidR="003A1F99" w:rsidRDefault="003A1F99" w:rsidP="003A1F99">
      <w:pPr>
        <w:pStyle w:val="ListParagraph"/>
        <w:numPr>
          <w:ilvl w:val="1"/>
          <w:numId w:val="13"/>
        </w:numPr>
        <w:jc w:val="both"/>
      </w:pPr>
      <w:r w:rsidRPr="00256EB3">
        <w:rPr>
          <w:b/>
          <w:bCs/>
        </w:rPr>
        <w:t>Ajánlati ár (Cikk/szolgáltatás) sor mentésekor</w:t>
      </w:r>
      <w:r>
        <w:t xml:space="preserve"> a rendszer vizsgálja meg, hogy a Részterülethez mennyi Vállalati bontás sor tartozik (azaz hány vállalathoz tartozik a mentett soron szereplő részterület),</w:t>
      </w:r>
    </w:p>
    <w:p w14:paraId="601D638F" w14:textId="77777777" w:rsidR="003A1F99" w:rsidRDefault="003A1F99" w:rsidP="003A1F99">
      <w:pPr>
        <w:pStyle w:val="ListParagraph"/>
        <w:numPr>
          <w:ilvl w:val="2"/>
          <w:numId w:val="13"/>
        </w:numPr>
        <w:jc w:val="both"/>
      </w:pPr>
      <w:r>
        <w:t>Ha 1 vállalathoz tartozik, azaz 1 db rekord tartozik a vállalati bontás táblában az adott részterülethez, akkor annak Becsült nettó összeg mezőjét frissítse be a Részterülethez tartozó összes Ajánlati ár (Cikk/szolgáltatás) sor Becsült nettó összeg mezőjének ÖSSZESENJÉVEL.</w:t>
      </w:r>
    </w:p>
    <w:p w14:paraId="628157E3" w14:textId="42A9BE43" w:rsidR="003A1F99" w:rsidRDefault="003A1F99" w:rsidP="003A1F99">
      <w:pPr>
        <w:pStyle w:val="ListParagraph"/>
        <w:numPr>
          <w:ilvl w:val="2"/>
          <w:numId w:val="13"/>
        </w:numPr>
        <w:jc w:val="both"/>
      </w:pPr>
      <w:commentRangeStart w:id="57"/>
      <w:commentRangeStart w:id="58"/>
      <w:r>
        <w:t xml:space="preserve">Ha több vállalathoz tartozik, azaz több rekord tartozik a vállalati bontás táblában az adott részterülethez, </w:t>
      </w:r>
      <w:r w:rsidR="00891A8F">
        <w:t xml:space="preserve">akkor a Becsült nettó összeg mező frissítése nem történik meg. Tehát ilyenkor a pontos felbontást manuálisan kell a felhasználónak megadnia </w:t>
      </w:r>
      <w:r>
        <w:t>.</w:t>
      </w:r>
      <w:commentRangeEnd w:id="57"/>
      <w:r w:rsidR="00934929">
        <w:rPr>
          <w:rStyle w:val="CommentReference"/>
          <w:rFonts w:ascii="Tahoma" w:eastAsiaTheme="minorHAnsi" w:hAnsi="Tahoma" w:cstheme="minorBidi"/>
        </w:rPr>
        <w:commentReference w:id="57"/>
      </w:r>
      <w:commentRangeEnd w:id="58"/>
      <w:r w:rsidR="00891A8F">
        <w:rPr>
          <w:rStyle w:val="CommentReference"/>
          <w:rFonts w:ascii="Tahoma" w:eastAsiaTheme="minorHAnsi" w:hAnsi="Tahoma" w:cstheme="minorBidi"/>
        </w:rPr>
        <w:commentReference w:id="58"/>
      </w:r>
    </w:p>
    <w:p w14:paraId="171591BC" w14:textId="77777777" w:rsidR="003A1F99" w:rsidRDefault="003A1F99" w:rsidP="003A1F99">
      <w:pPr>
        <w:jc w:val="both"/>
      </w:pPr>
    </w:p>
    <w:p w14:paraId="59D3A0A6" w14:textId="77777777" w:rsidR="007059E5" w:rsidRDefault="007059E5" w:rsidP="003A1F99">
      <w:pPr>
        <w:jc w:val="both"/>
      </w:pPr>
    </w:p>
    <w:p w14:paraId="0C61A5FF" w14:textId="4060E5DE" w:rsidR="00D76468" w:rsidRPr="00592576" w:rsidRDefault="00D76468" w:rsidP="003A1F99">
      <w:pPr>
        <w:jc w:val="both"/>
        <w:rPr>
          <w:b/>
          <w:bCs/>
        </w:rPr>
      </w:pPr>
      <w:r w:rsidRPr="00592576">
        <w:rPr>
          <w:b/>
          <w:bCs/>
        </w:rPr>
        <w:t>PÉLDA 1</w:t>
      </w:r>
      <w:r w:rsidR="003F59EE">
        <w:rPr>
          <w:b/>
          <w:bCs/>
        </w:rPr>
        <w:t xml:space="preserve"> – Általános eljárások</w:t>
      </w:r>
      <w:r w:rsidRPr="00592576">
        <w:rPr>
          <w:b/>
          <w:bCs/>
        </w:rPr>
        <w:t>:</w:t>
      </w:r>
      <w:r w:rsidR="00592576" w:rsidRPr="00592576">
        <w:rPr>
          <w:b/>
          <w:bCs/>
        </w:rPr>
        <w:t xml:space="preserve"> </w:t>
      </w:r>
      <w:r w:rsidRPr="00592576">
        <w:rPr>
          <w:b/>
          <w:bCs/>
        </w:rPr>
        <w:t xml:space="preserve">Egy eljárás </w:t>
      </w:r>
      <w:r w:rsidR="00592576" w:rsidRPr="00592576">
        <w:rPr>
          <w:b/>
          <w:bCs/>
        </w:rPr>
        <w:t xml:space="preserve">egyedül </w:t>
      </w:r>
      <w:r w:rsidRPr="00592576">
        <w:rPr>
          <w:b/>
          <w:bCs/>
        </w:rPr>
        <w:t>a MÁV Zrt. vállalat igényére jött létre</w:t>
      </w:r>
      <w:r w:rsidR="00AA2E9D" w:rsidRPr="00592576">
        <w:rPr>
          <w:b/>
          <w:bCs/>
        </w:rPr>
        <w:t xml:space="preserve">. Az Eljárás Becsült nettó összege </w:t>
      </w:r>
      <w:r w:rsidR="00D15DDF">
        <w:rPr>
          <w:b/>
          <w:bCs/>
        </w:rPr>
        <w:t>1500</w:t>
      </w:r>
      <w:r w:rsidR="00AA2E9D" w:rsidRPr="00592576">
        <w:rPr>
          <w:b/>
          <w:bCs/>
        </w:rPr>
        <w:t xml:space="preserve"> HUF.</w:t>
      </w:r>
    </w:p>
    <w:p w14:paraId="7694178B" w14:textId="5E4BEE06" w:rsidR="00D76468" w:rsidRDefault="00D76468" w:rsidP="00B825BA">
      <w:pPr>
        <w:pStyle w:val="ListParagraph"/>
        <w:numPr>
          <w:ilvl w:val="0"/>
          <w:numId w:val="17"/>
        </w:numPr>
        <w:jc w:val="both"/>
      </w:pPr>
      <w:r>
        <w:t xml:space="preserve">A Részterületek táblában </w:t>
      </w:r>
      <w:r w:rsidR="005F410C">
        <w:t xml:space="preserve">a beszerző rögzít </w:t>
      </w:r>
      <w:r w:rsidR="000332A9">
        <w:t>2 db részterület</w:t>
      </w:r>
      <w:r w:rsidR="005F410C">
        <w:t>et: A és B.</w:t>
      </w:r>
    </w:p>
    <w:p w14:paraId="77205A6E" w14:textId="39BDE5A5" w:rsidR="000332A9" w:rsidRDefault="000332A9" w:rsidP="00B825BA">
      <w:pPr>
        <w:pStyle w:val="ListParagraph"/>
        <w:numPr>
          <w:ilvl w:val="0"/>
          <w:numId w:val="17"/>
        </w:numPr>
        <w:jc w:val="both"/>
      </w:pPr>
      <w:r>
        <w:t xml:space="preserve">A Részterület A mentésekor </w:t>
      </w:r>
      <w:r w:rsidR="00AA2E9D">
        <w:t>a rendszer létrehoz 1 db rekordot a Vállalati bontás táblában</w:t>
      </w:r>
      <w:r w:rsidR="00EB294A">
        <w:t>. Ekkor mind a Részterületen, mind pedig a Vállalati bontás táblában a MÁV Zrt vállalat mellett</w:t>
      </w:r>
      <w:r w:rsidR="005F410C">
        <w:t xml:space="preserve"> a Becsült nettó összeg mező 0 HUF értéket mutat</w:t>
      </w:r>
      <w:r w:rsidR="00EB294A">
        <w:t>.</w:t>
      </w:r>
    </w:p>
    <w:p w14:paraId="0698992D" w14:textId="5F96556F" w:rsidR="00EB294A" w:rsidRDefault="00261D71" w:rsidP="00B825BA">
      <w:pPr>
        <w:pStyle w:val="ListParagraph"/>
        <w:numPr>
          <w:ilvl w:val="0"/>
          <w:numId w:val="17"/>
        </w:numPr>
        <w:jc w:val="both"/>
      </w:pPr>
      <w:r>
        <w:t xml:space="preserve">A Részterület B </w:t>
      </w:r>
      <w:r w:rsidR="006923BB">
        <w:t xml:space="preserve">létrehozásakor ugyanaz történik, mint Részterület A mentésekor. </w:t>
      </w:r>
    </w:p>
    <w:p w14:paraId="17ED6843" w14:textId="77777777" w:rsidR="00441ABE" w:rsidRDefault="00261D71" w:rsidP="00B825BA">
      <w:pPr>
        <w:pStyle w:val="ListParagraph"/>
        <w:numPr>
          <w:ilvl w:val="0"/>
          <w:numId w:val="17"/>
        </w:numPr>
        <w:jc w:val="both"/>
      </w:pPr>
      <w:r>
        <w:t xml:space="preserve">Ezt követően a </w:t>
      </w:r>
      <w:r w:rsidR="006923BB">
        <w:t>beszerző átlép az Ajánlati ár fülre, ahol elkezdi rögzíteni a</w:t>
      </w:r>
      <w:r w:rsidR="00C15B8E">
        <w:t xml:space="preserve">z Értékelési szempontokat (cikkeket). </w:t>
      </w:r>
    </w:p>
    <w:p w14:paraId="31AF8535" w14:textId="7BDE681D" w:rsidR="00261D71" w:rsidRDefault="00C15B8E" w:rsidP="00B825BA">
      <w:pPr>
        <w:pStyle w:val="ListParagraph"/>
        <w:numPr>
          <w:ilvl w:val="0"/>
          <w:numId w:val="17"/>
        </w:numPr>
        <w:jc w:val="both"/>
      </w:pPr>
      <w:r>
        <w:t xml:space="preserve">Az első Értékelési szempont rögzítésekor </w:t>
      </w:r>
      <w:r w:rsidR="00496A7D">
        <w:t>kiválas</w:t>
      </w:r>
      <w:r w:rsidR="00441ABE">
        <w:t>z</w:t>
      </w:r>
      <w:r w:rsidR="00496A7D">
        <w:t>tja a Részterület</w:t>
      </w:r>
      <w:r w:rsidR="00EF3563">
        <w:t xml:space="preserve"> A-t</w:t>
      </w:r>
      <w:r w:rsidR="00496A7D">
        <w:t xml:space="preserve">, kitölti a Becsült nettó összeget </w:t>
      </w:r>
      <w:r w:rsidR="00441ABE">
        <w:t xml:space="preserve">400 HUF </w:t>
      </w:r>
      <w:r w:rsidR="00496A7D">
        <w:t xml:space="preserve">és a többi mezőt, majd menti a rekordot. </w:t>
      </w:r>
    </w:p>
    <w:p w14:paraId="2C38A2FC" w14:textId="13D30DC6" w:rsidR="00C15B8E" w:rsidRDefault="00496A7D" w:rsidP="00166F55">
      <w:pPr>
        <w:pStyle w:val="ListParagraph"/>
        <w:numPr>
          <w:ilvl w:val="0"/>
          <w:numId w:val="17"/>
        </w:numPr>
        <w:jc w:val="both"/>
      </w:pPr>
      <w:r>
        <w:t xml:space="preserve">Az </w:t>
      </w:r>
      <w:r w:rsidR="00166F55">
        <w:t xml:space="preserve">első </w:t>
      </w:r>
      <w:r>
        <w:t>Értékelési szempont mentésekor</w:t>
      </w:r>
      <w:r w:rsidR="008A6508">
        <w:t>, mivel a Részterülethez csak 1 db vállalat tartozik, a</w:t>
      </w:r>
      <w:r w:rsidR="00441ABE">
        <w:t xml:space="preserve"> 400 HUF befrissül a MÁV Zrt vállalat</w:t>
      </w:r>
      <w:r w:rsidR="00EF3563">
        <w:t>onkénti bontás rekordjára.</w:t>
      </w:r>
    </w:p>
    <w:p w14:paraId="6C367125" w14:textId="0586380D" w:rsidR="00EF3563" w:rsidRDefault="00EF3563" w:rsidP="00B825BA">
      <w:pPr>
        <w:pStyle w:val="ListParagraph"/>
        <w:numPr>
          <w:ilvl w:val="0"/>
          <w:numId w:val="17"/>
        </w:numPr>
        <w:jc w:val="both"/>
      </w:pPr>
      <w:r>
        <w:lastRenderedPageBreak/>
        <w:t xml:space="preserve">A második Értékelési szempont rögzítésekor kiválasztja a Részterület A-t, kitölti a Becsült nettó összeget 600 HUF és a többi mezőt, majd menti a rekordot. </w:t>
      </w:r>
    </w:p>
    <w:p w14:paraId="7855D6C2" w14:textId="333BD7C5" w:rsidR="00EF3563" w:rsidRDefault="005F61B1" w:rsidP="00B825BA">
      <w:pPr>
        <w:pStyle w:val="ListParagraph"/>
        <w:numPr>
          <w:ilvl w:val="0"/>
          <w:numId w:val="17"/>
        </w:numPr>
        <w:jc w:val="both"/>
      </w:pPr>
      <w:r>
        <w:t>A</w:t>
      </w:r>
      <w:r w:rsidR="00166F55">
        <w:t xml:space="preserve"> második </w:t>
      </w:r>
      <w:r w:rsidR="00EF3563">
        <w:t>Értékelési szempont mentésekor, mivel a Részterülethez csak 1 db vállalat tartozik, a 400</w:t>
      </w:r>
      <w:r>
        <w:t>+600=1000</w:t>
      </w:r>
      <w:r w:rsidR="00EF3563">
        <w:t xml:space="preserve"> HUF befrissül </w:t>
      </w:r>
      <w:r w:rsidR="00B825BA">
        <w:t>a Részterület A-</w:t>
      </w:r>
      <w:proofErr w:type="spellStart"/>
      <w:r w:rsidR="00B825BA">
        <w:t>hez</w:t>
      </w:r>
      <w:proofErr w:type="spellEnd"/>
      <w:r w:rsidR="00B825BA">
        <w:t xml:space="preserve"> kapcsolódó </w:t>
      </w:r>
      <w:r w:rsidR="00EF3563">
        <w:t>a MÁV Zrt vállalatonkénti bontás rekordjára.</w:t>
      </w:r>
    </w:p>
    <w:p w14:paraId="5F270DC5" w14:textId="06BEB660" w:rsidR="00DC3A75" w:rsidRDefault="00DC3A75" w:rsidP="00B825BA">
      <w:pPr>
        <w:pStyle w:val="ListParagraph"/>
        <w:numPr>
          <w:ilvl w:val="0"/>
          <w:numId w:val="17"/>
        </w:numPr>
        <w:jc w:val="both"/>
      </w:pPr>
      <w:r>
        <w:t xml:space="preserve">A harmadik Értékelési szempont rögzítésekor kiválasztja a Részterület B-t, kitölti a Becsült nettó összeget </w:t>
      </w:r>
      <w:r w:rsidR="00D15DDF">
        <w:t>500</w:t>
      </w:r>
      <w:r>
        <w:t xml:space="preserve"> HUF és a többi mezőt, majd menti a rekordot. </w:t>
      </w:r>
    </w:p>
    <w:p w14:paraId="5C80E4A8" w14:textId="136C13A4" w:rsidR="00D15DDF" w:rsidRDefault="00D15DDF" w:rsidP="00B825BA">
      <w:pPr>
        <w:pStyle w:val="ListParagraph"/>
        <w:numPr>
          <w:ilvl w:val="0"/>
          <w:numId w:val="17"/>
        </w:numPr>
        <w:jc w:val="both"/>
      </w:pPr>
      <w:r>
        <w:t>A</w:t>
      </w:r>
      <w:r w:rsidR="00166F55">
        <w:t xml:space="preserve"> harmadik</w:t>
      </w:r>
      <w:r>
        <w:t xml:space="preserve"> Értékelési szempont mentésekor, mivel a Részterülethez csak 1 db vállalat tartozik, a 500 HUF befrissül a MÁV Zrt a Részterület B-</w:t>
      </w:r>
      <w:proofErr w:type="spellStart"/>
      <w:r>
        <w:t>hez</w:t>
      </w:r>
      <w:proofErr w:type="spellEnd"/>
      <w:r>
        <w:t xml:space="preserve"> kapcsolódó vállalatonkénti bontás rekordjára.</w:t>
      </w:r>
    </w:p>
    <w:p w14:paraId="5BF59B5B" w14:textId="61055049" w:rsidR="00EF3563" w:rsidRDefault="00C872CA" w:rsidP="00C872CA">
      <w:pPr>
        <w:jc w:val="both"/>
      </w:pPr>
      <w:r w:rsidRPr="00C872CA">
        <w:rPr>
          <w:b/>
          <w:bCs/>
        </w:rPr>
        <w:t>Összefoglalva</w:t>
      </w:r>
      <w:r>
        <w:t xml:space="preserve">: általános eljárások esetén, amikor </w:t>
      </w:r>
      <w:r w:rsidR="0003685F">
        <w:t xml:space="preserve">csak egy vállalat igényére jött létre az eljárás, </w:t>
      </w:r>
      <w:r w:rsidR="0053048E">
        <w:t xml:space="preserve">a vállalatonkénti bontás </w:t>
      </w:r>
      <w:r w:rsidR="005D514F">
        <w:t>tábla</w:t>
      </w:r>
      <w:r w:rsidR="0053048E">
        <w:t xml:space="preserve"> </w:t>
      </w:r>
      <w:r w:rsidR="00592576">
        <w:t xml:space="preserve">folyamatosan töltődik </w:t>
      </w:r>
      <w:r w:rsidR="0053048E">
        <w:t>az Érték</w:t>
      </w:r>
      <w:r w:rsidR="00592576">
        <w:t>elés szempontok rögzítésekor, és a felhasználónak nem kell azt manuálisan töltenie.</w:t>
      </w:r>
    </w:p>
    <w:p w14:paraId="31996662" w14:textId="7BA65DD0" w:rsidR="00D32BC7" w:rsidRDefault="00D32BC7">
      <w:pPr>
        <w:spacing w:after="200" w:line="276" w:lineRule="auto"/>
        <w:rPr>
          <w:b/>
          <w:bCs/>
        </w:rPr>
      </w:pPr>
    </w:p>
    <w:p w14:paraId="46E7EBAB" w14:textId="77777777" w:rsidR="00994360" w:rsidRDefault="00994360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309D3772" w14:textId="7CBF0320" w:rsidR="00592576" w:rsidRPr="00592576" w:rsidRDefault="00592576" w:rsidP="00592576">
      <w:pPr>
        <w:jc w:val="both"/>
        <w:rPr>
          <w:b/>
          <w:bCs/>
        </w:rPr>
      </w:pPr>
      <w:r w:rsidRPr="00592576">
        <w:rPr>
          <w:b/>
          <w:bCs/>
        </w:rPr>
        <w:lastRenderedPageBreak/>
        <w:t>PÉLDA 2</w:t>
      </w:r>
      <w:r w:rsidR="003F59EE">
        <w:rPr>
          <w:b/>
          <w:bCs/>
        </w:rPr>
        <w:t xml:space="preserve"> - Integrált eljárások</w:t>
      </w:r>
      <w:r w:rsidRPr="00592576">
        <w:rPr>
          <w:b/>
          <w:bCs/>
        </w:rPr>
        <w:t xml:space="preserve">: </w:t>
      </w:r>
      <w:r w:rsidR="00DA7E72">
        <w:rPr>
          <w:b/>
          <w:bCs/>
        </w:rPr>
        <w:t>A</w:t>
      </w:r>
      <w:r w:rsidRPr="00592576">
        <w:rPr>
          <w:b/>
          <w:bCs/>
        </w:rPr>
        <w:t xml:space="preserve"> MÁV Zrt. és a Személyszállítása Zrt. vállalat igényére </w:t>
      </w:r>
      <w:r w:rsidR="00DA7E72">
        <w:rPr>
          <w:b/>
          <w:bCs/>
        </w:rPr>
        <w:t xml:space="preserve">1 darab eljárás </w:t>
      </w:r>
      <w:r w:rsidRPr="00592576">
        <w:rPr>
          <w:b/>
          <w:bCs/>
        </w:rPr>
        <w:t>jött létre. Az Eljárás Becsült nettó összege 2000 HUF.</w:t>
      </w:r>
    </w:p>
    <w:p w14:paraId="1A64E95B" w14:textId="4C22E284" w:rsidR="00592576" w:rsidRDefault="00592576" w:rsidP="00B825BA">
      <w:pPr>
        <w:pStyle w:val="ListParagraph"/>
        <w:numPr>
          <w:ilvl w:val="0"/>
          <w:numId w:val="18"/>
        </w:numPr>
        <w:jc w:val="both"/>
      </w:pPr>
      <w:r>
        <w:t xml:space="preserve">A Részterületek táblában a beszerző rögzít 2 db részterületet: </w:t>
      </w:r>
      <w:r w:rsidR="006C6DE5">
        <w:t>C</w:t>
      </w:r>
      <w:r>
        <w:t xml:space="preserve"> és </w:t>
      </w:r>
      <w:r w:rsidR="006C6DE5">
        <w:t>D</w:t>
      </w:r>
      <w:r>
        <w:t>.</w:t>
      </w:r>
    </w:p>
    <w:p w14:paraId="2C5912D7" w14:textId="09F9E2B8" w:rsidR="00592576" w:rsidRDefault="00592576" w:rsidP="00B825BA">
      <w:pPr>
        <w:pStyle w:val="ListParagraph"/>
        <w:numPr>
          <w:ilvl w:val="0"/>
          <w:numId w:val="18"/>
        </w:numPr>
        <w:jc w:val="both"/>
      </w:pPr>
      <w:r>
        <w:t xml:space="preserve">A Részterület </w:t>
      </w:r>
      <w:r w:rsidR="006C6DE5">
        <w:t>C</w:t>
      </w:r>
      <w:r>
        <w:t xml:space="preserve"> mentésekor a rendszer létrehoz </w:t>
      </w:r>
      <w:r w:rsidR="006C6DE5">
        <w:t>2</w:t>
      </w:r>
      <w:r>
        <w:t xml:space="preserve"> db rekordot a Vállalati bontás táblában</w:t>
      </w:r>
      <w:r w:rsidR="006C6DE5">
        <w:t>, egyet a MÁV Zrt, egyet a Személyszállítási Zrt részére</w:t>
      </w:r>
      <w:r>
        <w:t xml:space="preserve">. Ekkor mind a Részterületen, mind pedig a Vállalati bontás táblában </w:t>
      </w:r>
      <w:r w:rsidR="006C6DE5">
        <w:t xml:space="preserve">mindkét </w:t>
      </w:r>
      <w:r>
        <w:t>vállalat mellett a Becsült nettó összeg mező 0 HUF értéket mutat.</w:t>
      </w:r>
    </w:p>
    <w:p w14:paraId="70348038" w14:textId="15F8ED39" w:rsidR="00592576" w:rsidRDefault="00592576" w:rsidP="00B825BA">
      <w:pPr>
        <w:pStyle w:val="ListParagraph"/>
        <w:numPr>
          <w:ilvl w:val="0"/>
          <w:numId w:val="18"/>
        </w:numPr>
        <w:jc w:val="both"/>
      </w:pPr>
      <w:r>
        <w:t xml:space="preserve">A Részterület </w:t>
      </w:r>
      <w:r w:rsidR="006C6DE5">
        <w:t>D</w:t>
      </w:r>
      <w:r>
        <w:t xml:space="preserve"> létrehozásakor ugyanaz történik, mint Részterület </w:t>
      </w:r>
      <w:r w:rsidR="006C6DE5">
        <w:t>C</w:t>
      </w:r>
      <w:r>
        <w:t xml:space="preserve"> mentésekor. </w:t>
      </w:r>
    </w:p>
    <w:p w14:paraId="2927D470" w14:textId="77777777" w:rsidR="00592576" w:rsidRDefault="00592576" w:rsidP="00B825BA">
      <w:pPr>
        <w:pStyle w:val="ListParagraph"/>
        <w:numPr>
          <w:ilvl w:val="0"/>
          <w:numId w:val="18"/>
        </w:numPr>
        <w:jc w:val="both"/>
      </w:pPr>
      <w:r>
        <w:t xml:space="preserve">Ezt követően a beszerző átlép az Ajánlati ár fülre, ahol elkezdi rögzíteni az Értékelési szempontokat (cikkeket). </w:t>
      </w:r>
    </w:p>
    <w:p w14:paraId="780D9C55" w14:textId="0D5B3AD3" w:rsidR="00592576" w:rsidRDefault="00592576" w:rsidP="00B825BA">
      <w:pPr>
        <w:pStyle w:val="ListParagraph"/>
        <w:numPr>
          <w:ilvl w:val="0"/>
          <w:numId w:val="18"/>
        </w:numPr>
        <w:jc w:val="both"/>
      </w:pPr>
      <w:r>
        <w:t xml:space="preserve">Az első Értékelési szempont rögzítésekor kiválasztja a Részterület </w:t>
      </w:r>
      <w:r w:rsidR="00B42FF4">
        <w:t>C</w:t>
      </w:r>
      <w:r>
        <w:t xml:space="preserve">-t, kitölti a Becsült nettó összeget </w:t>
      </w:r>
      <w:r w:rsidR="00983686">
        <w:t>1000</w:t>
      </w:r>
      <w:r>
        <w:t xml:space="preserve"> HUF és a többi mezőt, majd menti a rekordot. </w:t>
      </w:r>
    </w:p>
    <w:p w14:paraId="3D336C4E" w14:textId="216D2E82" w:rsidR="00592576" w:rsidRDefault="00592576" w:rsidP="00B825BA">
      <w:pPr>
        <w:pStyle w:val="ListParagraph"/>
        <w:numPr>
          <w:ilvl w:val="0"/>
          <w:numId w:val="18"/>
        </w:numPr>
        <w:jc w:val="both"/>
      </w:pPr>
      <w:r>
        <w:t xml:space="preserve">Az </w:t>
      </w:r>
      <w:r w:rsidR="00166F55">
        <w:t xml:space="preserve">első </w:t>
      </w:r>
      <w:r>
        <w:t xml:space="preserve">Értékelési szempont mentésekor, mivel a Részterülethez </w:t>
      </w:r>
      <w:r w:rsidR="00B42FF4">
        <w:t>2</w:t>
      </w:r>
      <w:r>
        <w:t xml:space="preserve"> db vállalat tartozik</w:t>
      </w:r>
      <w:r w:rsidR="008507C8">
        <w:t xml:space="preserve">, nem történik frissítés </w:t>
      </w:r>
      <w:r>
        <w:t>vállalatonkénti bontás rekord</w:t>
      </w:r>
      <w:r w:rsidR="008507C8">
        <w:t>okra, mind a MÁV Zrt, Mind a Személyszállítási Zrt rekordja 0 HUF értéket mutat</w:t>
      </w:r>
      <w:r>
        <w:t>.</w:t>
      </w:r>
    </w:p>
    <w:p w14:paraId="78CEB6E3" w14:textId="73404816" w:rsidR="00592576" w:rsidRDefault="00592576" w:rsidP="00B825BA">
      <w:pPr>
        <w:pStyle w:val="ListParagraph"/>
        <w:numPr>
          <w:ilvl w:val="0"/>
          <w:numId w:val="18"/>
        </w:numPr>
        <w:jc w:val="both"/>
      </w:pPr>
      <w:r>
        <w:t xml:space="preserve">A második Értékelési szempont rögzítésekor kiválasztja a Részterület </w:t>
      </w:r>
      <w:r w:rsidR="00B42FF4">
        <w:t>C</w:t>
      </w:r>
      <w:r>
        <w:t xml:space="preserve">-t, kitölti a Becsült nettó összeget </w:t>
      </w:r>
      <w:r w:rsidR="00983686">
        <w:t>700</w:t>
      </w:r>
      <w:r>
        <w:t xml:space="preserve"> HUF és a többi mezőt, majd menti a rekordot. </w:t>
      </w:r>
    </w:p>
    <w:p w14:paraId="1CD3AF4A" w14:textId="4BB83280" w:rsidR="00585980" w:rsidRDefault="003C5969" w:rsidP="00166F55">
      <w:pPr>
        <w:pStyle w:val="ListParagraph"/>
        <w:numPr>
          <w:ilvl w:val="0"/>
          <w:numId w:val="18"/>
        </w:numPr>
        <w:jc w:val="both"/>
      </w:pPr>
      <w:r>
        <w:t>A</w:t>
      </w:r>
      <w:r w:rsidR="00585980">
        <w:t xml:space="preserve"> második </w:t>
      </w:r>
      <w:r>
        <w:t>Értékelési szempont mentésekor, mivel a Részterülethez 2 db vállalat tartozik, nem történik frissítés vállalatonkénti bontás rekordokra, mind a MÁV Zrt, Mind a Személyszállítási Zrt rekordja 0 HUF értéket mutat.</w:t>
      </w:r>
    </w:p>
    <w:p w14:paraId="6091560C" w14:textId="78506B99" w:rsidR="00166F55" w:rsidRDefault="00166F55" w:rsidP="00166F55">
      <w:pPr>
        <w:pStyle w:val="ListParagraph"/>
        <w:numPr>
          <w:ilvl w:val="0"/>
          <w:numId w:val="18"/>
        </w:numPr>
        <w:jc w:val="both"/>
      </w:pPr>
      <w:r>
        <w:t xml:space="preserve">A harmadik Értékelési szempont rögzítésekor kiválasztja a Részterület </w:t>
      </w:r>
      <w:r w:rsidR="00B42FF4">
        <w:t>D</w:t>
      </w:r>
      <w:r>
        <w:t xml:space="preserve">-t, kitölti a Becsült nettó összeget </w:t>
      </w:r>
      <w:r w:rsidR="00983686">
        <w:t>300</w:t>
      </w:r>
      <w:r>
        <w:t xml:space="preserve"> HUF és a többi mezőt, majd menti a rekordot. </w:t>
      </w:r>
    </w:p>
    <w:p w14:paraId="7B368934" w14:textId="1FE88D98" w:rsidR="00585980" w:rsidRDefault="00585980" w:rsidP="00166F55">
      <w:pPr>
        <w:pStyle w:val="ListParagraph"/>
        <w:numPr>
          <w:ilvl w:val="0"/>
          <w:numId w:val="18"/>
        </w:numPr>
        <w:jc w:val="both"/>
      </w:pPr>
      <w:r>
        <w:t>A második Értékelési szempont mentésekor, mivel a Részterülethez 2 db vállalat tartozik, nem történik frissítés vállalatonkénti bontás rekordokra, mind a MÁV Zrt, Mind a Személyszállítási Zrt rekordja 0 HUF értéket mutat</w:t>
      </w:r>
      <w:r w:rsidR="0024467F">
        <w:t>nak</w:t>
      </w:r>
      <w:r>
        <w:t>.</w:t>
      </w:r>
    </w:p>
    <w:p w14:paraId="3E23AE97" w14:textId="424CFC87" w:rsidR="00592576" w:rsidRDefault="003F59EE" w:rsidP="003F59EE">
      <w:pPr>
        <w:jc w:val="both"/>
      </w:pPr>
      <w:r w:rsidRPr="000118ED">
        <w:rPr>
          <w:b/>
          <w:bCs/>
        </w:rPr>
        <w:t>Összefoglalva:</w:t>
      </w:r>
      <w:r>
        <w:t xml:space="preserve"> Integrált eljárások esetén, amikor több vállalat is értinett </w:t>
      </w:r>
      <w:r w:rsidR="00166F55">
        <w:t xml:space="preserve">a vállalatonkénti bontás </w:t>
      </w:r>
      <w:r>
        <w:t xml:space="preserve">tábla nem töltődik </w:t>
      </w:r>
      <w:r w:rsidR="00166F55">
        <w:t xml:space="preserve">folyamatosan </w:t>
      </w:r>
      <w:r>
        <w:t xml:space="preserve">új </w:t>
      </w:r>
      <w:r w:rsidR="00166F55">
        <w:t xml:space="preserve">Értékelés szempontok rögzítésekor, </w:t>
      </w:r>
      <w:r w:rsidR="000118ED">
        <w:t>e</w:t>
      </w:r>
      <w:r w:rsidR="001F2B99">
        <w:t>zt a beszerzőnek manuálisan kell elvégeznie legkésőbb a 400-as lépésben, amikor erre az ellenőrzés figyelmezteti.</w:t>
      </w:r>
    </w:p>
    <w:p w14:paraId="346D635C" w14:textId="77777777" w:rsidR="00D32BC7" w:rsidRDefault="00D32BC7">
      <w:pPr>
        <w:spacing w:after="200" w:line="276" w:lineRule="auto"/>
        <w:rPr>
          <w:rFonts w:asciiTheme="majorHAnsi" w:eastAsiaTheme="majorEastAsia" w:hAnsiTheme="majorHAnsi" w:cstheme="majorBidi"/>
          <w:b/>
          <w:color w:val="A2195B" w:themeColor="accent2"/>
          <w:sz w:val="28"/>
          <w:szCs w:val="28"/>
        </w:rPr>
      </w:pPr>
      <w:r>
        <w:br w:type="page"/>
      </w:r>
    </w:p>
    <w:p w14:paraId="7F8571FF" w14:textId="77777777" w:rsidR="001A66A4" w:rsidRPr="00604D0E" w:rsidRDefault="001A66A4" w:rsidP="00E05E59">
      <w:pPr>
        <w:pStyle w:val="Heading2"/>
      </w:pPr>
      <w:bookmarkStart w:id="59" w:name="_Toc209698305"/>
      <w:r w:rsidRPr="00604D0E">
        <w:lastRenderedPageBreak/>
        <w:t>Becsült nettó összeg vállalatonkénti bontásának ellenőrzése</w:t>
      </w:r>
      <w:bookmarkEnd w:id="59"/>
    </w:p>
    <w:p w14:paraId="7C46E549" w14:textId="453E3C0F" w:rsidR="0013169A" w:rsidRDefault="001A66A4" w:rsidP="001A66A4">
      <w:pPr>
        <w:jc w:val="both"/>
      </w:pPr>
      <w:r>
        <w:t xml:space="preserve">Az </w:t>
      </w:r>
      <w:r w:rsidRPr="004E5C90">
        <w:rPr>
          <w:b/>
          <w:bCs/>
        </w:rPr>
        <w:t>eljárás előkészítése alfolyamat 400-as lépésének készre jelentés</w:t>
      </w:r>
      <w:r w:rsidR="00832173" w:rsidRPr="004E5C90">
        <w:rPr>
          <w:b/>
          <w:bCs/>
        </w:rPr>
        <w:t>ekor</w:t>
      </w:r>
      <w:r w:rsidR="00832173">
        <w:t xml:space="preserve">, amikor a felhasználó megnyomja a mentés </w:t>
      </w:r>
      <w:r w:rsidR="00D46F7A">
        <w:t xml:space="preserve">/ kész </w:t>
      </w:r>
      <w:r w:rsidR="00832173">
        <w:t>gombot a</w:t>
      </w:r>
      <w:r w:rsidR="0013169A">
        <w:t xml:space="preserve"> rendszer ellenőrzi az adott eljáráson a Folyamat előkészítés után lezárás </w:t>
      </w:r>
      <w:proofErr w:type="spellStart"/>
      <w:r w:rsidR="0013169A">
        <w:t>checbox</w:t>
      </w:r>
      <w:proofErr w:type="spellEnd"/>
      <w:r w:rsidR="0013169A">
        <w:t xml:space="preserve"> értékét, és </w:t>
      </w:r>
    </w:p>
    <w:p w14:paraId="5F3359C2" w14:textId="0422D24F" w:rsidR="0013169A" w:rsidRDefault="0013169A" w:rsidP="007D6D71">
      <w:pPr>
        <w:pStyle w:val="ListParagraph"/>
        <w:numPr>
          <w:ilvl w:val="0"/>
          <w:numId w:val="19"/>
        </w:numPr>
        <w:jc w:val="both"/>
      </w:pPr>
      <w:r>
        <w:t>ha az értéke NEM, akkor az alábbi ellenőrzéseket hajtja végre</w:t>
      </w:r>
    </w:p>
    <w:p w14:paraId="27E206BB" w14:textId="5DAF4A60" w:rsidR="001A66A4" w:rsidRDefault="001A66A4" w:rsidP="007D6D71">
      <w:pPr>
        <w:pStyle w:val="ListParagraph"/>
        <w:numPr>
          <w:ilvl w:val="1"/>
          <w:numId w:val="19"/>
        </w:numPr>
        <w:jc w:val="both"/>
      </w:pPr>
      <w:r w:rsidRPr="007C70C9">
        <w:rPr>
          <w:b/>
          <w:bCs/>
        </w:rPr>
        <w:t>léteznek e részterületek</w:t>
      </w:r>
      <w:r>
        <w:t xml:space="preserve"> az adott eljáráshoz, </w:t>
      </w:r>
    </w:p>
    <w:p w14:paraId="339AE53A" w14:textId="77777777" w:rsidR="007C70C9" w:rsidRDefault="001A66A4" w:rsidP="007D6D71">
      <w:pPr>
        <w:pStyle w:val="ListParagraph"/>
        <w:numPr>
          <w:ilvl w:val="2"/>
          <w:numId w:val="23"/>
        </w:numPr>
        <w:jc w:val="both"/>
      </w:pPr>
      <w:r>
        <w:t xml:space="preserve">ha nem léteznek részterületek </w:t>
      </w:r>
      <w:r w:rsidR="007C70C9">
        <w:t xml:space="preserve">az alábbi hibaüzenetet dobja </w:t>
      </w:r>
    </w:p>
    <w:p w14:paraId="2528ED41" w14:textId="461FC6A2" w:rsidR="001A66A4" w:rsidRDefault="007C70C9" w:rsidP="007D6D71">
      <w:pPr>
        <w:pStyle w:val="ListParagraph"/>
        <w:ind w:left="1440" w:firstLine="360"/>
        <w:jc w:val="both"/>
        <w:rPr>
          <w:i/>
          <w:iCs/>
        </w:rPr>
      </w:pPr>
      <w:r w:rsidRPr="00DF3D1F">
        <w:rPr>
          <w:i/>
          <w:iCs/>
        </w:rPr>
        <w:t>„</w:t>
      </w:r>
      <w:r w:rsidR="00E15830" w:rsidRPr="00DF3D1F">
        <w:rPr>
          <w:i/>
          <w:iCs/>
        </w:rPr>
        <w:t xml:space="preserve">Az eljáráshoz nem </w:t>
      </w:r>
      <w:r w:rsidR="00A7610C" w:rsidRPr="00DF3D1F">
        <w:rPr>
          <w:i/>
          <w:iCs/>
        </w:rPr>
        <w:t xml:space="preserve">lettek </w:t>
      </w:r>
      <w:r w:rsidR="00E15830" w:rsidRPr="00DF3D1F">
        <w:rPr>
          <w:i/>
          <w:iCs/>
        </w:rPr>
        <w:t>részterületek</w:t>
      </w:r>
      <w:r w:rsidR="00A7610C" w:rsidRPr="00DF3D1F">
        <w:rPr>
          <w:i/>
          <w:iCs/>
        </w:rPr>
        <w:t xml:space="preserve"> meghatározva</w:t>
      </w:r>
      <w:r w:rsidR="00E15830" w:rsidRPr="00DF3D1F">
        <w:rPr>
          <w:i/>
          <w:iCs/>
        </w:rPr>
        <w:t>. Kérem rögzíts</w:t>
      </w:r>
      <w:r w:rsidR="00A7610C" w:rsidRPr="00DF3D1F">
        <w:rPr>
          <w:i/>
          <w:iCs/>
        </w:rPr>
        <w:t>e őket a Részterületek fülön!</w:t>
      </w:r>
      <w:r w:rsidRPr="00DF3D1F">
        <w:rPr>
          <w:i/>
          <w:iCs/>
        </w:rPr>
        <w:t>”</w:t>
      </w:r>
    </w:p>
    <w:p w14:paraId="2E22AEBB" w14:textId="4F445598" w:rsidR="001A66A4" w:rsidRDefault="001A66A4" w:rsidP="007D6D71">
      <w:pPr>
        <w:pStyle w:val="ListParagraph"/>
        <w:numPr>
          <w:ilvl w:val="2"/>
          <w:numId w:val="23"/>
        </w:numPr>
        <w:jc w:val="both"/>
      </w:pPr>
      <w:r w:rsidRPr="00604D0E">
        <w:t>egyezőség esetén megy tovább és ellenőrzi, hogy</w:t>
      </w:r>
    </w:p>
    <w:p w14:paraId="58D5D179" w14:textId="77777777" w:rsidR="008B5955" w:rsidRPr="00604D0E" w:rsidRDefault="008B5955" w:rsidP="008B5955">
      <w:pPr>
        <w:pStyle w:val="ListParagraph"/>
        <w:ind w:left="1440"/>
        <w:jc w:val="both"/>
      </w:pPr>
    </w:p>
    <w:p w14:paraId="039606CA" w14:textId="77777777" w:rsidR="001A66A4" w:rsidRDefault="001A66A4" w:rsidP="007D6D71">
      <w:pPr>
        <w:pStyle w:val="ListParagraph"/>
        <w:numPr>
          <w:ilvl w:val="1"/>
          <w:numId w:val="19"/>
        </w:numPr>
        <w:jc w:val="both"/>
      </w:pPr>
      <w:r>
        <w:t xml:space="preserve">a </w:t>
      </w:r>
      <w:r w:rsidRPr="007C70C9">
        <w:rPr>
          <w:b/>
          <w:bCs/>
        </w:rPr>
        <w:t>Részterületek Becsült nettó értékének összesenje</w:t>
      </w:r>
      <w:r>
        <w:t xml:space="preserve"> megegyezik e az Eljárás Becsült nettó összegével, </w:t>
      </w:r>
    </w:p>
    <w:p w14:paraId="2D8F3878" w14:textId="7B2D005B" w:rsidR="001A66A4" w:rsidRDefault="001A66A4" w:rsidP="007D6D71">
      <w:pPr>
        <w:pStyle w:val="ListParagraph"/>
        <w:numPr>
          <w:ilvl w:val="1"/>
          <w:numId w:val="23"/>
        </w:numPr>
        <w:tabs>
          <w:tab w:val="num" w:pos="1428"/>
        </w:tabs>
        <w:ind w:left="1776"/>
        <w:jc w:val="both"/>
      </w:pPr>
      <w:r>
        <w:t xml:space="preserve">ha nem egyezik </w:t>
      </w:r>
      <w:r w:rsidR="00A7610C">
        <w:t xml:space="preserve">az alábbi hibaüzenetet dobja: </w:t>
      </w:r>
    </w:p>
    <w:p w14:paraId="55AD25B5" w14:textId="15F9E992" w:rsidR="00A7610C" w:rsidRPr="00DF3D1F" w:rsidRDefault="00A7610C" w:rsidP="007D6D71">
      <w:pPr>
        <w:pStyle w:val="ListParagraph"/>
        <w:ind w:left="1776"/>
        <w:jc w:val="both"/>
        <w:rPr>
          <w:i/>
          <w:iCs/>
        </w:rPr>
      </w:pPr>
      <w:r w:rsidRPr="00DF3D1F">
        <w:rPr>
          <w:i/>
          <w:iCs/>
        </w:rPr>
        <w:t>„A</w:t>
      </w:r>
      <w:r w:rsidR="00634ED9" w:rsidRPr="00DF3D1F">
        <w:rPr>
          <w:i/>
          <w:iCs/>
        </w:rPr>
        <w:t>z Ajánlati árak</w:t>
      </w:r>
      <w:r w:rsidR="00C57D97" w:rsidRPr="00DF3D1F">
        <w:rPr>
          <w:i/>
          <w:iCs/>
        </w:rPr>
        <w:t xml:space="preserve"> fülön </w:t>
      </w:r>
      <w:r w:rsidR="00634ED9" w:rsidRPr="00DF3D1F">
        <w:rPr>
          <w:i/>
          <w:iCs/>
        </w:rPr>
        <w:t xml:space="preserve">megadott Becsült nettó összegek összesenje </w:t>
      </w:r>
      <w:r w:rsidR="004C56C5" w:rsidRPr="00DF3D1F">
        <w:rPr>
          <w:i/>
          <w:iCs/>
        </w:rPr>
        <w:t>(érték) jelentősen eltér az eljárás becsült nettó összegétől (érték)</w:t>
      </w:r>
      <w:r w:rsidR="00E601C8" w:rsidRPr="00DF3D1F">
        <w:rPr>
          <w:i/>
          <w:iCs/>
        </w:rPr>
        <w:t xml:space="preserve">! </w:t>
      </w:r>
      <w:r w:rsidR="000C71D7">
        <w:rPr>
          <w:i/>
          <w:iCs/>
        </w:rPr>
        <w:t>A</w:t>
      </w:r>
      <w:r w:rsidR="00BF5303" w:rsidRPr="00DF3D1F">
        <w:rPr>
          <w:i/>
          <w:iCs/>
        </w:rPr>
        <w:t xml:space="preserve">z Ajánlati árak fülön </w:t>
      </w:r>
      <w:r w:rsidR="00677D57" w:rsidRPr="00DF3D1F">
        <w:rPr>
          <w:i/>
          <w:iCs/>
        </w:rPr>
        <w:t>az Értékelési szempontokat felnyitva módosítsa a Becsült nettó összegeket</w:t>
      </w:r>
      <w:r w:rsidR="00DF3D1F" w:rsidRPr="00DF3D1F">
        <w:rPr>
          <w:i/>
          <w:iCs/>
        </w:rPr>
        <w:t xml:space="preserve"> az egyezőség fennállásáig!</w:t>
      </w:r>
      <w:r w:rsidRPr="00DF3D1F">
        <w:rPr>
          <w:i/>
          <w:iCs/>
        </w:rPr>
        <w:t>”</w:t>
      </w:r>
    </w:p>
    <w:p w14:paraId="6A761933" w14:textId="77777777" w:rsidR="001A66A4" w:rsidRDefault="001A66A4" w:rsidP="007D6D71">
      <w:pPr>
        <w:pStyle w:val="ListParagraph"/>
        <w:numPr>
          <w:ilvl w:val="1"/>
          <w:numId w:val="23"/>
        </w:numPr>
        <w:ind w:left="1776"/>
        <w:jc w:val="both"/>
      </w:pPr>
      <w:r>
        <w:t xml:space="preserve">egyezőség esetén megy tovább, és </w:t>
      </w:r>
    </w:p>
    <w:p w14:paraId="66FC2B3E" w14:textId="77777777" w:rsidR="008B5955" w:rsidRDefault="008B5955" w:rsidP="008B5955">
      <w:pPr>
        <w:pStyle w:val="ListParagraph"/>
        <w:ind w:left="1440"/>
        <w:jc w:val="both"/>
      </w:pPr>
    </w:p>
    <w:p w14:paraId="4FB1AFEA" w14:textId="77777777" w:rsidR="001A66A4" w:rsidRDefault="001A66A4" w:rsidP="007D6D71">
      <w:pPr>
        <w:pStyle w:val="ListParagraph"/>
        <w:numPr>
          <w:ilvl w:val="1"/>
          <w:numId w:val="19"/>
        </w:numPr>
        <w:jc w:val="both"/>
      </w:pPr>
      <w:r>
        <w:t xml:space="preserve">Részterületenként ellenőrzi, hogy az adott Részterület Becsült nettó összege megegyezik e a </w:t>
      </w:r>
      <w:r w:rsidRPr="007C70C9">
        <w:rPr>
          <w:b/>
          <w:bCs/>
        </w:rPr>
        <w:t>Vállalati bontás rekordokon megadott Becsült nettó összegek</w:t>
      </w:r>
      <w:r>
        <w:t xml:space="preserve"> összesenjével,</w:t>
      </w:r>
    </w:p>
    <w:p w14:paraId="6EB67D8B" w14:textId="28C6ACC7" w:rsidR="001A66A4" w:rsidRDefault="001A66A4" w:rsidP="007D6D71">
      <w:pPr>
        <w:pStyle w:val="ListParagraph"/>
        <w:numPr>
          <w:ilvl w:val="1"/>
          <w:numId w:val="23"/>
        </w:numPr>
        <w:tabs>
          <w:tab w:val="num" w:pos="1428"/>
        </w:tabs>
        <w:ind w:left="1776"/>
        <w:jc w:val="both"/>
      </w:pPr>
      <w:r>
        <w:t>ha nem</w:t>
      </w:r>
      <w:r w:rsidR="00F33CA7">
        <w:t xml:space="preserve"> egyezik</w:t>
      </w:r>
      <w:r>
        <w:t xml:space="preserve">, akkor </w:t>
      </w:r>
      <w:r w:rsidR="00F33CA7">
        <w:t xml:space="preserve">az alábbi </w:t>
      </w:r>
      <w:r>
        <w:t>hibaüzenetet dob</w:t>
      </w:r>
      <w:r w:rsidR="00F33CA7">
        <w:t>ja</w:t>
      </w:r>
    </w:p>
    <w:p w14:paraId="385D6956" w14:textId="16115D59" w:rsidR="00F33CA7" w:rsidRPr="008B5955" w:rsidRDefault="00F33CA7" w:rsidP="007D6D71">
      <w:pPr>
        <w:pStyle w:val="ListParagraph"/>
        <w:ind w:left="1776"/>
        <w:jc w:val="both"/>
        <w:rPr>
          <w:i/>
          <w:iCs/>
        </w:rPr>
      </w:pPr>
      <w:r w:rsidRPr="008B5955">
        <w:rPr>
          <w:i/>
          <w:iCs/>
        </w:rPr>
        <w:t>„</w:t>
      </w:r>
      <w:r w:rsidR="00A4167B" w:rsidRPr="008B5955">
        <w:rPr>
          <w:i/>
          <w:iCs/>
        </w:rPr>
        <w:t>A [Részterület neve] részterület</w:t>
      </w:r>
      <w:r w:rsidR="00933B34" w:rsidRPr="008B5955">
        <w:rPr>
          <w:i/>
          <w:iCs/>
        </w:rPr>
        <w:t xml:space="preserve"> becsült nettó összege </w:t>
      </w:r>
      <w:r w:rsidR="00A979F6" w:rsidRPr="008B5955">
        <w:rPr>
          <w:i/>
          <w:iCs/>
        </w:rPr>
        <w:t xml:space="preserve">(érték) </w:t>
      </w:r>
      <w:r w:rsidR="00933B34" w:rsidRPr="008B5955">
        <w:rPr>
          <w:i/>
          <w:iCs/>
        </w:rPr>
        <w:t xml:space="preserve">és vállalatonkénti bontása </w:t>
      </w:r>
      <w:r w:rsidR="00A979F6" w:rsidRPr="008B5955">
        <w:rPr>
          <w:i/>
          <w:iCs/>
        </w:rPr>
        <w:t xml:space="preserve">(érték) </w:t>
      </w:r>
      <w:r w:rsidR="00933B34" w:rsidRPr="008B5955">
        <w:rPr>
          <w:i/>
          <w:iCs/>
        </w:rPr>
        <w:t>eltér egymástól. A feladat készre jelentéséhez kérem</w:t>
      </w:r>
      <w:r w:rsidR="00A979F6" w:rsidRPr="008B5955">
        <w:rPr>
          <w:i/>
          <w:iCs/>
        </w:rPr>
        <w:t xml:space="preserve"> </w:t>
      </w:r>
      <w:r w:rsidR="000173F0" w:rsidRPr="008B5955">
        <w:rPr>
          <w:i/>
          <w:iCs/>
        </w:rPr>
        <w:t>a Részterületek fülön pontosítsa a vállalatonkénti bontás</w:t>
      </w:r>
      <w:r w:rsidR="00586890" w:rsidRPr="008B5955">
        <w:rPr>
          <w:i/>
          <w:iCs/>
        </w:rPr>
        <w:t>ok összegét!</w:t>
      </w:r>
      <w:r w:rsidRPr="008B5955">
        <w:rPr>
          <w:i/>
          <w:iCs/>
        </w:rPr>
        <w:t>”</w:t>
      </w:r>
    </w:p>
    <w:p w14:paraId="69FB4005" w14:textId="7F92F70B" w:rsidR="001A66A4" w:rsidRDefault="001A66A4" w:rsidP="007D6D71">
      <w:pPr>
        <w:pStyle w:val="ListParagraph"/>
        <w:numPr>
          <w:ilvl w:val="1"/>
          <w:numId w:val="23"/>
        </w:numPr>
        <w:tabs>
          <w:tab w:val="num" w:pos="1428"/>
        </w:tabs>
        <w:ind w:left="1776"/>
        <w:jc w:val="both"/>
      </w:pPr>
      <w:r>
        <w:t xml:space="preserve">egyezőség esetén megy tovább és </w:t>
      </w:r>
      <w:r w:rsidR="00C7140A">
        <w:t>ellenőrzi, hogy</w:t>
      </w:r>
    </w:p>
    <w:p w14:paraId="107488ED" w14:textId="77777777" w:rsidR="00B9460E" w:rsidRDefault="00B9460E" w:rsidP="00B9460E">
      <w:pPr>
        <w:pStyle w:val="ListParagraph"/>
        <w:ind w:left="1440"/>
        <w:jc w:val="both"/>
      </w:pPr>
    </w:p>
    <w:p w14:paraId="2F0A114F" w14:textId="2256D832" w:rsidR="00C7140A" w:rsidRDefault="00C7140A" w:rsidP="007D6D71">
      <w:pPr>
        <w:pStyle w:val="ListParagraph"/>
        <w:numPr>
          <w:ilvl w:val="1"/>
          <w:numId w:val="19"/>
        </w:numPr>
        <w:jc w:val="both"/>
      </w:pPr>
      <w:r>
        <w:t xml:space="preserve">Az Eljáráson, hogy az új „ÉKM társaság vagy MÁV-csoport” mező </w:t>
      </w:r>
      <w:proofErr w:type="gramStart"/>
      <w:r>
        <w:t>töltött e</w:t>
      </w:r>
      <w:proofErr w:type="gramEnd"/>
      <w:r>
        <w:t>,</w:t>
      </w:r>
    </w:p>
    <w:p w14:paraId="7E63E946" w14:textId="453D7EE0" w:rsidR="00C7140A" w:rsidRDefault="00C7140A" w:rsidP="007D6D71">
      <w:pPr>
        <w:pStyle w:val="ListParagraph"/>
        <w:numPr>
          <w:ilvl w:val="1"/>
          <w:numId w:val="23"/>
        </w:numPr>
        <w:tabs>
          <w:tab w:val="num" w:pos="1428"/>
        </w:tabs>
        <w:ind w:left="1776"/>
        <w:jc w:val="both"/>
      </w:pPr>
      <w:r>
        <w:t>Ha nem, akkor a következő hibaüzenetet dobja</w:t>
      </w:r>
    </w:p>
    <w:p w14:paraId="29F8CFEB" w14:textId="455792BE" w:rsidR="00C7140A" w:rsidRPr="007D6D71" w:rsidRDefault="00C7140A" w:rsidP="007D6D71">
      <w:pPr>
        <w:ind w:left="1068" w:firstLine="708"/>
        <w:jc w:val="both"/>
        <w:rPr>
          <w:i/>
          <w:iCs/>
        </w:rPr>
      </w:pPr>
      <w:r w:rsidRPr="007D6D71">
        <w:rPr>
          <w:i/>
          <w:iCs/>
        </w:rPr>
        <w:t xml:space="preserve">„A Beszerzési eljárás adatai </w:t>
      </w:r>
      <w:r w:rsidR="00B9460E" w:rsidRPr="007D6D71">
        <w:rPr>
          <w:i/>
          <w:iCs/>
        </w:rPr>
        <w:t xml:space="preserve">űrlapon töltse ki az </w:t>
      </w:r>
      <w:r w:rsidR="00B9460E" w:rsidRPr="007D6D71">
        <w:rPr>
          <w:b/>
          <w:bCs/>
          <w:i/>
          <w:iCs/>
        </w:rPr>
        <w:t>ÉKM társaság vagy MÁV-csoport</w:t>
      </w:r>
      <w:r w:rsidR="00B9460E" w:rsidRPr="007D6D71">
        <w:rPr>
          <w:i/>
          <w:iCs/>
        </w:rPr>
        <w:t xml:space="preserve"> mezőt!</w:t>
      </w:r>
      <w:r w:rsidRPr="007D6D71">
        <w:rPr>
          <w:i/>
          <w:iCs/>
        </w:rPr>
        <w:t>”</w:t>
      </w:r>
    </w:p>
    <w:p w14:paraId="62E70087" w14:textId="511AA2EC" w:rsidR="00B9460E" w:rsidRPr="007D6D71" w:rsidRDefault="00B9460E" w:rsidP="007D6D71">
      <w:pPr>
        <w:pStyle w:val="ListParagraph"/>
        <w:numPr>
          <w:ilvl w:val="1"/>
          <w:numId w:val="23"/>
        </w:numPr>
        <w:tabs>
          <w:tab w:val="num" w:pos="1428"/>
        </w:tabs>
        <w:ind w:left="1776"/>
        <w:jc w:val="both"/>
      </w:pPr>
      <w:r w:rsidRPr="007D6D71">
        <w:t>Ha igen, akkor megy tovább és engedi a feladat készre jelentését</w:t>
      </w:r>
    </w:p>
    <w:p w14:paraId="1C222FE6" w14:textId="36961FD0" w:rsidR="00361040" w:rsidRDefault="000D6954" w:rsidP="00D919C6">
      <w:pPr>
        <w:spacing w:after="200" w:line="276" w:lineRule="auto"/>
        <w:jc w:val="center"/>
        <w:rPr>
          <w:rFonts w:asciiTheme="majorHAnsi" w:eastAsiaTheme="majorEastAsia" w:hAnsiTheme="majorHAnsi" w:cstheme="majorBidi"/>
          <w:b/>
          <w:color w:val="A2195B" w:themeColor="accent2"/>
          <w:sz w:val="28"/>
          <w:szCs w:val="28"/>
        </w:rPr>
      </w:pPr>
      <w:r>
        <w:rPr>
          <w:noProof/>
          <w:lang w:eastAsia="hu-HU"/>
        </w:rPr>
        <w:drawing>
          <wp:inline distT="0" distB="0" distL="0" distR="0" wp14:anchorId="24DDEC20" wp14:editId="69C5B36C">
            <wp:extent cx="2279176" cy="2123282"/>
            <wp:effectExtent l="0" t="0" r="6985" b="0"/>
            <wp:docPr id="770617687" name="picture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824" cy="212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8F77" w14:textId="77777777" w:rsidR="0013169A" w:rsidRDefault="0013169A" w:rsidP="007D6D71">
      <w:pPr>
        <w:pStyle w:val="ListParagraph"/>
        <w:numPr>
          <w:ilvl w:val="0"/>
          <w:numId w:val="19"/>
        </w:numPr>
        <w:jc w:val="both"/>
      </w:pPr>
      <w:r>
        <w:t>ha az értéke IGEN, akkor a fenti ellenőrzést NEM végzi el, így a folyamat a 400-as lépést követően le fog záródni (CPS1).</w:t>
      </w:r>
    </w:p>
    <w:p w14:paraId="23BEC6CA" w14:textId="77777777" w:rsidR="00D46F7A" w:rsidRDefault="00D46F7A">
      <w:pPr>
        <w:spacing w:after="200" w:line="276" w:lineRule="auto"/>
        <w:rPr>
          <w:rFonts w:asciiTheme="majorHAnsi" w:eastAsiaTheme="majorEastAsia" w:hAnsiTheme="majorHAnsi" w:cstheme="majorBidi"/>
          <w:b/>
          <w:color w:val="A2195B" w:themeColor="accent2"/>
          <w:sz w:val="28"/>
          <w:szCs w:val="28"/>
        </w:rPr>
      </w:pPr>
      <w:r>
        <w:br w:type="page"/>
      </w:r>
    </w:p>
    <w:p w14:paraId="042DF094" w14:textId="7036F46A" w:rsidR="004A19BE" w:rsidRDefault="00F74122" w:rsidP="004A19BE">
      <w:pPr>
        <w:pStyle w:val="Heading2"/>
      </w:pPr>
      <w:bookmarkStart w:id="60" w:name="_Toc209698306"/>
      <w:r>
        <w:lastRenderedPageBreak/>
        <w:t xml:space="preserve">Eljárás eredménye </w:t>
      </w:r>
      <w:r w:rsidR="004A19BE" w:rsidRPr="00B45231">
        <w:t>Részterület</w:t>
      </w:r>
      <w:r w:rsidR="004A19BE">
        <w:t xml:space="preserve"> edit form kiegészítése szerződéses adatokkal</w:t>
      </w:r>
      <w:bookmarkEnd w:id="60"/>
    </w:p>
    <w:p w14:paraId="7173009B" w14:textId="77777777" w:rsidR="004A19BE" w:rsidRDefault="004A19BE" w:rsidP="004A19BE">
      <w:pPr>
        <w:jc w:val="both"/>
      </w:pPr>
      <w:r>
        <w:t xml:space="preserve">A CPS eljárás edit formon az </w:t>
      </w:r>
      <w:r w:rsidRPr="003B512E">
        <w:rPr>
          <w:b/>
          <w:bCs/>
        </w:rPr>
        <w:t>Eljárás eredménye gomb</w:t>
      </w:r>
      <w:r>
        <w:t xml:space="preserve"> megnyomásakor megjelenik egy két paneles képernyő (</w:t>
      </w:r>
      <w:proofErr w:type="spellStart"/>
      <w:r>
        <w:t>MAV_SubAreaEredmeny</w:t>
      </w:r>
      <w:proofErr w:type="spellEnd"/>
      <w:r>
        <w:t>), melyről felnyitható a Részterület edit form.</w:t>
      </w:r>
    </w:p>
    <w:p w14:paraId="63EB25E7" w14:textId="77777777" w:rsidR="004A19BE" w:rsidRDefault="004A19BE" w:rsidP="004A19BE">
      <w:pPr>
        <w:jc w:val="both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B43E30" wp14:editId="26C26C44">
                <wp:simplePos x="0" y="0"/>
                <wp:positionH relativeFrom="column">
                  <wp:posOffset>2668270</wp:posOffset>
                </wp:positionH>
                <wp:positionV relativeFrom="paragraph">
                  <wp:posOffset>1448435</wp:posOffset>
                </wp:positionV>
                <wp:extent cx="45719" cy="1778000"/>
                <wp:effectExtent l="57150" t="19050" r="50165" b="50800"/>
                <wp:wrapNone/>
                <wp:docPr id="193928750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778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688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10.1pt;margin-top:114.05pt;width:3.6pt;height:140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" strokecolor="#e00" strokeweight="2.25pt">
                <v:stroke endarrow="block" joinstyle="miter"/>
              </v:shape>
            </w:pict>
          </mc:Fallback>
        </mc:AlternateContent>
      </w:r>
      <w:r w:rsidRPr="00F123E0">
        <w:rPr>
          <w:noProof/>
          <w:lang w:eastAsia="hu-HU"/>
        </w:rPr>
        <w:drawing>
          <wp:inline distT="0" distB="0" distL="0" distR="0" wp14:anchorId="0BC0225B" wp14:editId="64F2B2A1">
            <wp:extent cx="5760720" cy="2699385"/>
            <wp:effectExtent l="0" t="0" r="0" b="5715"/>
            <wp:docPr id="734722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7949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08D3" w14:textId="01C01C48" w:rsidR="004A19BE" w:rsidRDefault="004A19BE" w:rsidP="004A19BE">
      <w:pPr>
        <w:jc w:val="both"/>
      </w:pPr>
      <w:r>
        <w:rPr>
          <w:noProof/>
          <w:lang w:eastAsia="hu-HU"/>
        </w:rPr>
        <w:drawing>
          <wp:inline distT="0" distB="0" distL="0" distR="0" wp14:anchorId="4DBBC5D2" wp14:editId="716944A5">
            <wp:extent cx="5760720" cy="2701925"/>
            <wp:effectExtent l="0" t="0" r="0" b="3175"/>
            <wp:docPr id="882464422" name="picture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74CC" w14:textId="77777777" w:rsidR="004A19BE" w:rsidRDefault="004A19BE" w:rsidP="004A19BE">
      <w:pPr>
        <w:jc w:val="both"/>
      </w:pPr>
    </w:p>
    <w:p w14:paraId="627A9065" w14:textId="77777777" w:rsidR="004A19BE" w:rsidRDefault="004A19BE" w:rsidP="004A19BE">
      <w:pPr>
        <w:jc w:val="both"/>
      </w:pPr>
      <w:r>
        <w:t>Az innen (azaz Eljárás edit form \ Eljárás eredménye gomb \ Részterület szerkesztése link) felnyitott Részterület edit formot és a mögötte lévő táblát úgy alakítjuk át, hogy a szerződéshez kapcsolódó mezők megadása lehetséges legyen a következők szerint:</w:t>
      </w:r>
    </w:p>
    <w:p w14:paraId="13026E2D" w14:textId="77777777" w:rsidR="004A19BE" w:rsidRDefault="004A19BE" w:rsidP="004A19BE">
      <w:pPr>
        <w:pStyle w:val="ListParagraph"/>
        <w:numPr>
          <w:ilvl w:val="0"/>
          <w:numId w:val="8"/>
        </w:numPr>
        <w:jc w:val="both"/>
      </w:pPr>
      <w:r>
        <w:t>Részterület mező jelenleg több soros, ezt egysorossá alakítjuk, mert nem jellemzők több sorba törő hosszúságú részterület megnevezések.</w:t>
      </w:r>
    </w:p>
    <w:p w14:paraId="5F497502" w14:textId="77777777" w:rsidR="004A19BE" w:rsidRDefault="004A19BE" w:rsidP="004A19BE">
      <w:pPr>
        <w:pStyle w:val="ListParagraph"/>
        <w:numPr>
          <w:ilvl w:val="0"/>
          <w:numId w:val="8"/>
        </w:numPr>
        <w:jc w:val="both"/>
      </w:pPr>
      <w:r>
        <w:t xml:space="preserve">Alá felvesszük a </w:t>
      </w:r>
      <w:r w:rsidRPr="007744A2">
        <w:rPr>
          <w:b/>
          <w:bCs/>
        </w:rPr>
        <w:t>„</w:t>
      </w:r>
      <w:r w:rsidRPr="007B5887">
        <w:rPr>
          <w:b/>
          <w:bCs/>
        </w:rPr>
        <w:t>Becsült nettó összeg”</w:t>
      </w:r>
      <w:r>
        <w:rPr>
          <w:b/>
          <w:bCs/>
        </w:rPr>
        <w:t xml:space="preserve"> </w:t>
      </w:r>
      <w:r w:rsidRPr="007744A2">
        <w:t>mezőt, mely jelenleg a griden jelenik meg</w:t>
      </w:r>
      <w:r>
        <w:t xml:space="preserve">, ez a mező automatikusan </w:t>
      </w:r>
      <w:proofErr w:type="spellStart"/>
      <w:r>
        <w:t>kalkulálódik</w:t>
      </w:r>
      <w:proofErr w:type="spellEnd"/>
      <w:r>
        <w:t xml:space="preserve"> az Ajánlati ár (Cikk/szolgáltatás) fülön megadott tételekből, így ez itt NEM szerkeszthető</w:t>
      </w:r>
    </w:p>
    <w:p w14:paraId="201AC491" w14:textId="77777777" w:rsidR="004A19BE" w:rsidRDefault="004A19BE" w:rsidP="004A19BE">
      <w:pPr>
        <w:pStyle w:val="ListParagraph"/>
        <w:numPr>
          <w:ilvl w:val="0"/>
          <w:numId w:val="8"/>
        </w:numPr>
        <w:jc w:val="both"/>
      </w:pPr>
      <w:r>
        <w:t xml:space="preserve">Létrehozunk egy új </w:t>
      </w:r>
      <w:r w:rsidRPr="007B5887">
        <w:rPr>
          <w:b/>
          <w:bCs/>
        </w:rPr>
        <w:t>„Eredmény” mezőcsoportot</w:t>
      </w:r>
      <w:r>
        <w:t>, és</w:t>
      </w:r>
    </w:p>
    <w:p w14:paraId="3DF3A54D" w14:textId="77777777" w:rsidR="004A19BE" w:rsidRDefault="004A19BE" w:rsidP="004A19BE">
      <w:pPr>
        <w:pStyle w:val="ListParagraph"/>
        <w:numPr>
          <w:ilvl w:val="1"/>
          <w:numId w:val="8"/>
        </w:numPr>
        <w:jc w:val="both"/>
      </w:pPr>
      <w:r>
        <w:t>belerakjuk a már létező Eredmény mezőt (ennek értékei: üres, Eredményes, Eredménytelen)</w:t>
      </w:r>
    </w:p>
    <w:p w14:paraId="47193E68" w14:textId="77777777" w:rsidR="004A19BE" w:rsidRDefault="004A19BE" w:rsidP="004A19BE">
      <w:pPr>
        <w:pStyle w:val="ListParagraph"/>
        <w:numPr>
          <w:ilvl w:val="1"/>
          <w:numId w:val="8"/>
        </w:numPr>
        <w:jc w:val="both"/>
      </w:pPr>
      <w:r>
        <w:t xml:space="preserve">létrehozzuk a „Részajánlat eredménytelenség oka” mezőt – szöveges többsoros mező, kitöltése kötelező, mely akkor jelenik meg, ha a részterület Eredménytelen jelölést kap </w:t>
      </w:r>
    </w:p>
    <w:p w14:paraId="2E7C07E7" w14:textId="77777777" w:rsidR="004A19BE" w:rsidRDefault="004A19BE" w:rsidP="004A19BE">
      <w:pPr>
        <w:pStyle w:val="ListParagraph"/>
        <w:numPr>
          <w:ilvl w:val="0"/>
          <w:numId w:val="8"/>
        </w:numPr>
        <w:jc w:val="both"/>
      </w:pPr>
      <w:r>
        <w:lastRenderedPageBreak/>
        <w:t xml:space="preserve">Létrehozunk egy új </w:t>
      </w:r>
      <w:r w:rsidRPr="00947E8E">
        <w:rPr>
          <w:b/>
          <w:bCs/>
        </w:rPr>
        <w:t>„Szerződés adatok” mezőcsoportot</w:t>
      </w:r>
    </w:p>
    <w:p w14:paraId="674806E0" w14:textId="77777777" w:rsidR="004A19BE" w:rsidRDefault="004A19BE" w:rsidP="004A19BE">
      <w:pPr>
        <w:pStyle w:val="ListParagraph"/>
        <w:numPr>
          <w:ilvl w:val="1"/>
          <w:numId w:val="8"/>
        </w:numPr>
        <w:jc w:val="both"/>
      </w:pPr>
      <w:r>
        <w:t>az alábbi új mezőket vesszük fel</w:t>
      </w:r>
    </w:p>
    <w:p w14:paraId="513CB709" w14:textId="30F01275" w:rsidR="004A19BE" w:rsidRDefault="004A19BE" w:rsidP="004A19BE">
      <w:pPr>
        <w:pStyle w:val="ListParagraph"/>
        <w:numPr>
          <w:ilvl w:val="2"/>
          <w:numId w:val="8"/>
        </w:numPr>
        <w:jc w:val="both"/>
      </w:pPr>
      <w:r>
        <w:t xml:space="preserve">Szerződő fél – </w:t>
      </w:r>
      <w:proofErr w:type="spellStart"/>
      <w:r w:rsidR="00891A8F">
        <w:t>drop</w:t>
      </w:r>
      <w:proofErr w:type="spellEnd"/>
      <w:r w:rsidR="00891A8F">
        <w:t xml:space="preserve"> down</w:t>
      </w:r>
      <w:r>
        <w:t>,</w:t>
      </w:r>
      <w:r w:rsidR="008A0714">
        <w:t xml:space="preserve"> mely</w:t>
      </w:r>
      <w:r>
        <w:t xml:space="preserve"> a</w:t>
      </w:r>
      <w:r w:rsidR="00891A8F">
        <w:t xml:space="preserve">zokat partnerek </w:t>
      </w:r>
      <w:r w:rsidR="008A0714">
        <w:t>listázza</w:t>
      </w:r>
      <w:r w:rsidR="00891A8F">
        <w:t xml:space="preserve">, akik az adott eljáráson </w:t>
      </w:r>
      <w:r w:rsidR="00A542DC">
        <w:t xml:space="preserve">megjelentek </w:t>
      </w:r>
      <w:r w:rsidR="00A542DC" w:rsidRPr="0098178C">
        <w:t>legalább egy ajánlaton</w:t>
      </w:r>
      <w:r w:rsidR="00FE6C8B" w:rsidRPr="007D6D71">
        <w:t xml:space="preserve"> Gazdasági szereplőként</w:t>
      </w:r>
      <w:r w:rsidR="00A542DC" w:rsidRPr="0098178C">
        <w:t>,</w:t>
      </w:r>
      <w:r w:rsidR="004F6DD1">
        <w:t xml:space="preserve"> a listában egy partner csak 1x jelenik meg</w:t>
      </w:r>
    </w:p>
    <w:p w14:paraId="5EA7BD71" w14:textId="0DCDAC22" w:rsidR="0098178C" w:rsidRDefault="0098178C" w:rsidP="007D6D71">
      <w:pPr>
        <w:ind w:left="2832"/>
        <w:jc w:val="both"/>
      </w:pPr>
      <w:r w:rsidRPr="0098178C">
        <w:rPr>
          <w:noProof/>
        </w:rPr>
        <w:drawing>
          <wp:inline distT="0" distB="0" distL="0" distR="0" wp14:anchorId="26514FD9" wp14:editId="2AE2A5EC">
            <wp:extent cx="3856774" cy="1763462"/>
            <wp:effectExtent l="0" t="0" r="0" b="8255"/>
            <wp:docPr id="662079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79093" name="Picture 1" descr="A screenshot of a computer&#10;&#10;AI-generated content may be incorrect."/>
                    <pic:cNvPicPr/>
                  </pic:nvPicPr>
                  <pic:blipFill rotWithShape="1">
                    <a:blip r:embed="rId20"/>
                    <a:srcRect b="2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260" cy="177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6B12F" w14:textId="4B041F88" w:rsidR="004A19BE" w:rsidRDefault="004A19BE" w:rsidP="004A19BE">
      <w:pPr>
        <w:pStyle w:val="ListParagraph"/>
        <w:numPr>
          <w:ilvl w:val="2"/>
          <w:numId w:val="8"/>
        </w:numPr>
        <w:jc w:val="both"/>
      </w:pPr>
      <w:r>
        <w:t xml:space="preserve">Szerződés értéke – </w:t>
      </w:r>
      <w:proofErr w:type="spellStart"/>
      <w:r>
        <w:t>decimal</w:t>
      </w:r>
      <w:proofErr w:type="spellEnd"/>
      <w:r>
        <w:t xml:space="preserve"> (</w:t>
      </w:r>
      <w:r w:rsidR="007A432E">
        <w:t>20</w:t>
      </w:r>
      <w:r>
        <w:t>,4), kitöltése kötelező, ha Eredmény = Eredményes</w:t>
      </w:r>
    </w:p>
    <w:p w14:paraId="3008148B" w14:textId="77777777" w:rsidR="004A19BE" w:rsidRDefault="004A19BE" w:rsidP="004A19BE">
      <w:pPr>
        <w:pStyle w:val="ListParagraph"/>
        <w:numPr>
          <w:ilvl w:val="2"/>
          <w:numId w:val="8"/>
        </w:numPr>
        <w:jc w:val="both"/>
      </w:pPr>
      <w:r>
        <w:t>Szerződés kötés dátuma - dátum</w:t>
      </w:r>
    </w:p>
    <w:p w14:paraId="4108E260" w14:textId="77777777" w:rsidR="004A19BE" w:rsidRDefault="004A19BE" w:rsidP="004A19BE">
      <w:pPr>
        <w:pStyle w:val="ListParagraph"/>
        <w:numPr>
          <w:ilvl w:val="2"/>
          <w:numId w:val="8"/>
        </w:numPr>
        <w:jc w:val="both"/>
      </w:pPr>
      <w:r>
        <w:t>Határozatlan idejű szerződés – igen, nem</w:t>
      </w:r>
    </w:p>
    <w:p w14:paraId="0CE15A77" w14:textId="0500D38C" w:rsidR="004A19BE" w:rsidRDefault="004A19BE" w:rsidP="004A19BE">
      <w:pPr>
        <w:pStyle w:val="ListParagraph"/>
        <w:numPr>
          <w:ilvl w:val="2"/>
          <w:numId w:val="8"/>
        </w:numPr>
        <w:jc w:val="both"/>
      </w:pPr>
      <w:r>
        <w:t xml:space="preserve">Szerződés lejárati dátuma </w:t>
      </w:r>
      <w:r w:rsidR="00E008BA">
        <w:t>–</w:t>
      </w:r>
      <w:r>
        <w:t xml:space="preserve"> dátum</w:t>
      </w:r>
    </w:p>
    <w:p w14:paraId="5F90C027" w14:textId="0939B8E1" w:rsidR="00E008BA" w:rsidRDefault="00E008BA" w:rsidP="004A19BE">
      <w:pPr>
        <w:pStyle w:val="ListParagraph"/>
        <w:numPr>
          <w:ilvl w:val="2"/>
          <w:numId w:val="8"/>
        </w:numPr>
        <w:jc w:val="both"/>
      </w:pPr>
      <w:r>
        <w:t>Jogorvoslat kötelező – legördülő: igen, nem, alapértelmezetten üres</w:t>
      </w:r>
    </w:p>
    <w:p w14:paraId="3C5835B0" w14:textId="77777777" w:rsidR="004A19BE" w:rsidRDefault="004A19BE" w:rsidP="004A19BE">
      <w:pPr>
        <w:pStyle w:val="ListParagraph"/>
        <w:numPr>
          <w:ilvl w:val="0"/>
          <w:numId w:val="8"/>
        </w:numPr>
        <w:jc w:val="both"/>
      </w:pPr>
      <w:r>
        <w:t>A form jobb oldalára létrehozunk egy másik panelt az alábbi fülekkel</w:t>
      </w:r>
    </w:p>
    <w:p w14:paraId="1F106C18" w14:textId="77777777" w:rsidR="004A19BE" w:rsidRPr="00947E8E" w:rsidRDefault="004A19BE" w:rsidP="004A19BE">
      <w:pPr>
        <w:pStyle w:val="ListParagraph"/>
        <w:numPr>
          <w:ilvl w:val="1"/>
          <w:numId w:val="8"/>
        </w:numPr>
        <w:jc w:val="both"/>
        <w:rPr>
          <w:b/>
          <w:bCs/>
        </w:rPr>
      </w:pPr>
      <w:r w:rsidRPr="00947E8E">
        <w:rPr>
          <w:b/>
          <w:bCs/>
        </w:rPr>
        <w:t>„Dokumentumok” fül</w:t>
      </w:r>
    </w:p>
    <w:p w14:paraId="540F8F50" w14:textId="77777777" w:rsidR="004A19BE" w:rsidRDefault="004A19BE" w:rsidP="004A19BE">
      <w:pPr>
        <w:pStyle w:val="ListParagraph"/>
        <w:numPr>
          <w:ilvl w:val="2"/>
          <w:numId w:val="8"/>
        </w:numPr>
        <w:jc w:val="both"/>
      </w:pPr>
      <w:r>
        <w:t>megegyezik a rendszer többi részén megjelenő Dokumentumok füllel</w:t>
      </w:r>
    </w:p>
    <w:p w14:paraId="5EF791FA" w14:textId="53E15386" w:rsidR="00244715" w:rsidRDefault="00244715" w:rsidP="004A19BE">
      <w:pPr>
        <w:pStyle w:val="ListParagraph"/>
        <w:numPr>
          <w:ilvl w:val="2"/>
          <w:numId w:val="8"/>
        </w:numPr>
        <w:jc w:val="both"/>
      </w:pPr>
      <w:r>
        <w:t xml:space="preserve">Amikor új dokumentum csatolás történik ezen a fülön, akkor az innen feltöltött dokumentumoknak meg kell jelennie az </w:t>
      </w:r>
      <w:commentRangeStart w:id="61"/>
      <w:commentRangeStart w:id="62"/>
      <w:commentRangeStart w:id="63"/>
      <w:commentRangeStart w:id="64"/>
      <w:r>
        <w:t>Eljárás Dokumentumok fülén is</w:t>
      </w:r>
      <w:commentRangeEnd w:id="61"/>
      <w:r>
        <w:rPr>
          <w:rStyle w:val="CommentReference"/>
          <w:rFonts w:ascii="Tahoma" w:eastAsiaTheme="minorHAnsi" w:hAnsi="Tahoma" w:cstheme="minorBidi"/>
        </w:rPr>
        <w:commentReference w:id="61"/>
      </w:r>
      <w:commentRangeEnd w:id="62"/>
      <w:r w:rsidR="00A637FB">
        <w:rPr>
          <w:rStyle w:val="CommentReference"/>
          <w:rFonts w:ascii="Tahoma" w:eastAsiaTheme="minorHAnsi" w:hAnsi="Tahoma" w:cstheme="minorBidi"/>
        </w:rPr>
        <w:commentReference w:id="62"/>
      </w:r>
      <w:commentRangeEnd w:id="63"/>
      <w:r w:rsidR="00B4255B">
        <w:rPr>
          <w:rStyle w:val="CommentReference"/>
          <w:rFonts w:ascii="Tahoma" w:eastAsiaTheme="minorHAnsi" w:hAnsi="Tahoma" w:cstheme="minorBidi"/>
        </w:rPr>
        <w:commentReference w:id="63"/>
      </w:r>
      <w:commentRangeEnd w:id="64"/>
      <w:r w:rsidR="004C39BA">
        <w:rPr>
          <w:rStyle w:val="CommentReference"/>
          <w:rFonts w:ascii="Tahoma" w:eastAsiaTheme="minorHAnsi" w:hAnsi="Tahoma" w:cstheme="minorBidi"/>
        </w:rPr>
        <w:commentReference w:id="64"/>
      </w:r>
      <w:r>
        <w:t>, linkelve, nem példányosítva.</w:t>
      </w:r>
    </w:p>
    <w:p w14:paraId="1696CF42" w14:textId="29C34827" w:rsidR="00244715" w:rsidRDefault="00244715" w:rsidP="004A19BE">
      <w:pPr>
        <w:pStyle w:val="ListParagraph"/>
        <w:numPr>
          <w:ilvl w:val="2"/>
          <w:numId w:val="8"/>
        </w:numPr>
        <w:jc w:val="both"/>
      </w:pPr>
      <w:r>
        <w:t>Amennyiben új dokumentum csatolás történik „Jogorvoslati kérelem” névvel, akkor az adott Részterületen a Jogorvoslat kötelező mező állását Igen-re kell állítani.</w:t>
      </w:r>
    </w:p>
    <w:p w14:paraId="2EB2008A" w14:textId="239D060F" w:rsidR="00244715" w:rsidRDefault="00244715" w:rsidP="00C7140A">
      <w:pPr>
        <w:pStyle w:val="ListParagraph"/>
        <w:ind w:left="2160"/>
        <w:jc w:val="both"/>
      </w:pPr>
      <w:r w:rsidRPr="00C7140A">
        <w:rPr>
          <w:b/>
          <w:bCs/>
        </w:rPr>
        <w:t>Fontos</w:t>
      </w:r>
      <w:r>
        <w:t xml:space="preserve">: a „Jogorvoslati kérelem” dokumentum típust létre kell hozni a fejlesztés során és poszt </w:t>
      </w:r>
      <w:proofErr w:type="spellStart"/>
      <w:r>
        <w:t>deployment</w:t>
      </w:r>
      <w:proofErr w:type="spellEnd"/>
      <w:r>
        <w:t xml:space="preserve"> scripttel kihelyezni.</w:t>
      </w:r>
    </w:p>
    <w:p w14:paraId="73F9CB8C" w14:textId="68315E36" w:rsidR="004A19BE" w:rsidRDefault="00244715" w:rsidP="00C7140A">
      <w:pPr>
        <w:ind w:left="1080"/>
        <w:jc w:val="both"/>
      </w:pPr>
      <w:r>
        <w:rPr>
          <w:b/>
          <w:bCs/>
        </w:rPr>
        <w:t xml:space="preserve"> </w:t>
      </w:r>
      <w:r w:rsidR="004A19BE" w:rsidRPr="00C7140A">
        <w:rPr>
          <w:b/>
          <w:bCs/>
        </w:rPr>
        <w:t>„Szerződéskötő jogi személy” fül</w:t>
      </w:r>
      <w:r w:rsidR="004A19BE">
        <w:t>,</w:t>
      </w:r>
    </w:p>
    <w:p w14:paraId="5102B1BE" w14:textId="379C75F9" w:rsidR="004A19BE" w:rsidRDefault="004A19BE" w:rsidP="004A19BE">
      <w:pPr>
        <w:pStyle w:val="ListParagraph"/>
        <w:numPr>
          <w:ilvl w:val="2"/>
          <w:numId w:val="8"/>
        </w:numPr>
        <w:jc w:val="both"/>
      </w:pPr>
      <w:r>
        <w:t xml:space="preserve">a Vállalatonkénti bontás fülhöz hasonlóan táblázatos formában mutatja azokat a vállalatokat, amelyek </w:t>
      </w:r>
      <w:commentRangeStart w:id="65"/>
      <w:commentRangeStart w:id="66"/>
      <w:commentRangeStart w:id="67"/>
      <w:commentRangeStart w:id="68"/>
      <w:commentRangeStart w:id="69"/>
      <w:commentRangeStart w:id="70"/>
      <w:r>
        <w:t>szerepelnek az Eljárás Kapcsolódó igények / költséghelyek fülén</w:t>
      </w:r>
      <w:commentRangeEnd w:id="65"/>
      <w:r>
        <w:rPr>
          <w:rStyle w:val="CommentReference"/>
          <w:rFonts w:ascii="Tahoma" w:eastAsiaTheme="minorHAnsi" w:hAnsi="Tahoma" w:cstheme="minorBidi"/>
        </w:rPr>
        <w:commentReference w:id="65"/>
      </w:r>
      <w:commentRangeEnd w:id="66"/>
      <w:r w:rsidR="003B0ED4">
        <w:rPr>
          <w:rStyle w:val="CommentReference"/>
          <w:rFonts w:ascii="Tahoma" w:eastAsiaTheme="minorHAnsi" w:hAnsi="Tahoma" w:cstheme="minorBidi"/>
        </w:rPr>
        <w:commentReference w:id="66"/>
      </w:r>
      <w:commentRangeEnd w:id="67"/>
      <w:r w:rsidR="00891A8F">
        <w:rPr>
          <w:rStyle w:val="CommentReference"/>
          <w:rFonts w:ascii="Tahoma" w:eastAsiaTheme="minorHAnsi" w:hAnsi="Tahoma" w:cstheme="minorBidi"/>
        </w:rPr>
        <w:commentReference w:id="67"/>
      </w:r>
      <w:commentRangeEnd w:id="68"/>
      <w:r w:rsidR="00A637FB">
        <w:rPr>
          <w:rStyle w:val="CommentReference"/>
          <w:rFonts w:ascii="Tahoma" w:eastAsiaTheme="minorHAnsi" w:hAnsi="Tahoma" w:cstheme="minorBidi"/>
        </w:rPr>
        <w:commentReference w:id="68"/>
      </w:r>
      <w:commentRangeEnd w:id="69"/>
      <w:r w:rsidR="00B4255B">
        <w:rPr>
          <w:rStyle w:val="CommentReference"/>
          <w:rFonts w:ascii="Tahoma" w:eastAsiaTheme="minorHAnsi" w:hAnsi="Tahoma" w:cstheme="minorBidi"/>
        </w:rPr>
        <w:commentReference w:id="69"/>
      </w:r>
      <w:commentRangeEnd w:id="70"/>
      <w:r w:rsidR="000526DB">
        <w:rPr>
          <w:rStyle w:val="CommentReference"/>
          <w:rFonts w:ascii="Tahoma" w:eastAsiaTheme="minorHAnsi" w:hAnsi="Tahoma" w:cstheme="minorBidi"/>
        </w:rPr>
        <w:commentReference w:id="70"/>
      </w:r>
      <w:r w:rsidR="00891A8F">
        <w:t>, kiegészülve a MÁV SZK vállalattal.</w:t>
      </w:r>
      <w:r w:rsidR="004C39BA">
        <w:t xml:space="preserve"> A MÁV SZK vállalat kódja: 3000!</w:t>
      </w:r>
    </w:p>
    <w:p w14:paraId="6F69B7D6" w14:textId="77777777" w:rsidR="004A19BE" w:rsidRDefault="004A19BE" w:rsidP="004A19BE">
      <w:pPr>
        <w:pStyle w:val="ListParagraph"/>
        <w:numPr>
          <w:ilvl w:val="2"/>
          <w:numId w:val="8"/>
        </w:numPr>
        <w:jc w:val="both"/>
      </w:pPr>
      <w:r>
        <w:t>A táblázat oszlopai</w:t>
      </w:r>
    </w:p>
    <w:p w14:paraId="45BE8993" w14:textId="77777777" w:rsidR="004A19BE" w:rsidRDefault="004A19BE" w:rsidP="004A19BE">
      <w:pPr>
        <w:pStyle w:val="ListParagraph"/>
        <w:numPr>
          <w:ilvl w:val="3"/>
          <w:numId w:val="8"/>
        </w:numPr>
        <w:jc w:val="both"/>
      </w:pPr>
      <w:r>
        <w:t>Szerződő – Checkbox, griden pipálható</w:t>
      </w:r>
    </w:p>
    <w:p w14:paraId="39B0978E" w14:textId="77777777" w:rsidR="004A19BE" w:rsidRDefault="004A19BE" w:rsidP="004A19BE">
      <w:pPr>
        <w:pStyle w:val="ListParagraph"/>
        <w:numPr>
          <w:ilvl w:val="3"/>
          <w:numId w:val="8"/>
        </w:numPr>
        <w:jc w:val="both"/>
      </w:pPr>
      <w:r>
        <w:t>Vállalat – a vállalat rövid neve, nem szerkeszthető</w:t>
      </w:r>
    </w:p>
    <w:p w14:paraId="46B3038B" w14:textId="77777777" w:rsidR="004A19BE" w:rsidRPr="00947E8E" w:rsidRDefault="004A19BE" w:rsidP="004A19BE">
      <w:pPr>
        <w:pStyle w:val="ListParagraph"/>
        <w:numPr>
          <w:ilvl w:val="1"/>
          <w:numId w:val="8"/>
        </w:numPr>
        <w:jc w:val="both"/>
        <w:rPr>
          <w:b/>
          <w:bCs/>
        </w:rPr>
      </w:pPr>
      <w:r w:rsidRPr="00947E8E">
        <w:rPr>
          <w:b/>
          <w:bCs/>
        </w:rPr>
        <w:t>„Vállalato</w:t>
      </w:r>
      <w:r>
        <w:rPr>
          <w:b/>
          <w:bCs/>
        </w:rPr>
        <w:t>nkénti</w:t>
      </w:r>
      <w:r w:rsidRPr="00947E8E">
        <w:rPr>
          <w:b/>
          <w:bCs/>
        </w:rPr>
        <w:t xml:space="preserve"> bontás” fül</w:t>
      </w:r>
    </w:p>
    <w:p w14:paraId="5C9BC6FB" w14:textId="77777777" w:rsidR="004A19BE" w:rsidRDefault="004A19BE" w:rsidP="004A19BE">
      <w:pPr>
        <w:pStyle w:val="ListParagraph"/>
        <w:numPr>
          <w:ilvl w:val="2"/>
          <w:numId w:val="8"/>
        </w:numPr>
        <w:jc w:val="both"/>
      </w:pPr>
      <w:r>
        <w:t>A Részterület edit form jobb paneljén itt is megjelenik az fentebb létrehozott új „Vállalatonkénti bontás” fül ugyanazokkal az adatokkal</w:t>
      </w:r>
    </w:p>
    <w:p w14:paraId="5F2D8311" w14:textId="77777777" w:rsidR="004A19BE" w:rsidRDefault="004A19BE" w:rsidP="004A19BE">
      <w:pPr>
        <w:pStyle w:val="ListParagraph"/>
        <w:numPr>
          <w:ilvl w:val="0"/>
          <w:numId w:val="8"/>
        </w:numPr>
        <w:jc w:val="both"/>
      </w:pPr>
      <w:r>
        <w:t xml:space="preserve">A </w:t>
      </w:r>
      <w:r w:rsidRPr="00A56B61">
        <w:rPr>
          <w:b/>
          <w:bCs/>
        </w:rPr>
        <w:t>Részterület form mentését</w:t>
      </w:r>
      <w:r>
        <w:t xml:space="preserve"> </w:t>
      </w:r>
      <w:r w:rsidRPr="00A56B61">
        <w:rPr>
          <w:b/>
          <w:bCs/>
        </w:rPr>
        <w:t>kiegészítjük</w:t>
      </w:r>
      <w:r>
        <w:t xml:space="preserve"> az alábbi funkciókkal,</w:t>
      </w:r>
    </w:p>
    <w:p w14:paraId="700A14FD" w14:textId="77777777" w:rsidR="004A19BE" w:rsidRDefault="004A19BE" w:rsidP="004A19BE">
      <w:pPr>
        <w:pStyle w:val="ListParagraph"/>
        <w:numPr>
          <w:ilvl w:val="1"/>
          <w:numId w:val="8"/>
        </w:numPr>
        <w:jc w:val="both"/>
      </w:pPr>
      <w:r>
        <w:t xml:space="preserve">A rendszer ellenőrzi, hogy az adott részterület </w:t>
      </w:r>
      <w:r w:rsidRPr="00807226">
        <w:rPr>
          <w:b/>
          <w:bCs/>
        </w:rPr>
        <w:t>vállalatonkénti bontás</w:t>
      </w:r>
      <w:r>
        <w:t xml:space="preserve"> táblában hány rekord szerepel (azaz az eljárás hány vállalathoz tartozik), </w:t>
      </w:r>
    </w:p>
    <w:p w14:paraId="4DD42ABD" w14:textId="77777777" w:rsidR="004A19BE" w:rsidRDefault="004A19BE" w:rsidP="004A19BE">
      <w:pPr>
        <w:pStyle w:val="ListParagraph"/>
        <w:numPr>
          <w:ilvl w:val="2"/>
          <w:numId w:val="8"/>
        </w:numPr>
        <w:jc w:val="both"/>
      </w:pPr>
      <w:r>
        <w:t>ha 1 rekord, akkor a Szerződés összegét befrissíti az adott Vállalat sorhoz tartozó rekord Szerződés összege mezőjébe</w:t>
      </w:r>
    </w:p>
    <w:p w14:paraId="5F78862D" w14:textId="77777777" w:rsidR="004A19BE" w:rsidRDefault="004A19BE" w:rsidP="004A19BE">
      <w:pPr>
        <w:pStyle w:val="ListParagraph"/>
        <w:numPr>
          <w:ilvl w:val="2"/>
          <w:numId w:val="8"/>
        </w:numPr>
        <w:jc w:val="both"/>
      </w:pPr>
      <w:r>
        <w:t>ha több rekord, akkor nem csinál semmit, megy tovább és</w:t>
      </w:r>
    </w:p>
    <w:p w14:paraId="2DC04D4E" w14:textId="77777777" w:rsidR="004A19BE" w:rsidRDefault="004A19BE" w:rsidP="004A19BE">
      <w:pPr>
        <w:pStyle w:val="ListParagraph"/>
        <w:numPr>
          <w:ilvl w:val="1"/>
          <w:numId w:val="8"/>
        </w:numPr>
        <w:jc w:val="both"/>
      </w:pPr>
      <w:r>
        <w:lastRenderedPageBreak/>
        <w:t xml:space="preserve">A rendszer ellenőrzi, hogy a Részterületen megadott szerződés értéke megegyezik e a Vállalatonkénti bontás fülön a </w:t>
      </w:r>
      <w:r w:rsidRPr="00807226">
        <w:rPr>
          <w:b/>
          <w:bCs/>
        </w:rPr>
        <w:t>Szerződés értéke</w:t>
      </w:r>
      <w:r>
        <w:t xml:space="preserve"> mezőben megadott értékek összesenjével.</w:t>
      </w:r>
    </w:p>
    <w:p w14:paraId="456284D3" w14:textId="77777777" w:rsidR="004A19BE" w:rsidRDefault="004A19BE" w:rsidP="004A19BE">
      <w:pPr>
        <w:pStyle w:val="ListParagraph"/>
        <w:numPr>
          <w:ilvl w:val="2"/>
          <w:numId w:val="8"/>
        </w:numPr>
        <w:jc w:val="both"/>
      </w:pPr>
      <w:r>
        <w:t>Ha nem, az alábbi hibaüzenetet dobja:</w:t>
      </w:r>
    </w:p>
    <w:p w14:paraId="6F8E642C" w14:textId="77777777" w:rsidR="004A19BE" w:rsidRPr="009735F0" w:rsidRDefault="004A19BE" w:rsidP="004A19BE">
      <w:pPr>
        <w:ind w:left="2124"/>
        <w:jc w:val="both"/>
        <w:rPr>
          <w:i/>
          <w:iCs/>
        </w:rPr>
      </w:pPr>
      <w:r w:rsidRPr="009735F0">
        <w:rPr>
          <w:i/>
          <w:iCs/>
        </w:rPr>
        <w:t>„A szerződés értéke a részterületen és a vállalatonkénti bontás fülön eltér egymástól. Kérjük javítsa az összegeket az egyezőség fennállásáig!”</w:t>
      </w:r>
    </w:p>
    <w:p w14:paraId="44A5DDCD" w14:textId="77777777" w:rsidR="004A19BE" w:rsidRDefault="004A19BE" w:rsidP="004A19BE">
      <w:pPr>
        <w:pStyle w:val="ListParagraph"/>
        <w:numPr>
          <w:ilvl w:val="2"/>
          <w:numId w:val="8"/>
        </w:numPr>
        <w:jc w:val="both"/>
      </w:pPr>
      <w:r>
        <w:t>Ha igen, akkor engedi a form mentését.</w:t>
      </w:r>
    </w:p>
    <w:p w14:paraId="67FE6584" w14:textId="77777777" w:rsidR="00807226" w:rsidRDefault="009773BF" w:rsidP="009773BF">
      <w:pPr>
        <w:pStyle w:val="ListParagraph"/>
        <w:numPr>
          <w:ilvl w:val="1"/>
          <w:numId w:val="8"/>
        </w:numPr>
        <w:jc w:val="both"/>
      </w:pPr>
      <w:r>
        <w:t xml:space="preserve">A rendszer </w:t>
      </w:r>
      <w:r w:rsidR="00324A1D">
        <w:t xml:space="preserve">ellenőrzi, hogy az eljárás MINDEN részterületén ki van e töltve az </w:t>
      </w:r>
      <w:r w:rsidR="00324A1D" w:rsidRPr="00807226">
        <w:rPr>
          <w:b/>
          <w:bCs/>
        </w:rPr>
        <w:t>Eredmény mező</w:t>
      </w:r>
      <w:r w:rsidR="00324A1D">
        <w:t xml:space="preserve">, </w:t>
      </w:r>
    </w:p>
    <w:p w14:paraId="5286565F" w14:textId="0DD2B88B" w:rsidR="007F27EF" w:rsidRDefault="00324A1D" w:rsidP="00807226">
      <w:pPr>
        <w:pStyle w:val="ListParagraph"/>
        <w:numPr>
          <w:ilvl w:val="2"/>
          <w:numId w:val="8"/>
        </w:numPr>
        <w:jc w:val="both"/>
      </w:pPr>
      <w:r>
        <w:t>ha igen a frissíti a</w:t>
      </w:r>
      <w:r w:rsidR="007F27EF">
        <w:t>z Eljárás eredmény mezőjét a következő logika szerint</w:t>
      </w:r>
    </w:p>
    <w:p w14:paraId="19ACA416" w14:textId="33CC5F54" w:rsidR="009773BF" w:rsidRDefault="007F27EF" w:rsidP="00807226">
      <w:pPr>
        <w:pStyle w:val="ListParagraph"/>
        <w:numPr>
          <w:ilvl w:val="3"/>
          <w:numId w:val="8"/>
        </w:numPr>
        <w:jc w:val="both"/>
      </w:pPr>
      <w:r>
        <w:t xml:space="preserve">Ha MINDEN részterületen az Eredmény = Eredményes, akkor az eljárás Eredmény mezőjét </w:t>
      </w:r>
      <w:r w:rsidR="00D8389A">
        <w:t>„</w:t>
      </w:r>
      <w:r>
        <w:t>Eredményes</w:t>
      </w:r>
      <w:r w:rsidR="00D8389A">
        <w:t>”</w:t>
      </w:r>
      <w:r>
        <w:t>-re állítja</w:t>
      </w:r>
    </w:p>
    <w:p w14:paraId="0383C993" w14:textId="77777777" w:rsidR="00D8389A" w:rsidRDefault="00D8389A" w:rsidP="00807226">
      <w:pPr>
        <w:pStyle w:val="ListParagraph"/>
        <w:numPr>
          <w:ilvl w:val="3"/>
          <w:numId w:val="8"/>
        </w:numPr>
        <w:jc w:val="both"/>
      </w:pPr>
      <w:r>
        <w:t>Ha MINDEN részterületen az Eredmény = Eredménytelen, akkor az eljárás Eredmény mezőjét „Eredménytelen”-re állítja</w:t>
      </w:r>
    </w:p>
    <w:p w14:paraId="5542AEB4" w14:textId="55BA624A" w:rsidR="007F27EF" w:rsidRDefault="007F27EF" w:rsidP="00807226">
      <w:pPr>
        <w:pStyle w:val="ListParagraph"/>
        <w:numPr>
          <w:ilvl w:val="3"/>
          <w:numId w:val="8"/>
        </w:numPr>
        <w:jc w:val="both"/>
      </w:pPr>
      <w:r>
        <w:t xml:space="preserve">Ha </w:t>
      </w:r>
      <w:r w:rsidR="00637FEE">
        <w:t xml:space="preserve">a részterületeken az Eredmény </w:t>
      </w:r>
      <w:r w:rsidR="00DB6B69">
        <w:t xml:space="preserve">mező néha </w:t>
      </w:r>
      <w:r w:rsidR="00637FEE">
        <w:t>Eredményes</w:t>
      </w:r>
      <w:r w:rsidR="00DB6B69">
        <w:t xml:space="preserve">, néha </w:t>
      </w:r>
      <w:r w:rsidR="00637FEE">
        <w:t xml:space="preserve">Eredménytelen </w:t>
      </w:r>
      <w:r w:rsidR="00DB6B69">
        <w:t>értéket mutat, akkor az eljárás Eredmény mezőjét „Részben eredményes”-re állítja</w:t>
      </w:r>
    </w:p>
    <w:p w14:paraId="218A584A" w14:textId="30DA36FF" w:rsidR="00807226" w:rsidRDefault="00807226" w:rsidP="00807226">
      <w:pPr>
        <w:pStyle w:val="ListParagraph"/>
        <w:numPr>
          <w:ilvl w:val="2"/>
          <w:numId w:val="8"/>
        </w:numPr>
        <w:jc w:val="both"/>
      </w:pPr>
      <w:r>
        <w:t xml:space="preserve">ha </w:t>
      </w:r>
      <w:r w:rsidR="00E35142">
        <w:t>nincs minden Részterületen töltve az Eredmény mező, akkor nem végez frissítést.</w:t>
      </w:r>
    </w:p>
    <w:p w14:paraId="2A3AD804" w14:textId="7B4FB7D7" w:rsidR="004A19BE" w:rsidRDefault="00D81971" w:rsidP="00D81971">
      <w:pPr>
        <w:jc w:val="both"/>
        <w:rPr>
          <w:b/>
          <w:bCs/>
        </w:rPr>
      </w:pPr>
      <w:r>
        <w:rPr>
          <w:noProof/>
          <w:lang w:eastAsia="hu-HU"/>
        </w:rPr>
        <w:drawing>
          <wp:inline distT="0" distB="0" distL="0" distR="0" wp14:anchorId="64791D88" wp14:editId="4F75803E">
            <wp:extent cx="5760720" cy="2699385"/>
            <wp:effectExtent l="0" t="0" r="0" b="5715"/>
            <wp:docPr id="183862847" name="picture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9BFC" w14:textId="77777777" w:rsidR="00D81971" w:rsidRDefault="00D81971" w:rsidP="00D81971">
      <w:pPr>
        <w:jc w:val="both"/>
        <w:rPr>
          <w:b/>
          <w:bCs/>
        </w:rPr>
      </w:pPr>
    </w:p>
    <w:p w14:paraId="2E7DE36D" w14:textId="77777777" w:rsidR="004A19BE" w:rsidRDefault="004A19BE" w:rsidP="004A19BE">
      <w:pPr>
        <w:jc w:val="both"/>
      </w:pPr>
      <w:r w:rsidRPr="00447B20">
        <w:rPr>
          <w:b/>
          <w:bCs/>
        </w:rPr>
        <w:t>FONTOS</w:t>
      </w:r>
      <w:r>
        <w:t xml:space="preserve">: a fenti mezők csak a Részterületek edit form Eljárás eredménye képernyőről történő megnyitása esetén jelennek meg, ha a Részterület edit form a Részterületek fülről kerül megnyitásra, akkor csak a 4.1 pontban megadott mezők és fülek jelennek meg. </w:t>
      </w:r>
    </w:p>
    <w:p w14:paraId="2E8A9B80" w14:textId="77777777" w:rsidR="004A19BE" w:rsidRDefault="004A19BE" w:rsidP="004A19BE">
      <w:pPr>
        <w:jc w:val="center"/>
      </w:pPr>
      <w:r w:rsidRPr="00966B1B">
        <w:rPr>
          <w:noProof/>
          <w:lang w:eastAsia="hu-HU"/>
        </w:rPr>
        <w:drawing>
          <wp:inline distT="0" distB="0" distL="0" distR="0" wp14:anchorId="32197BF4" wp14:editId="16B51BE1">
            <wp:extent cx="4027170" cy="1881505"/>
            <wp:effectExtent l="0" t="0" r="0" b="4445"/>
            <wp:docPr id="1482775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61489" name="Picture 1" descr="A screenshot of a computer&#10;&#10;AI-generated content may be incorrect."/>
                    <pic:cNvPicPr/>
                  </pic:nvPicPr>
                  <pic:blipFill rotWithShape="1">
                    <a:blip r:embed="rId22"/>
                    <a:srcRect l="30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70" cy="1881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6507E" w14:textId="77777777" w:rsidR="00CF563E" w:rsidRDefault="00CF563E">
      <w:pPr>
        <w:spacing w:after="200" w:line="276" w:lineRule="auto"/>
        <w:rPr>
          <w:rFonts w:asciiTheme="majorHAnsi" w:eastAsiaTheme="majorEastAsia" w:hAnsiTheme="majorHAnsi" w:cstheme="majorBidi"/>
          <w:b/>
          <w:color w:val="A2195B" w:themeColor="accent2"/>
          <w:sz w:val="28"/>
          <w:szCs w:val="28"/>
        </w:rPr>
      </w:pPr>
      <w:r>
        <w:br w:type="page"/>
      </w:r>
    </w:p>
    <w:p w14:paraId="6ABEB7C4" w14:textId="6457C699" w:rsidR="001A66A4" w:rsidRDefault="001A66A4" w:rsidP="00E05E59">
      <w:pPr>
        <w:pStyle w:val="Heading2"/>
      </w:pPr>
      <w:bookmarkStart w:id="71" w:name="_Toc209698307"/>
      <w:r w:rsidRPr="0091790D">
        <w:lastRenderedPageBreak/>
        <w:t xml:space="preserve">Szerződés érték </w:t>
      </w:r>
      <w:r w:rsidR="00E008BA">
        <w:t xml:space="preserve">és jogorvoslat </w:t>
      </w:r>
      <w:r w:rsidR="00772C0E">
        <w:t xml:space="preserve">megadásának </w:t>
      </w:r>
      <w:r w:rsidRPr="0091790D">
        <w:t>ellenőrzése</w:t>
      </w:r>
      <w:bookmarkEnd w:id="71"/>
    </w:p>
    <w:p w14:paraId="79003685" w14:textId="52D419D7" w:rsidR="00A8637F" w:rsidRDefault="001A66A4" w:rsidP="009B10BD">
      <w:pPr>
        <w:jc w:val="both"/>
      </w:pPr>
      <w:r w:rsidRPr="00A00FCC">
        <w:t>A szerződés érték</w:t>
      </w:r>
      <w:r w:rsidR="00693F00">
        <w:t xml:space="preserve"> megadását a </w:t>
      </w:r>
      <w:r w:rsidRPr="00A00FCC">
        <w:t xml:space="preserve">rendszer az </w:t>
      </w:r>
      <w:r w:rsidRPr="009B10BD">
        <w:rPr>
          <w:b/>
          <w:bCs/>
        </w:rPr>
        <w:t>eljárás lezárása előtt</w:t>
      </w:r>
      <w:r w:rsidRPr="00A00FCC">
        <w:t xml:space="preserve"> </w:t>
      </w:r>
      <w:r>
        <w:t>megköveteli</w:t>
      </w:r>
      <w:r w:rsidRPr="00A00FCC">
        <w:t xml:space="preserve"> a beszerzőtől</w:t>
      </w:r>
    </w:p>
    <w:p w14:paraId="319CD22A" w14:textId="2AED1123" w:rsidR="001A66A4" w:rsidRDefault="00A8637F" w:rsidP="009B10BD">
      <w:pPr>
        <w:jc w:val="both"/>
      </w:pPr>
      <w:r>
        <w:t>Az ellenőrzés a következőképpen néz ki:</w:t>
      </w:r>
    </w:p>
    <w:p w14:paraId="0C06A481" w14:textId="77777777" w:rsidR="00E008BA" w:rsidRDefault="001A66A4" w:rsidP="009B10BD">
      <w:pPr>
        <w:pStyle w:val="ListParagraph"/>
        <w:numPr>
          <w:ilvl w:val="1"/>
          <w:numId w:val="24"/>
        </w:numPr>
        <w:jc w:val="both"/>
      </w:pPr>
      <w:r>
        <w:t xml:space="preserve">Az </w:t>
      </w:r>
      <w:r w:rsidRPr="00B64484">
        <w:rPr>
          <w:b/>
          <w:bCs/>
        </w:rPr>
        <w:t>ELJRF09/02 Eljárás eredménye</w:t>
      </w:r>
      <w:r>
        <w:t xml:space="preserve"> alfolyamatban (Közvetlen szerződéskötés főfolyamat része) és az </w:t>
      </w:r>
      <w:r w:rsidRPr="005A0115">
        <w:rPr>
          <w:b/>
          <w:bCs/>
        </w:rPr>
        <w:t>ELJRF09 Eljárás eredménye</w:t>
      </w:r>
      <w:r>
        <w:t xml:space="preserve"> alfolyamatban (minden többi főfolyamat esetén) az </w:t>
      </w:r>
      <w:r w:rsidRPr="005A0115">
        <w:rPr>
          <w:b/>
          <w:bCs/>
        </w:rPr>
        <w:t>Eredmény rögzítése</w:t>
      </w:r>
      <w:r>
        <w:t xml:space="preserve"> </w:t>
      </w:r>
      <w:r w:rsidR="005A0115">
        <w:t>feladat</w:t>
      </w:r>
      <w:r>
        <w:t>lépés készre jelentésekor a rendszer ellenőr</w:t>
      </w:r>
      <w:r w:rsidR="002438C6">
        <w:t xml:space="preserve">zi, hogy </w:t>
      </w:r>
    </w:p>
    <w:p w14:paraId="683767AD" w14:textId="1596D1AC" w:rsidR="001A66A4" w:rsidRDefault="002438C6" w:rsidP="00C7140A">
      <w:pPr>
        <w:pStyle w:val="ListParagraph"/>
        <w:numPr>
          <w:ilvl w:val="2"/>
          <w:numId w:val="24"/>
        </w:numPr>
        <w:jc w:val="both"/>
      </w:pPr>
      <w:r>
        <w:t>az adott eljáráson ki van e t</w:t>
      </w:r>
      <w:r w:rsidR="00CB4C1C">
        <w:t xml:space="preserve">öltve az </w:t>
      </w:r>
      <w:r w:rsidR="00070F4A" w:rsidRPr="00C7140A">
        <w:rPr>
          <w:b/>
          <w:bCs/>
        </w:rPr>
        <w:t>„</w:t>
      </w:r>
      <w:r w:rsidR="00CB4C1C" w:rsidRPr="00C7140A">
        <w:rPr>
          <w:b/>
          <w:bCs/>
        </w:rPr>
        <w:t>Eredmény</w:t>
      </w:r>
      <w:r w:rsidR="00070F4A">
        <w:rPr>
          <w:b/>
          <w:bCs/>
        </w:rPr>
        <w:t>”</w:t>
      </w:r>
      <w:r w:rsidR="00CB4C1C">
        <w:t xml:space="preserve"> mező, </w:t>
      </w:r>
    </w:p>
    <w:p w14:paraId="4A625BC9" w14:textId="1B70C2BC" w:rsidR="00CB4C1C" w:rsidRDefault="00CB4C1C" w:rsidP="00C7140A">
      <w:pPr>
        <w:pStyle w:val="ListParagraph"/>
        <w:numPr>
          <w:ilvl w:val="3"/>
          <w:numId w:val="24"/>
        </w:numPr>
        <w:jc w:val="both"/>
      </w:pPr>
      <w:r>
        <w:t xml:space="preserve">ha nincs, akkor </w:t>
      </w:r>
      <w:r w:rsidR="00227C81">
        <w:t>a következő hibaüzenetet küldi</w:t>
      </w:r>
    </w:p>
    <w:p w14:paraId="146C80C2" w14:textId="0FF48F8C" w:rsidR="00227C81" w:rsidRDefault="00227C81" w:rsidP="00C7140A">
      <w:pPr>
        <w:pStyle w:val="ListParagraph"/>
        <w:ind w:left="2124"/>
        <w:jc w:val="both"/>
        <w:rPr>
          <w:i/>
          <w:iCs/>
        </w:rPr>
      </w:pPr>
      <w:r w:rsidRPr="00846CC7">
        <w:rPr>
          <w:i/>
          <w:iCs/>
        </w:rPr>
        <w:t xml:space="preserve">„Az </w:t>
      </w:r>
      <w:r w:rsidR="00094595">
        <w:rPr>
          <w:i/>
          <w:iCs/>
        </w:rPr>
        <w:t>e</w:t>
      </w:r>
      <w:r w:rsidRPr="00846CC7">
        <w:rPr>
          <w:i/>
          <w:iCs/>
        </w:rPr>
        <w:t>ljárás eredmény</w:t>
      </w:r>
      <w:r w:rsidR="00094595">
        <w:rPr>
          <w:i/>
          <w:iCs/>
        </w:rPr>
        <w:t xml:space="preserve">ének </w:t>
      </w:r>
      <w:r w:rsidR="009773BF" w:rsidRPr="00846CC7">
        <w:rPr>
          <w:i/>
          <w:iCs/>
        </w:rPr>
        <w:t xml:space="preserve">kitöltése </w:t>
      </w:r>
      <w:r w:rsidRPr="00846CC7">
        <w:rPr>
          <w:i/>
          <w:iCs/>
        </w:rPr>
        <w:t>kötelező</w:t>
      </w:r>
      <w:r w:rsidR="005613A8" w:rsidRPr="00846CC7">
        <w:rPr>
          <w:i/>
          <w:iCs/>
        </w:rPr>
        <w:t>!</w:t>
      </w:r>
      <w:r w:rsidRPr="00846CC7">
        <w:rPr>
          <w:i/>
          <w:iCs/>
        </w:rPr>
        <w:t>”</w:t>
      </w:r>
      <w:r w:rsidR="00957528" w:rsidRPr="00846CC7">
        <w:rPr>
          <w:i/>
          <w:iCs/>
        </w:rPr>
        <w:t xml:space="preserve"> Kérjük a beszerzési eljárás adatlapon töltse ki az </w:t>
      </w:r>
      <w:r w:rsidR="00846CC7" w:rsidRPr="00846CC7">
        <w:rPr>
          <w:i/>
          <w:iCs/>
        </w:rPr>
        <w:t>E</w:t>
      </w:r>
      <w:r w:rsidR="00957528" w:rsidRPr="00846CC7">
        <w:rPr>
          <w:i/>
          <w:iCs/>
        </w:rPr>
        <w:t>redmény</w:t>
      </w:r>
      <w:r w:rsidR="00846CC7" w:rsidRPr="00846CC7">
        <w:rPr>
          <w:i/>
          <w:iCs/>
        </w:rPr>
        <w:t xml:space="preserve"> </w:t>
      </w:r>
      <w:r w:rsidR="00957528" w:rsidRPr="00846CC7">
        <w:rPr>
          <w:i/>
          <w:iCs/>
        </w:rPr>
        <w:t>mezőt</w:t>
      </w:r>
      <w:r w:rsidR="00846CC7" w:rsidRPr="00846CC7">
        <w:rPr>
          <w:i/>
          <w:iCs/>
        </w:rPr>
        <w:t>!”</w:t>
      </w:r>
    </w:p>
    <w:p w14:paraId="4BF81188" w14:textId="72F1FE82" w:rsidR="001D3514" w:rsidRDefault="001D3514" w:rsidP="00E008BA">
      <w:pPr>
        <w:pStyle w:val="ListParagraph"/>
        <w:numPr>
          <w:ilvl w:val="3"/>
          <w:numId w:val="24"/>
        </w:numPr>
        <w:jc w:val="both"/>
      </w:pPr>
      <w:r>
        <w:t>ha töltve van, akkor engedi a feladat készre jelentését.</w:t>
      </w:r>
    </w:p>
    <w:p w14:paraId="73F1FF68" w14:textId="5626E98F" w:rsidR="00E008BA" w:rsidRDefault="00E008BA" w:rsidP="00E008BA">
      <w:pPr>
        <w:pStyle w:val="ListParagraph"/>
        <w:numPr>
          <w:ilvl w:val="2"/>
          <w:numId w:val="24"/>
        </w:numPr>
        <w:jc w:val="both"/>
      </w:pPr>
      <w:r>
        <w:t xml:space="preserve">az adott eljárás MINDEN Részterületén ki van e töltve a </w:t>
      </w:r>
      <w:r w:rsidR="00070F4A">
        <w:t>„</w:t>
      </w:r>
      <w:r w:rsidRPr="00C7140A">
        <w:rPr>
          <w:b/>
          <w:bCs/>
        </w:rPr>
        <w:t>Jogorvoslat kötelező</w:t>
      </w:r>
      <w:r w:rsidR="00070F4A">
        <w:t>”</w:t>
      </w:r>
      <w:r>
        <w:t xml:space="preserve"> mező</w:t>
      </w:r>
    </w:p>
    <w:p w14:paraId="62A0B6EC" w14:textId="686C1934" w:rsidR="00E008BA" w:rsidRDefault="00E008BA" w:rsidP="00E008BA">
      <w:pPr>
        <w:pStyle w:val="ListParagraph"/>
        <w:numPr>
          <w:ilvl w:val="3"/>
          <w:numId w:val="24"/>
        </w:numPr>
        <w:jc w:val="both"/>
      </w:pPr>
      <w:r>
        <w:t xml:space="preserve">ha </w:t>
      </w:r>
      <w:r w:rsidR="00C47F86">
        <w:t>talál olyan részterületet</w:t>
      </w:r>
      <w:r w:rsidR="00E015D7">
        <w:t>,</w:t>
      </w:r>
      <w:r w:rsidR="00C47F86">
        <w:t xml:space="preserve"> ahol nincs, akkor a következő hibaüzenetet dobja</w:t>
      </w:r>
      <w:r w:rsidR="00E015D7">
        <w:t xml:space="preserve"> és nem engedi a lépés készre jelentését:</w:t>
      </w:r>
    </w:p>
    <w:p w14:paraId="78718B00" w14:textId="6EEA9A90" w:rsidR="00C47F86" w:rsidRPr="00C7140A" w:rsidRDefault="00C47F86" w:rsidP="00C7140A">
      <w:pPr>
        <w:ind w:left="2160"/>
        <w:jc w:val="both"/>
        <w:rPr>
          <w:i/>
          <w:iCs/>
        </w:rPr>
      </w:pPr>
      <w:r w:rsidRPr="00C7140A">
        <w:rPr>
          <w:i/>
          <w:iCs/>
        </w:rPr>
        <w:t xml:space="preserve">„A Jogorvoslat kötelező mező kitöltése minden Részterületen kötelező. Kérem navigáljon az Eljárás eredménye képernyőre és minden részterületen </w:t>
      </w:r>
      <w:r w:rsidR="00E015D7">
        <w:rPr>
          <w:i/>
          <w:iCs/>
        </w:rPr>
        <w:t>adja meg a mező értékét</w:t>
      </w:r>
      <w:r w:rsidRPr="00C7140A">
        <w:rPr>
          <w:i/>
          <w:iCs/>
        </w:rPr>
        <w:t>!”</w:t>
      </w:r>
    </w:p>
    <w:p w14:paraId="01DF8A67" w14:textId="77777777" w:rsidR="00227C81" w:rsidRDefault="00227C81" w:rsidP="00227C81">
      <w:pPr>
        <w:pStyle w:val="ListParagraph"/>
        <w:ind w:left="1080"/>
        <w:jc w:val="both"/>
      </w:pPr>
    </w:p>
    <w:p w14:paraId="3AB5C794" w14:textId="249D59E3" w:rsidR="001A66A4" w:rsidRDefault="00673E58" w:rsidP="001A66A4">
      <w:pPr>
        <w:pStyle w:val="ListParagraph"/>
        <w:ind w:left="360"/>
        <w:jc w:val="both"/>
        <w:rPr>
          <w:b/>
          <w:bCs/>
        </w:rPr>
      </w:pPr>
      <w:r>
        <w:rPr>
          <w:noProof/>
          <w:lang w:eastAsia="hu-HU"/>
        </w:rPr>
        <w:drawing>
          <wp:inline distT="0" distB="0" distL="0" distR="0" wp14:anchorId="6E689AFE" wp14:editId="3A1EECF7">
            <wp:extent cx="5760720" cy="1871345"/>
            <wp:effectExtent l="0" t="0" r="0" b="0"/>
            <wp:docPr id="863522947" name="picture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0C08" w14:textId="77777777" w:rsidR="00CF563E" w:rsidRDefault="00CF563E" w:rsidP="001A66A4">
      <w:pPr>
        <w:pStyle w:val="ListParagraph"/>
        <w:ind w:left="360"/>
        <w:jc w:val="both"/>
        <w:rPr>
          <w:b/>
          <w:bCs/>
        </w:rPr>
      </w:pPr>
    </w:p>
    <w:p w14:paraId="52DC0D3F" w14:textId="4A64EA5E" w:rsidR="00CF563E" w:rsidRPr="0091790D" w:rsidRDefault="00CF563E" w:rsidP="001A66A4">
      <w:pPr>
        <w:pStyle w:val="ListParagraph"/>
        <w:ind w:left="360"/>
        <w:jc w:val="both"/>
        <w:rPr>
          <w:b/>
          <w:bCs/>
        </w:rPr>
      </w:pPr>
      <w:r>
        <w:rPr>
          <w:noProof/>
          <w:lang w:eastAsia="hu-HU"/>
        </w:rPr>
        <w:drawing>
          <wp:inline distT="0" distB="0" distL="0" distR="0" wp14:anchorId="6E2AD6D8" wp14:editId="116A67DB">
            <wp:extent cx="3275463" cy="1449985"/>
            <wp:effectExtent l="0" t="0" r="1270" b="0"/>
            <wp:docPr id="1309966078" name="picture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463" cy="14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54CD" w14:textId="77777777" w:rsidR="00A8637F" w:rsidRDefault="00A8637F">
      <w:pPr>
        <w:spacing w:after="200" w:line="276" w:lineRule="auto"/>
        <w:rPr>
          <w:rFonts w:asciiTheme="majorHAnsi" w:eastAsiaTheme="majorEastAsia" w:hAnsiTheme="majorHAnsi" w:cstheme="majorBidi"/>
          <w:b/>
          <w:color w:val="A2195B" w:themeColor="accent2"/>
          <w:sz w:val="28"/>
          <w:szCs w:val="28"/>
        </w:rPr>
      </w:pPr>
      <w:r>
        <w:br w:type="page"/>
      </w:r>
    </w:p>
    <w:p w14:paraId="6AB64B69" w14:textId="63B73392" w:rsidR="001A66A4" w:rsidRPr="008B0454" w:rsidRDefault="001A66A4" w:rsidP="00E05E59">
      <w:pPr>
        <w:pStyle w:val="Heading2"/>
      </w:pPr>
      <w:bookmarkStart w:id="72" w:name="_Toc209698308"/>
      <w:r w:rsidRPr="008B0454">
        <w:lastRenderedPageBreak/>
        <w:t>Új folyamatlépések az eljárás eredményének rögzítését követően</w:t>
      </w:r>
      <w:bookmarkEnd w:id="72"/>
    </w:p>
    <w:p w14:paraId="6E77E265" w14:textId="77777777" w:rsidR="001A66A4" w:rsidRPr="000D1254" w:rsidRDefault="001A66A4" w:rsidP="00100B0B">
      <w:pPr>
        <w:jc w:val="both"/>
      </w:pPr>
      <w:r>
        <w:t>Az eljárás végén létrehozzuk az alábbi két új folyamatlépést</w:t>
      </w:r>
      <w:r w:rsidRPr="00BA4BBD">
        <w:t>:</w:t>
      </w:r>
    </w:p>
    <w:p w14:paraId="08352213" w14:textId="77777777" w:rsidR="001A66A4" w:rsidRDefault="001A66A4" w:rsidP="009B10BD">
      <w:pPr>
        <w:numPr>
          <w:ilvl w:val="1"/>
          <w:numId w:val="25"/>
        </w:numPr>
        <w:jc w:val="both"/>
      </w:pPr>
      <w:r>
        <w:t xml:space="preserve">Az ELJRF09/02 Eljárás eredménye alfolyamatban (Közvetlen szerződéskötés főfolyamat része) és az ELJRF09 Eljárás eredménye alfolyamatban (minden többi főfolyamat esetén) az </w:t>
      </w:r>
      <w:r w:rsidRPr="003E78C3">
        <w:rPr>
          <w:b/>
          <w:bCs/>
          <w:i/>
          <w:iCs/>
        </w:rPr>
        <w:t>Eredmény rögzítése lépés után az alábbi két lépés jö</w:t>
      </w:r>
      <w:r>
        <w:rPr>
          <w:b/>
          <w:bCs/>
          <w:i/>
          <w:iCs/>
        </w:rPr>
        <w:t>n</w:t>
      </w:r>
      <w:r w:rsidRPr="003E78C3">
        <w:rPr>
          <w:b/>
          <w:bCs/>
          <w:i/>
          <w:iCs/>
        </w:rPr>
        <w:t xml:space="preserve"> létre</w:t>
      </w:r>
      <w:r>
        <w:t>:</w:t>
      </w:r>
    </w:p>
    <w:p w14:paraId="7968DD3C" w14:textId="77777777" w:rsidR="001A66A4" w:rsidRDefault="001A66A4" w:rsidP="009B10BD">
      <w:pPr>
        <w:pStyle w:val="ListParagraph"/>
        <w:numPr>
          <w:ilvl w:val="2"/>
          <w:numId w:val="25"/>
        </w:numPr>
        <w:jc w:val="both"/>
      </w:pPr>
      <w:r>
        <w:t>a beszerző részére az SAP NWFM-ben az EBR munkajegyeken a Korrigált aktivált érték rögzítése, majd</w:t>
      </w:r>
    </w:p>
    <w:p w14:paraId="3EA796CE" w14:textId="77777777" w:rsidR="0078483E" w:rsidRDefault="0078483E" w:rsidP="0078483E">
      <w:pPr>
        <w:numPr>
          <w:ilvl w:val="2"/>
          <w:numId w:val="25"/>
        </w:numPr>
        <w:jc w:val="both"/>
      </w:pPr>
      <w:r>
        <w:t xml:space="preserve">a </w:t>
      </w:r>
      <w:commentRangeStart w:id="73"/>
      <w:commentRangeStart w:id="74"/>
      <w:commentRangeStart w:id="75"/>
      <w:commentRangeStart w:id="76"/>
      <w:r>
        <w:t xml:space="preserve">beszerző </w:t>
      </w:r>
      <w:commentRangeEnd w:id="73"/>
      <w:r>
        <w:rPr>
          <w:rStyle w:val="CommentReference"/>
          <w:rFonts w:ascii="Tahoma" w:eastAsiaTheme="minorHAnsi" w:hAnsi="Tahoma" w:cstheme="minorBidi"/>
        </w:rPr>
        <w:commentReference w:id="73"/>
      </w:r>
      <w:commentRangeEnd w:id="74"/>
      <w:r>
        <w:rPr>
          <w:rStyle w:val="CommentReference"/>
          <w:rFonts w:ascii="Tahoma" w:eastAsiaTheme="minorHAnsi" w:hAnsi="Tahoma" w:cstheme="minorBidi"/>
        </w:rPr>
        <w:commentReference w:id="74"/>
      </w:r>
      <w:commentRangeEnd w:id="75"/>
      <w:r>
        <w:rPr>
          <w:rStyle w:val="CommentReference"/>
          <w:rFonts w:ascii="Tahoma" w:eastAsiaTheme="minorHAnsi" w:hAnsi="Tahoma" w:cstheme="minorBidi"/>
        </w:rPr>
        <w:commentReference w:id="75"/>
      </w:r>
      <w:commentRangeEnd w:id="76"/>
      <w:r>
        <w:rPr>
          <w:rStyle w:val="CommentReference"/>
          <w:rFonts w:ascii="Tahoma" w:eastAsiaTheme="minorHAnsi" w:hAnsi="Tahoma" w:cstheme="minorBidi"/>
        </w:rPr>
        <w:commentReference w:id="76"/>
      </w:r>
      <w:r>
        <w:t>részére a szerződés a DMS szerződéstárba történő rögzítésére ÉS vele párhuzamosan</w:t>
      </w:r>
    </w:p>
    <w:p w14:paraId="3E513DCB" w14:textId="77777777" w:rsidR="0078483E" w:rsidRPr="00135250" w:rsidRDefault="0078483E" w:rsidP="0078483E">
      <w:pPr>
        <w:numPr>
          <w:ilvl w:val="2"/>
          <w:numId w:val="25"/>
        </w:numPr>
        <w:jc w:val="both"/>
      </w:pPr>
      <w:r>
        <w:t>a forrásgazda részére a szerződés SAP szerződéstárban történő publikálása.</w:t>
      </w:r>
    </w:p>
    <w:p w14:paraId="23D8DC31" w14:textId="77777777" w:rsidR="00D42013" w:rsidRDefault="00D42013" w:rsidP="00D420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945D60" w:rsidRPr="000D2F75" w14:paraId="66D2EDE3" w14:textId="77777777" w:rsidTr="00006DBB">
        <w:tc>
          <w:tcPr>
            <w:tcW w:w="1980" w:type="dxa"/>
            <w:shd w:val="clear" w:color="auto" w:fill="532477" w:themeFill="text2" w:themeFillShade="BF"/>
          </w:tcPr>
          <w:p w14:paraId="0322E700" w14:textId="77777777" w:rsidR="00945D60" w:rsidRPr="000D2F75" w:rsidRDefault="00945D60" w:rsidP="00006DBB">
            <w:pPr>
              <w:rPr>
                <w:lang w:eastAsia="hu-HU"/>
              </w:rPr>
            </w:pPr>
            <w:r>
              <w:rPr>
                <w:lang w:eastAsia="hu-HU"/>
              </w:rPr>
              <w:t>Lépés</w:t>
            </w:r>
          </w:p>
        </w:tc>
        <w:tc>
          <w:tcPr>
            <w:tcW w:w="7082" w:type="dxa"/>
            <w:shd w:val="clear" w:color="auto" w:fill="532477" w:themeFill="text2" w:themeFillShade="BF"/>
          </w:tcPr>
          <w:p w14:paraId="6D04A8F7" w14:textId="77777777" w:rsidR="00945D60" w:rsidRPr="000D2F75" w:rsidRDefault="00945D60" w:rsidP="00006DBB">
            <w:pPr>
              <w:rPr>
                <w:lang w:eastAsia="hu-HU"/>
              </w:rPr>
            </w:pPr>
            <w:r>
              <w:rPr>
                <w:lang w:eastAsia="hu-HU"/>
              </w:rPr>
              <w:t>Leírás</w:t>
            </w:r>
          </w:p>
        </w:tc>
      </w:tr>
      <w:tr w:rsidR="00945D60" w:rsidRPr="000D2F75" w14:paraId="45C9F448" w14:textId="77777777" w:rsidTr="00006DBB">
        <w:tc>
          <w:tcPr>
            <w:tcW w:w="1980" w:type="dxa"/>
          </w:tcPr>
          <w:p w14:paraId="44FD0C6F" w14:textId="77777777" w:rsidR="00945D60" w:rsidRPr="000D2F75" w:rsidRDefault="00945D60" w:rsidP="00006DBB">
            <w:pPr>
              <w:rPr>
                <w:lang w:eastAsia="hu-HU"/>
              </w:rPr>
            </w:pPr>
            <w:r w:rsidRPr="00542FD2">
              <w:rPr>
                <w:lang w:eastAsia="hu-HU"/>
              </w:rPr>
              <w:t>Lépés neve </w:t>
            </w:r>
          </w:p>
        </w:tc>
        <w:tc>
          <w:tcPr>
            <w:tcW w:w="7082" w:type="dxa"/>
          </w:tcPr>
          <w:p w14:paraId="3AD2D88A" w14:textId="567D62F6" w:rsidR="00945D60" w:rsidRPr="001E6CC2" w:rsidRDefault="00551113" w:rsidP="00006DBB">
            <w:pPr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  <w:r w:rsidR="001B4D08">
              <w:rPr>
                <w:b/>
                <w:bCs/>
              </w:rPr>
              <w:t>orrigált aktív</w:t>
            </w:r>
            <w:r w:rsidR="001803AB">
              <w:rPr>
                <w:b/>
                <w:bCs/>
              </w:rPr>
              <w:t>ált</w:t>
            </w:r>
            <w:r w:rsidR="001B4D08">
              <w:rPr>
                <w:b/>
                <w:bCs/>
              </w:rPr>
              <w:t xml:space="preserve"> érték frissítése SAP-ban</w:t>
            </w:r>
          </w:p>
        </w:tc>
      </w:tr>
      <w:tr w:rsidR="00945D60" w:rsidRPr="000D2F75" w14:paraId="26D3E3E9" w14:textId="77777777" w:rsidTr="00006DBB">
        <w:tc>
          <w:tcPr>
            <w:tcW w:w="1980" w:type="dxa"/>
          </w:tcPr>
          <w:p w14:paraId="6FAD594D" w14:textId="77777777" w:rsidR="00945D60" w:rsidRPr="000D2F75" w:rsidRDefault="00945D60" w:rsidP="00006DBB">
            <w:pPr>
              <w:rPr>
                <w:lang w:eastAsia="hu-HU"/>
              </w:rPr>
            </w:pPr>
            <w:r w:rsidRPr="00542FD2">
              <w:rPr>
                <w:lang w:eastAsia="hu-HU"/>
              </w:rPr>
              <w:t>Lépés felelőse </w:t>
            </w:r>
          </w:p>
        </w:tc>
        <w:tc>
          <w:tcPr>
            <w:tcW w:w="7082" w:type="dxa"/>
          </w:tcPr>
          <w:p w14:paraId="6847D56F" w14:textId="3D3F9273" w:rsidR="00945D60" w:rsidRPr="000D2F75" w:rsidRDefault="001B4D08" w:rsidP="00006DBB">
            <w:r>
              <w:t>Beszerző</w:t>
            </w:r>
          </w:p>
        </w:tc>
      </w:tr>
      <w:tr w:rsidR="00945D60" w:rsidRPr="000D2F75" w14:paraId="10137B33" w14:textId="77777777" w:rsidTr="00006DBB">
        <w:tc>
          <w:tcPr>
            <w:tcW w:w="1980" w:type="dxa"/>
          </w:tcPr>
          <w:p w14:paraId="29DB1A4B" w14:textId="77777777" w:rsidR="00945D60" w:rsidRPr="000D2F75" w:rsidRDefault="00945D60" w:rsidP="00006DBB">
            <w:pPr>
              <w:rPr>
                <w:lang w:eastAsia="hu-HU"/>
              </w:rPr>
            </w:pPr>
            <w:r w:rsidRPr="00542FD2">
              <w:rPr>
                <w:lang w:eastAsia="hu-HU"/>
              </w:rPr>
              <w:t>Lépés leírása </w:t>
            </w:r>
          </w:p>
        </w:tc>
        <w:tc>
          <w:tcPr>
            <w:tcW w:w="7082" w:type="dxa"/>
          </w:tcPr>
          <w:p w14:paraId="558C6F02" w14:textId="3438A164" w:rsidR="00945D60" w:rsidRDefault="00945D60" w:rsidP="00006DBB">
            <w:r>
              <w:t xml:space="preserve">A </w:t>
            </w:r>
            <w:r w:rsidR="001B4D08">
              <w:t>Beszerző átlép az SAP rendszerbe</w:t>
            </w:r>
            <w:r w:rsidR="00C55E52">
              <w:t xml:space="preserve">, majd az adott eljáráshoz tartozó </w:t>
            </w:r>
            <w:r w:rsidR="0078483E">
              <w:t>EBR munkajegyeken</w:t>
            </w:r>
            <w:r w:rsidR="00C55E52">
              <w:t xml:space="preserve"> frissíti a korrigált nettó érték mezőket, majd készre jelenti a feladatot.</w:t>
            </w:r>
          </w:p>
          <w:p w14:paraId="078B8FAC" w14:textId="77777777" w:rsidR="00945D60" w:rsidRPr="000D2F75" w:rsidRDefault="00945D60" w:rsidP="00006DBB">
            <w:r>
              <w:t>Rendszertől elvárt egyéb funkció itt nincs.</w:t>
            </w:r>
          </w:p>
        </w:tc>
      </w:tr>
      <w:tr w:rsidR="00945D60" w:rsidRPr="000D2F75" w14:paraId="1D1412EF" w14:textId="77777777" w:rsidTr="00006DBB">
        <w:tc>
          <w:tcPr>
            <w:tcW w:w="1980" w:type="dxa"/>
          </w:tcPr>
          <w:p w14:paraId="566A1277" w14:textId="77777777" w:rsidR="00945D60" w:rsidRPr="000D2F75" w:rsidRDefault="00945D60" w:rsidP="00006DBB">
            <w:pPr>
              <w:rPr>
                <w:lang w:eastAsia="hu-HU"/>
              </w:rPr>
            </w:pPr>
            <w:r w:rsidRPr="00542FD2">
              <w:rPr>
                <w:lang w:eastAsia="hu-HU"/>
              </w:rPr>
              <w:t>Lépés eredménye </w:t>
            </w:r>
          </w:p>
        </w:tc>
        <w:tc>
          <w:tcPr>
            <w:tcW w:w="7082" w:type="dxa"/>
          </w:tcPr>
          <w:p w14:paraId="3E534F40" w14:textId="77777777" w:rsidR="00945D60" w:rsidRPr="000D2F75" w:rsidRDefault="00945D60" w:rsidP="00006DBB">
            <w:r>
              <w:t>A Feladat edit form mentését követően a WF a következő feladatra lép</w:t>
            </w:r>
          </w:p>
        </w:tc>
      </w:tr>
    </w:tbl>
    <w:p w14:paraId="0250112B" w14:textId="77777777" w:rsidR="00945D60" w:rsidRDefault="00945D60" w:rsidP="00D420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945D60" w:rsidRPr="000D2F75" w14:paraId="4D9BE142" w14:textId="77777777" w:rsidTr="00006DBB">
        <w:tc>
          <w:tcPr>
            <w:tcW w:w="1980" w:type="dxa"/>
            <w:shd w:val="clear" w:color="auto" w:fill="532477" w:themeFill="text2" w:themeFillShade="BF"/>
          </w:tcPr>
          <w:p w14:paraId="6ACACE35" w14:textId="77777777" w:rsidR="00945D60" w:rsidRPr="000D2F75" w:rsidRDefault="00945D60" w:rsidP="00006DBB">
            <w:pPr>
              <w:rPr>
                <w:lang w:eastAsia="hu-HU"/>
              </w:rPr>
            </w:pPr>
            <w:r>
              <w:rPr>
                <w:lang w:eastAsia="hu-HU"/>
              </w:rPr>
              <w:t>Lépés</w:t>
            </w:r>
          </w:p>
        </w:tc>
        <w:tc>
          <w:tcPr>
            <w:tcW w:w="7082" w:type="dxa"/>
            <w:shd w:val="clear" w:color="auto" w:fill="532477" w:themeFill="text2" w:themeFillShade="BF"/>
          </w:tcPr>
          <w:p w14:paraId="0155A4B2" w14:textId="77777777" w:rsidR="00945D60" w:rsidRPr="000D2F75" w:rsidRDefault="00945D60" w:rsidP="00006DBB">
            <w:pPr>
              <w:rPr>
                <w:lang w:eastAsia="hu-HU"/>
              </w:rPr>
            </w:pPr>
            <w:r>
              <w:rPr>
                <w:lang w:eastAsia="hu-HU"/>
              </w:rPr>
              <w:t>Leírás</w:t>
            </w:r>
          </w:p>
        </w:tc>
      </w:tr>
      <w:tr w:rsidR="00945D60" w:rsidRPr="000D2F75" w14:paraId="5D39F991" w14:textId="77777777" w:rsidTr="00006DBB">
        <w:tc>
          <w:tcPr>
            <w:tcW w:w="1980" w:type="dxa"/>
          </w:tcPr>
          <w:p w14:paraId="701D7B57" w14:textId="77777777" w:rsidR="00945D60" w:rsidRPr="000D2F75" w:rsidRDefault="00945D60" w:rsidP="00006DBB">
            <w:pPr>
              <w:rPr>
                <w:lang w:eastAsia="hu-HU"/>
              </w:rPr>
            </w:pPr>
            <w:r w:rsidRPr="00542FD2">
              <w:rPr>
                <w:lang w:eastAsia="hu-HU"/>
              </w:rPr>
              <w:t>Lépés neve </w:t>
            </w:r>
          </w:p>
        </w:tc>
        <w:tc>
          <w:tcPr>
            <w:tcW w:w="7082" w:type="dxa"/>
          </w:tcPr>
          <w:p w14:paraId="3611A028" w14:textId="7B9441C8" w:rsidR="00945D60" w:rsidRPr="001E6CC2" w:rsidRDefault="003D059A" w:rsidP="00006DBB">
            <w:pPr>
              <w:rPr>
                <w:b/>
                <w:bCs/>
              </w:rPr>
            </w:pPr>
            <w:r w:rsidRPr="003D059A">
              <w:rPr>
                <w:b/>
                <w:bCs/>
              </w:rPr>
              <w:t xml:space="preserve">Szerződés publikálása a DMS </w:t>
            </w:r>
            <w:r w:rsidR="0078483E">
              <w:rPr>
                <w:b/>
                <w:bCs/>
              </w:rPr>
              <w:t>szerződéstárba</w:t>
            </w:r>
            <w:r w:rsidR="00425924">
              <w:rPr>
                <w:b/>
                <w:bCs/>
              </w:rPr>
              <w:t>n</w:t>
            </w:r>
          </w:p>
        </w:tc>
      </w:tr>
      <w:tr w:rsidR="00945D60" w:rsidRPr="000D2F75" w14:paraId="516B50B3" w14:textId="77777777" w:rsidTr="00006DBB">
        <w:tc>
          <w:tcPr>
            <w:tcW w:w="1980" w:type="dxa"/>
          </w:tcPr>
          <w:p w14:paraId="1428241E" w14:textId="77777777" w:rsidR="00945D60" w:rsidRPr="000D2F75" w:rsidRDefault="00945D60" w:rsidP="00006DBB">
            <w:pPr>
              <w:rPr>
                <w:lang w:eastAsia="hu-HU"/>
              </w:rPr>
            </w:pPr>
            <w:r w:rsidRPr="00542FD2">
              <w:rPr>
                <w:lang w:eastAsia="hu-HU"/>
              </w:rPr>
              <w:t>Lépés felelőse </w:t>
            </w:r>
          </w:p>
        </w:tc>
        <w:tc>
          <w:tcPr>
            <w:tcW w:w="7082" w:type="dxa"/>
          </w:tcPr>
          <w:p w14:paraId="62FE50B6" w14:textId="22222858" w:rsidR="00945D60" w:rsidRPr="000D2F75" w:rsidRDefault="003D059A" w:rsidP="00006DBB">
            <w:r>
              <w:t>Beszerző</w:t>
            </w:r>
          </w:p>
        </w:tc>
      </w:tr>
      <w:tr w:rsidR="00945D60" w:rsidRPr="000D2F75" w14:paraId="7AD1ACF7" w14:textId="77777777" w:rsidTr="00006DBB">
        <w:tc>
          <w:tcPr>
            <w:tcW w:w="1980" w:type="dxa"/>
          </w:tcPr>
          <w:p w14:paraId="1D03C32A" w14:textId="77777777" w:rsidR="00945D60" w:rsidRPr="000D2F75" w:rsidRDefault="00945D60" w:rsidP="00006DBB">
            <w:pPr>
              <w:rPr>
                <w:lang w:eastAsia="hu-HU"/>
              </w:rPr>
            </w:pPr>
            <w:r w:rsidRPr="00542FD2">
              <w:rPr>
                <w:lang w:eastAsia="hu-HU"/>
              </w:rPr>
              <w:t>Lépés leírása </w:t>
            </w:r>
          </w:p>
        </w:tc>
        <w:tc>
          <w:tcPr>
            <w:tcW w:w="7082" w:type="dxa"/>
          </w:tcPr>
          <w:p w14:paraId="1A59FD47" w14:textId="77777777" w:rsidR="00945D60" w:rsidRDefault="003D059A" w:rsidP="00006DBB">
            <w:commentRangeStart w:id="77"/>
            <w:commentRangeStart w:id="78"/>
            <w:r>
              <w:t xml:space="preserve">Beszerző </w:t>
            </w:r>
            <w:r w:rsidR="00F22851">
              <w:t xml:space="preserve">átlép az </w:t>
            </w:r>
            <w:r w:rsidR="00406F62">
              <w:t xml:space="preserve">EKEIDR </w:t>
            </w:r>
            <w:r w:rsidR="008E168E">
              <w:t>rendszerbe</w:t>
            </w:r>
            <w:r w:rsidR="00F22851">
              <w:t xml:space="preserve"> és ott publikálja a szerződést.</w:t>
            </w:r>
            <w:commentRangeEnd w:id="77"/>
            <w:r w:rsidR="00296965">
              <w:rPr>
                <w:rStyle w:val="CommentReference"/>
                <w:rFonts w:ascii="Tahoma" w:eastAsiaTheme="minorHAnsi" w:hAnsi="Tahoma" w:cstheme="minorBidi"/>
              </w:rPr>
              <w:commentReference w:id="77"/>
            </w:r>
            <w:commentRangeEnd w:id="78"/>
            <w:r w:rsidR="006855BC">
              <w:rPr>
                <w:rStyle w:val="CommentReference"/>
                <w:rFonts w:ascii="Tahoma" w:eastAsiaTheme="minorHAnsi" w:hAnsi="Tahoma" w:cstheme="minorBidi"/>
              </w:rPr>
              <w:commentReference w:id="78"/>
            </w:r>
          </w:p>
          <w:p w14:paraId="4EF07BFE" w14:textId="44E7DDFA" w:rsidR="006855BC" w:rsidRPr="000D2F75" w:rsidRDefault="006855BC" w:rsidP="00006DBB">
            <w:r>
              <w:t>Rendszertől elvárt egyéb funkció itt nincs.</w:t>
            </w:r>
          </w:p>
        </w:tc>
      </w:tr>
      <w:tr w:rsidR="00945D60" w:rsidRPr="000D2F75" w14:paraId="74CCC6C4" w14:textId="77777777" w:rsidTr="00006DBB">
        <w:tc>
          <w:tcPr>
            <w:tcW w:w="1980" w:type="dxa"/>
          </w:tcPr>
          <w:p w14:paraId="58E57CEF" w14:textId="77777777" w:rsidR="00945D60" w:rsidRPr="000D2F75" w:rsidRDefault="00945D60" w:rsidP="00006DBB">
            <w:pPr>
              <w:rPr>
                <w:lang w:eastAsia="hu-HU"/>
              </w:rPr>
            </w:pPr>
            <w:r w:rsidRPr="00542FD2">
              <w:rPr>
                <w:lang w:eastAsia="hu-HU"/>
              </w:rPr>
              <w:t>Lépés eredménye </w:t>
            </w:r>
          </w:p>
        </w:tc>
        <w:tc>
          <w:tcPr>
            <w:tcW w:w="7082" w:type="dxa"/>
          </w:tcPr>
          <w:p w14:paraId="76F6CABE" w14:textId="77777777" w:rsidR="00945D60" w:rsidRPr="000D2F75" w:rsidRDefault="00945D60" w:rsidP="00006DBB">
            <w:r>
              <w:t>A Feladat edit form mentését követően a WF a következő feladatra lép</w:t>
            </w:r>
          </w:p>
        </w:tc>
      </w:tr>
    </w:tbl>
    <w:p w14:paraId="7AECD596" w14:textId="77777777" w:rsidR="00945D60" w:rsidRDefault="00945D60" w:rsidP="00D420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6855BC" w:rsidRPr="000D2F75" w14:paraId="60ECA6E1" w14:textId="77777777" w:rsidTr="00A027A9">
        <w:tc>
          <w:tcPr>
            <w:tcW w:w="1980" w:type="dxa"/>
            <w:shd w:val="clear" w:color="auto" w:fill="532477" w:themeFill="text2" w:themeFillShade="BF"/>
          </w:tcPr>
          <w:p w14:paraId="654B1C8C" w14:textId="77777777" w:rsidR="006855BC" w:rsidRPr="000D2F75" w:rsidRDefault="006855BC" w:rsidP="00A027A9">
            <w:pPr>
              <w:rPr>
                <w:lang w:eastAsia="hu-HU"/>
              </w:rPr>
            </w:pPr>
            <w:r>
              <w:rPr>
                <w:lang w:eastAsia="hu-HU"/>
              </w:rPr>
              <w:t>Lépés</w:t>
            </w:r>
          </w:p>
        </w:tc>
        <w:tc>
          <w:tcPr>
            <w:tcW w:w="7082" w:type="dxa"/>
            <w:shd w:val="clear" w:color="auto" w:fill="532477" w:themeFill="text2" w:themeFillShade="BF"/>
          </w:tcPr>
          <w:p w14:paraId="0D932484" w14:textId="77777777" w:rsidR="006855BC" w:rsidRPr="000D2F75" w:rsidRDefault="006855BC" w:rsidP="00A027A9">
            <w:pPr>
              <w:rPr>
                <w:lang w:eastAsia="hu-HU"/>
              </w:rPr>
            </w:pPr>
            <w:r>
              <w:rPr>
                <w:lang w:eastAsia="hu-HU"/>
              </w:rPr>
              <w:t>Leírás</w:t>
            </w:r>
          </w:p>
        </w:tc>
      </w:tr>
      <w:tr w:rsidR="006855BC" w:rsidRPr="000D2F75" w14:paraId="72D2085D" w14:textId="77777777" w:rsidTr="00A027A9">
        <w:tc>
          <w:tcPr>
            <w:tcW w:w="1980" w:type="dxa"/>
          </w:tcPr>
          <w:p w14:paraId="71CAF827" w14:textId="77777777" w:rsidR="006855BC" w:rsidRPr="000D2F75" w:rsidRDefault="006855BC" w:rsidP="00A027A9">
            <w:pPr>
              <w:rPr>
                <w:lang w:eastAsia="hu-HU"/>
              </w:rPr>
            </w:pPr>
            <w:r w:rsidRPr="00542FD2">
              <w:rPr>
                <w:lang w:eastAsia="hu-HU"/>
              </w:rPr>
              <w:t>Lépés neve </w:t>
            </w:r>
          </w:p>
        </w:tc>
        <w:tc>
          <w:tcPr>
            <w:tcW w:w="7082" w:type="dxa"/>
          </w:tcPr>
          <w:p w14:paraId="129ED806" w14:textId="248D17A7" w:rsidR="006855BC" w:rsidRPr="001E6CC2" w:rsidRDefault="006855BC" w:rsidP="00A027A9">
            <w:pPr>
              <w:rPr>
                <w:b/>
                <w:bCs/>
              </w:rPr>
            </w:pPr>
            <w:r w:rsidRPr="003D059A">
              <w:rPr>
                <w:b/>
                <w:bCs/>
              </w:rPr>
              <w:t xml:space="preserve">Szerződés </w:t>
            </w:r>
            <w:r>
              <w:rPr>
                <w:b/>
                <w:bCs/>
              </w:rPr>
              <w:t>betöltő megküldése a</w:t>
            </w:r>
            <w:r w:rsidRPr="003D059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szerződés adminisztrátoroknak</w:t>
            </w:r>
          </w:p>
        </w:tc>
      </w:tr>
      <w:tr w:rsidR="006855BC" w:rsidRPr="000D2F75" w14:paraId="0699BA8F" w14:textId="77777777" w:rsidTr="00A027A9">
        <w:tc>
          <w:tcPr>
            <w:tcW w:w="1980" w:type="dxa"/>
          </w:tcPr>
          <w:p w14:paraId="7E97BBBC" w14:textId="77777777" w:rsidR="006855BC" w:rsidRPr="000D2F75" w:rsidRDefault="006855BC" w:rsidP="00A027A9">
            <w:pPr>
              <w:rPr>
                <w:lang w:eastAsia="hu-HU"/>
              </w:rPr>
            </w:pPr>
            <w:r w:rsidRPr="00542FD2">
              <w:rPr>
                <w:lang w:eastAsia="hu-HU"/>
              </w:rPr>
              <w:t>Lépés felelőse </w:t>
            </w:r>
          </w:p>
        </w:tc>
        <w:tc>
          <w:tcPr>
            <w:tcW w:w="7082" w:type="dxa"/>
          </w:tcPr>
          <w:p w14:paraId="1E0A277D" w14:textId="3D542546" w:rsidR="006855BC" w:rsidRPr="000D2F75" w:rsidRDefault="006855BC" w:rsidP="00A027A9">
            <w:r>
              <w:t>Forrásgazda</w:t>
            </w:r>
          </w:p>
        </w:tc>
      </w:tr>
      <w:tr w:rsidR="006855BC" w:rsidRPr="000D2F75" w14:paraId="107412E8" w14:textId="77777777" w:rsidTr="00A027A9">
        <w:tc>
          <w:tcPr>
            <w:tcW w:w="1980" w:type="dxa"/>
          </w:tcPr>
          <w:p w14:paraId="5296B2C0" w14:textId="77777777" w:rsidR="006855BC" w:rsidRPr="000D2F75" w:rsidRDefault="006855BC" w:rsidP="00A027A9">
            <w:pPr>
              <w:rPr>
                <w:lang w:eastAsia="hu-HU"/>
              </w:rPr>
            </w:pPr>
            <w:r w:rsidRPr="00542FD2">
              <w:rPr>
                <w:lang w:eastAsia="hu-HU"/>
              </w:rPr>
              <w:t>Lépés leírása </w:t>
            </w:r>
          </w:p>
        </w:tc>
        <w:tc>
          <w:tcPr>
            <w:tcW w:w="7082" w:type="dxa"/>
          </w:tcPr>
          <w:p w14:paraId="7A544F6E" w14:textId="31445AC6" w:rsidR="006855BC" w:rsidRDefault="006855BC" w:rsidP="00A027A9">
            <w:r>
              <w:t>Forrásgazda kitölti a szerződés betöltő excelt, majd megküldi a törzsadatgazda csoportnak.</w:t>
            </w:r>
          </w:p>
          <w:p w14:paraId="0F782D71" w14:textId="77777777" w:rsidR="006855BC" w:rsidRPr="000D2F75" w:rsidRDefault="006855BC" w:rsidP="00A027A9">
            <w:r>
              <w:t>Rendszertől elvárt egyéb funkció itt nincs.</w:t>
            </w:r>
          </w:p>
        </w:tc>
      </w:tr>
      <w:tr w:rsidR="006855BC" w:rsidRPr="000D2F75" w14:paraId="6E395C7F" w14:textId="77777777" w:rsidTr="00A027A9">
        <w:tc>
          <w:tcPr>
            <w:tcW w:w="1980" w:type="dxa"/>
          </w:tcPr>
          <w:p w14:paraId="5006135D" w14:textId="77777777" w:rsidR="006855BC" w:rsidRPr="000D2F75" w:rsidRDefault="006855BC" w:rsidP="00A027A9">
            <w:pPr>
              <w:rPr>
                <w:lang w:eastAsia="hu-HU"/>
              </w:rPr>
            </w:pPr>
            <w:r w:rsidRPr="00542FD2">
              <w:rPr>
                <w:lang w:eastAsia="hu-HU"/>
              </w:rPr>
              <w:t>Lépés eredménye </w:t>
            </w:r>
          </w:p>
        </w:tc>
        <w:tc>
          <w:tcPr>
            <w:tcW w:w="7082" w:type="dxa"/>
          </w:tcPr>
          <w:p w14:paraId="1421C2C3" w14:textId="77777777" w:rsidR="006855BC" w:rsidRPr="000D2F75" w:rsidRDefault="006855BC" w:rsidP="00A027A9">
            <w:r>
              <w:t>A Feladat edit form mentését követően a WF a következő feladatra lép</w:t>
            </w:r>
          </w:p>
        </w:tc>
      </w:tr>
    </w:tbl>
    <w:p w14:paraId="626977B9" w14:textId="77777777" w:rsidR="00945D60" w:rsidRDefault="00945D60" w:rsidP="00D42013"/>
    <w:p w14:paraId="78AABB0C" w14:textId="52F5A227" w:rsidR="00425924" w:rsidRDefault="00425924" w:rsidP="007D6D71">
      <w:pPr>
        <w:rPr>
          <w:noProof/>
        </w:rPr>
      </w:pPr>
      <w:r w:rsidRPr="00425924">
        <w:rPr>
          <w:noProof/>
        </w:rPr>
        <w:t xml:space="preserve"> </w:t>
      </w:r>
    </w:p>
    <w:p w14:paraId="115CF263" w14:textId="6F1AF80B" w:rsidR="00942C14" w:rsidRDefault="00425924" w:rsidP="00D42013">
      <w:r w:rsidRPr="00425924">
        <w:rPr>
          <w:noProof/>
          <w:lang w:eastAsia="hu-HU"/>
        </w:rPr>
        <w:drawing>
          <wp:inline distT="0" distB="0" distL="0" distR="0" wp14:anchorId="36092D5C" wp14:editId="4BCAA314">
            <wp:extent cx="5760720" cy="2105660"/>
            <wp:effectExtent l="0" t="0" r="0" b="8890"/>
            <wp:docPr id="12090503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5031" name="Picture 1" descr="A diagram of a dia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E12A" w14:textId="77777777" w:rsidR="009B0E56" w:rsidRDefault="009B0E56" w:rsidP="00D42013"/>
    <w:p w14:paraId="2BD7FFD9" w14:textId="0F8C3EFC" w:rsidR="009B0E56" w:rsidRDefault="009B4F2F" w:rsidP="00D42013">
      <w:r w:rsidRPr="009B4F2F">
        <w:rPr>
          <w:noProof/>
        </w:rPr>
        <w:t xml:space="preserve"> </w:t>
      </w:r>
      <w:r w:rsidRPr="009B4F2F">
        <w:rPr>
          <w:noProof/>
          <w:lang w:eastAsia="hu-HU"/>
        </w:rPr>
        <w:drawing>
          <wp:inline distT="0" distB="0" distL="0" distR="0" wp14:anchorId="329F2EB2" wp14:editId="7E2DF470">
            <wp:extent cx="3888188" cy="2369686"/>
            <wp:effectExtent l="0" t="0" r="0" b="0"/>
            <wp:docPr id="16109295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2956" name="Picture 1" descr="A diagram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6016" cy="238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DFD4" w14:textId="1258FE39" w:rsidR="00F93DE3" w:rsidRDefault="00F93DE3">
      <w:pPr>
        <w:spacing w:after="200" w:line="276" w:lineRule="auto"/>
        <w:rPr>
          <w:rFonts w:asciiTheme="majorHAnsi" w:eastAsiaTheme="majorEastAsia" w:hAnsiTheme="majorHAnsi" w:cstheme="majorBidi"/>
          <w:b/>
          <w:color w:val="4C1B61" w:themeColor="accent1" w:themeShade="BF"/>
          <w:sz w:val="44"/>
          <w:szCs w:val="32"/>
        </w:rPr>
      </w:pPr>
    </w:p>
    <w:p w14:paraId="3D6B797D" w14:textId="2D89AE13" w:rsidR="00C22E5C" w:rsidRDefault="00C22E5C" w:rsidP="00C22E5C">
      <w:pPr>
        <w:pStyle w:val="Heading1"/>
      </w:pPr>
      <w:bookmarkStart w:id="79" w:name="_Toc209698309"/>
      <w:r w:rsidRPr="000D2F75">
        <w:t>Jogosultságok</w:t>
      </w:r>
      <w:bookmarkEnd w:id="79"/>
    </w:p>
    <w:p w14:paraId="07B3677A" w14:textId="77777777" w:rsidR="00345AA2" w:rsidRDefault="00345AA2" w:rsidP="00FB68BA"/>
    <w:p w14:paraId="668D299C" w14:textId="56212ED2" w:rsidR="00D06A34" w:rsidRPr="00FB68BA" w:rsidRDefault="00345AA2" w:rsidP="00FB68BA">
      <w:r>
        <w:t>A</w:t>
      </w:r>
      <w:r w:rsidR="00BB7930">
        <w:t>z új Aktiválás gomb t</w:t>
      </w:r>
      <w:r w:rsidR="00D06A34">
        <w:t>ervezett jogosultsági csoport</w:t>
      </w:r>
      <w:r w:rsidR="00BB7930">
        <w:t>jai</w:t>
      </w:r>
      <w:r w:rsidR="00D06A34">
        <w:t>, akik használni fogják a funkciót: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C22E5C" w:rsidRPr="000D2F75" w14:paraId="31EFE0C4" w14:textId="77777777" w:rsidTr="00CD6933">
        <w:tc>
          <w:tcPr>
            <w:tcW w:w="2972" w:type="dxa"/>
            <w:shd w:val="clear" w:color="auto" w:fill="532477" w:themeFill="text2" w:themeFillShade="BF"/>
          </w:tcPr>
          <w:p w14:paraId="2BB02198" w14:textId="33014AE2" w:rsidR="00C22E5C" w:rsidRPr="000D2F75" w:rsidRDefault="00C22E5C" w:rsidP="00C22E5C">
            <w:pPr>
              <w:rPr>
                <w:lang w:eastAsia="hu-HU"/>
              </w:rPr>
            </w:pPr>
            <w:r w:rsidRPr="000D2F75">
              <w:rPr>
                <w:lang w:eastAsia="hu-HU"/>
              </w:rPr>
              <w:t>Jo</w:t>
            </w:r>
            <w:r w:rsidR="00542FD2">
              <w:rPr>
                <w:lang w:eastAsia="hu-HU"/>
              </w:rPr>
              <w:t>g</w:t>
            </w:r>
            <w:r w:rsidRPr="000D2F75">
              <w:rPr>
                <w:lang w:eastAsia="hu-HU"/>
              </w:rPr>
              <w:t>osultsági csoport</w:t>
            </w:r>
          </w:p>
        </w:tc>
        <w:tc>
          <w:tcPr>
            <w:tcW w:w="6090" w:type="dxa"/>
            <w:shd w:val="clear" w:color="auto" w:fill="532477" w:themeFill="text2" w:themeFillShade="BF"/>
          </w:tcPr>
          <w:p w14:paraId="1F0585EF" w14:textId="00EFE02A" w:rsidR="00C22E5C" w:rsidRPr="000D2F75" w:rsidRDefault="00C22E5C" w:rsidP="00C22E5C">
            <w:pPr>
              <w:rPr>
                <w:lang w:eastAsia="hu-HU"/>
              </w:rPr>
            </w:pPr>
            <w:r w:rsidRPr="000D2F75">
              <w:rPr>
                <w:lang w:eastAsia="hu-HU"/>
              </w:rPr>
              <w:t>Megjegyzés</w:t>
            </w:r>
          </w:p>
        </w:tc>
      </w:tr>
      <w:tr w:rsidR="00C22E5C" w:rsidRPr="000D2F75" w14:paraId="76AB7DD8" w14:textId="77777777" w:rsidTr="00CD6933">
        <w:tc>
          <w:tcPr>
            <w:tcW w:w="2972" w:type="dxa"/>
          </w:tcPr>
          <w:p w14:paraId="7D14A2C0" w14:textId="11B9B774" w:rsidR="001215DD" w:rsidRDefault="00BB7930" w:rsidP="00D06A34">
            <w:r>
              <w:t xml:space="preserve">IT </w:t>
            </w:r>
            <w:proofErr w:type="spellStart"/>
            <w:r>
              <w:t>Admin</w:t>
            </w:r>
            <w:proofErr w:type="spellEnd"/>
          </w:p>
          <w:p w14:paraId="64639BC9" w14:textId="2BBCCF1E" w:rsidR="00353AB3" w:rsidRDefault="00353AB3" w:rsidP="00D06A34">
            <w:r>
              <w:t xml:space="preserve">Üzleti </w:t>
            </w:r>
            <w:proofErr w:type="spellStart"/>
            <w:r>
              <w:t>admin</w:t>
            </w:r>
            <w:proofErr w:type="spellEnd"/>
          </w:p>
          <w:p w14:paraId="3CB92585" w14:textId="3DF80BD7" w:rsidR="00B36D0C" w:rsidRDefault="00B36D0C" w:rsidP="00D06A34">
            <w:r>
              <w:t>Beszerző</w:t>
            </w:r>
          </w:p>
          <w:p w14:paraId="3BF4E9A3" w14:textId="77777777" w:rsidR="002451F7" w:rsidRDefault="00B36D0C" w:rsidP="00B36D0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Kategóriafelelős</w:t>
            </w:r>
            <w:r w:rsidR="002451F7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</w:p>
          <w:p w14:paraId="0EB2655B" w14:textId="4484B68B" w:rsidR="00F27F08" w:rsidRPr="000D2F75" w:rsidRDefault="002451F7" w:rsidP="00B36D0C">
            <w:r>
              <w:rPr>
                <w:rFonts w:ascii="Aptos Narrow" w:hAnsi="Aptos Narrow"/>
                <w:color w:val="000000"/>
                <w:sz w:val="22"/>
                <w:szCs w:val="22"/>
              </w:rPr>
              <w:t>Beszerzési vezető</w:t>
            </w:r>
          </w:p>
        </w:tc>
        <w:tc>
          <w:tcPr>
            <w:tcW w:w="6090" w:type="dxa"/>
          </w:tcPr>
          <w:p w14:paraId="1C7B2620" w14:textId="35B08FDC" w:rsidR="00B33FB1" w:rsidRDefault="00DA1377" w:rsidP="00B36D0C">
            <w:r>
              <w:t>Részterületek</w:t>
            </w:r>
            <w:r w:rsidR="00FB5BE0">
              <w:t xml:space="preserve"> edit form </w:t>
            </w:r>
            <w:r w:rsidR="00B33FB1">
              <w:t>Eljárás \ Részterületek fülről felnyitva: Vállalatonkénti bontás fül - MÓDOSÍTÁS</w:t>
            </w:r>
          </w:p>
          <w:p w14:paraId="2BA2D482" w14:textId="3F99B831" w:rsidR="00B33FB1" w:rsidRDefault="00B33FB1" w:rsidP="00B36D0C">
            <w:r>
              <w:t xml:space="preserve">Részterületek edit form \ Eljárás \ </w:t>
            </w:r>
            <w:r w:rsidR="00787BFB">
              <w:t xml:space="preserve">Eljárás eredménye gomb  alól felnyitva </w:t>
            </w:r>
          </w:p>
          <w:p w14:paraId="6CE70B5A" w14:textId="5A31E3BE" w:rsidR="00600A7B" w:rsidRPr="000B6C6E" w:rsidRDefault="00FB5BE0" w:rsidP="00B36D0C">
            <w:r>
              <w:t>Dokumentumok fül, Szerződéskötő jogi személy fül, Vállalatonkénti bontás fül</w:t>
            </w:r>
            <w:r w:rsidR="00B36D0C">
              <w:t xml:space="preserve"> </w:t>
            </w:r>
            <w:r w:rsidR="007F1A76">
              <w:t>–</w:t>
            </w:r>
            <w:r w:rsidR="007F275E">
              <w:t xml:space="preserve"> </w:t>
            </w:r>
            <w:r w:rsidR="00B36D0C">
              <w:t>MÓDOSÍTÁS</w:t>
            </w:r>
          </w:p>
        </w:tc>
      </w:tr>
      <w:tr w:rsidR="007F1A76" w:rsidRPr="000D2F75" w14:paraId="3936CE4A" w14:textId="77777777" w:rsidTr="00CD6933">
        <w:tc>
          <w:tcPr>
            <w:tcW w:w="2972" w:type="dxa"/>
          </w:tcPr>
          <w:tbl>
            <w:tblPr>
              <w:tblW w:w="23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60"/>
            </w:tblGrid>
            <w:tr w:rsidR="00246668" w:rsidRPr="00246668" w14:paraId="5B81371F" w14:textId="77777777" w:rsidTr="00246668">
              <w:trPr>
                <w:trHeight w:val="288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7C2611AE" w14:textId="446D1577" w:rsidR="00246668" w:rsidRPr="00246668" w:rsidRDefault="00246668" w:rsidP="00246668">
                  <w:pPr>
                    <w:spacing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eastAsia="hu-HU"/>
                    </w:rPr>
                  </w:pPr>
                  <w:commentRangeStart w:id="80"/>
                  <w:commentRangeStart w:id="81"/>
                  <w: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Forrásgazda</w:t>
                  </w:r>
                  <w:commentRangeEnd w:id="80"/>
                  <w:r>
                    <w:rPr>
                      <w:rStyle w:val="CommentReference"/>
                      <w:rFonts w:ascii="Tahoma" w:eastAsiaTheme="minorHAnsi" w:hAnsi="Tahoma" w:cstheme="minorBidi"/>
                    </w:rPr>
                    <w:commentReference w:id="80"/>
                  </w:r>
                  <w:commentRangeEnd w:id="81"/>
                  <w:r w:rsidR="009569B9">
                    <w:rPr>
                      <w:rStyle w:val="CommentReference"/>
                      <w:rFonts w:ascii="Tahoma" w:eastAsiaTheme="minorHAnsi" w:hAnsi="Tahoma" w:cstheme="minorBidi"/>
                    </w:rPr>
                    <w:commentReference w:id="81"/>
                  </w:r>
                </w:p>
              </w:tc>
            </w:tr>
            <w:tr w:rsidR="00246668" w:rsidRPr="00246668" w14:paraId="51DBF787" w14:textId="77777777" w:rsidTr="00246668">
              <w:trPr>
                <w:trHeight w:val="288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072C844B" w14:textId="6F9D9C7C" w:rsidR="00246668" w:rsidRPr="00246668" w:rsidRDefault="00246668" w:rsidP="00246668">
                  <w:pPr>
                    <w:spacing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eastAsia="hu-HU"/>
                    </w:rPr>
                  </w:pPr>
                  <w: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Jogász</w:t>
                  </w:r>
                </w:p>
              </w:tc>
            </w:tr>
            <w:tr w:rsidR="00246668" w:rsidRPr="00246668" w14:paraId="556889AF" w14:textId="77777777" w:rsidTr="00246668">
              <w:trPr>
                <w:trHeight w:val="288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7EB3DE6A" w14:textId="7B1D9EC7" w:rsidR="00246668" w:rsidRPr="00246668" w:rsidRDefault="00246668" w:rsidP="00246668">
                  <w:pPr>
                    <w:spacing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eastAsia="hu-HU"/>
                    </w:rPr>
                  </w:pPr>
                </w:p>
              </w:tc>
            </w:tr>
            <w:tr w:rsidR="00246668" w:rsidRPr="00246668" w14:paraId="3933A25A" w14:textId="77777777" w:rsidTr="00246668">
              <w:trPr>
                <w:trHeight w:val="288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2676DE1C" w14:textId="1EFDFD8D" w:rsidR="00246668" w:rsidRPr="00246668" w:rsidRDefault="00246668" w:rsidP="00246668">
                  <w:pPr>
                    <w:spacing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eastAsia="hu-HU"/>
                    </w:rPr>
                  </w:pPr>
                  <w: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Pénzügyi engedélyező</w:t>
                  </w:r>
                </w:p>
              </w:tc>
            </w:tr>
            <w:tr w:rsidR="00246668" w:rsidRPr="00246668" w14:paraId="41981515" w14:textId="77777777" w:rsidTr="00246668">
              <w:trPr>
                <w:trHeight w:val="288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0CE829CB" w14:textId="3A6142D6" w:rsidR="00246668" w:rsidRPr="00246668" w:rsidRDefault="00246668" w:rsidP="00246668">
                  <w:pPr>
                    <w:spacing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eastAsia="hu-HU"/>
                    </w:rPr>
                  </w:pPr>
                  <w: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IT</w:t>
                  </w:r>
                  <w:r w:rsidR="002451F7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/</w:t>
                  </w:r>
                  <w: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csoportirányítás</w:t>
                  </w:r>
                </w:p>
              </w:tc>
            </w:tr>
            <w:tr w:rsidR="00246668" w:rsidRPr="00246668" w14:paraId="40B80407" w14:textId="77777777" w:rsidTr="00246668">
              <w:trPr>
                <w:trHeight w:val="288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026D9349" w14:textId="1120BF32" w:rsidR="00246668" w:rsidRPr="00246668" w:rsidRDefault="00246668" w:rsidP="00246668">
                  <w:pPr>
                    <w:spacing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eastAsia="hu-HU"/>
                    </w:rPr>
                  </w:pPr>
                  <w:commentRangeStart w:id="82"/>
                  <w:commentRangeStart w:id="83"/>
                  <w: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ÉKM engedélyező</w:t>
                  </w:r>
                  <w:commentRangeEnd w:id="82"/>
                  <w:r w:rsidR="002451F7">
                    <w:rPr>
                      <w:rStyle w:val="CommentReference"/>
                      <w:rFonts w:ascii="Tahoma" w:eastAsiaTheme="minorHAnsi" w:hAnsi="Tahoma" w:cstheme="minorBidi"/>
                    </w:rPr>
                    <w:commentReference w:id="82"/>
                  </w:r>
                  <w:commentRangeEnd w:id="83"/>
                  <w:r w:rsidR="009569B9">
                    <w:rPr>
                      <w:rStyle w:val="CommentReference"/>
                      <w:rFonts w:ascii="Tahoma" w:eastAsiaTheme="minorHAnsi" w:hAnsi="Tahoma" w:cstheme="minorBidi"/>
                    </w:rPr>
                    <w:commentReference w:id="83"/>
                  </w:r>
                </w:p>
              </w:tc>
            </w:tr>
            <w:tr w:rsidR="00246668" w:rsidRPr="00246668" w14:paraId="26201143" w14:textId="77777777" w:rsidTr="00246668">
              <w:trPr>
                <w:trHeight w:val="288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6E7F5656" w14:textId="13E70D52" w:rsidR="00246668" w:rsidRPr="00246668" w:rsidRDefault="00246668" w:rsidP="00246668">
                  <w:pPr>
                    <w:spacing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eastAsia="hu-HU"/>
                    </w:rPr>
                  </w:pPr>
                  <w: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Jogi vezető</w:t>
                  </w:r>
                </w:p>
              </w:tc>
            </w:tr>
            <w:tr w:rsidR="00246668" w:rsidRPr="00246668" w14:paraId="206780DF" w14:textId="77777777" w:rsidTr="00246668">
              <w:trPr>
                <w:trHeight w:val="288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37430019" w14:textId="0F7EEE9B" w:rsidR="00246668" w:rsidRPr="00246668" w:rsidRDefault="00246668" w:rsidP="00246668">
                  <w:pPr>
                    <w:spacing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eastAsia="hu-HU"/>
                    </w:rPr>
                  </w:pPr>
                  <w: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Forrásgazda - felettes</w:t>
                  </w:r>
                </w:p>
              </w:tc>
            </w:tr>
            <w:tr w:rsidR="00246668" w:rsidRPr="00246668" w14:paraId="30DB1345" w14:textId="77777777" w:rsidTr="00246668">
              <w:trPr>
                <w:trHeight w:val="288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3DC7B0EC" w14:textId="3DA574A0" w:rsidR="00246668" w:rsidRPr="00246668" w:rsidRDefault="00246668" w:rsidP="00246668">
                  <w:pPr>
                    <w:spacing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eastAsia="hu-HU"/>
                    </w:rPr>
                  </w:pPr>
                  <w: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Szuper user</w:t>
                  </w:r>
                </w:p>
              </w:tc>
            </w:tr>
            <w:tr w:rsidR="00246668" w:rsidRPr="00246668" w14:paraId="27410DED" w14:textId="77777777" w:rsidTr="00246668">
              <w:trPr>
                <w:trHeight w:val="288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5F7F071F" w14:textId="06E3E241" w:rsidR="00246668" w:rsidRPr="00246668" w:rsidRDefault="00246668" w:rsidP="00246668">
                  <w:pPr>
                    <w:spacing w:line="240" w:lineRule="auto"/>
                    <w:rPr>
                      <w:rFonts w:ascii="Aptos Narrow" w:eastAsia="Times New Roman" w:hAnsi="Aptos Narrow" w:cs="Times New Roman"/>
                      <w:color w:val="FF0000"/>
                      <w:sz w:val="22"/>
                      <w:szCs w:val="22"/>
                      <w:lang w:eastAsia="hu-HU"/>
                    </w:rPr>
                  </w:pPr>
                  <w:r w:rsidRPr="00246668">
                    <w:rPr>
                      <w:rFonts w:ascii="Aptos Narrow" w:hAnsi="Aptos Narrow"/>
                      <w:sz w:val="22"/>
                      <w:szCs w:val="22"/>
                    </w:rPr>
                    <w:t>Közreműködő</w:t>
                  </w:r>
                </w:p>
              </w:tc>
            </w:tr>
          </w:tbl>
          <w:p w14:paraId="2C81FEDD" w14:textId="7372CD6C" w:rsidR="004B35AF" w:rsidRDefault="004B35AF" w:rsidP="00D06A34"/>
        </w:tc>
        <w:tc>
          <w:tcPr>
            <w:tcW w:w="6090" w:type="dxa"/>
          </w:tcPr>
          <w:p w14:paraId="7C6090D8" w14:textId="0E938B2F" w:rsidR="00AC782F" w:rsidRDefault="00AC782F" w:rsidP="00AC782F">
            <w:r>
              <w:t>Részterületek edit form Eljárás \ Részterületek fülről felnyitva: Vállalatonkénti bontás fül - OLVASÁS</w:t>
            </w:r>
          </w:p>
          <w:p w14:paraId="1FA1BC63" w14:textId="404DE009" w:rsidR="00AC782F" w:rsidRDefault="00AC782F" w:rsidP="00AC782F">
            <w:r>
              <w:t xml:space="preserve">Részterületek edit form \ Eljárás \ Eljárás eredménye gomb alól felnyitva </w:t>
            </w:r>
          </w:p>
          <w:p w14:paraId="121B37C2" w14:textId="32C4B4F8" w:rsidR="007F1A76" w:rsidRDefault="00AC782F" w:rsidP="00AC782F">
            <w:r>
              <w:t>Dokumentumok fül, Szerződéskötő jogi személy fül, Vállalatonkénti bontás fül – OLVASÁS</w:t>
            </w:r>
          </w:p>
        </w:tc>
      </w:tr>
      <w:tr w:rsidR="00BE7F91" w:rsidRPr="000D2F75" w14:paraId="4224976E" w14:textId="77777777" w:rsidTr="00D51CD4">
        <w:trPr>
          <w:trHeight w:val="923"/>
        </w:trPr>
        <w:tc>
          <w:tcPr>
            <w:tcW w:w="2972" w:type="dxa"/>
          </w:tcPr>
          <w:p w14:paraId="32DE77F9" w14:textId="77777777" w:rsidR="00BE7F91" w:rsidRDefault="00BE7F91" w:rsidP="00BE7F91">
            <w:r>
              <w:t>Törzsadatgazda</w:t>
            </w:r>
          </w:p>
          <w:p w14:paraId="579857A7" w14:textId="77777777" w:rsidR="00BE7F91" w:rsidRDefault="00BE7F91" w:rsidP="00D06A34"/>
        </w:tc>
        <w:tc>
          <w:tcPr>
            <w:tcW w:w="6090" w:type="dxa"/>
          </w:tcPr>
          <w:p w14:paraId="77DCCD0A" w14:textId="387B0F40" w:rsidR="00246668" w:rsidRDefault="00246668" w:rsidP="00246668">
            <w:r>
              <w:t>Részterületek edit form Eljárás \ Részterületek fülről felnyitva: Vállalatonkénti bontás fül – ALAPÉRTELMEZETT (nem elérhető)</w:t>
            </w:r>
          </w:p>
          <w:p w14:paraId="6CB2E49A" w14:textId="0698A060" w:rsidR="00246668" w:rsidRDefault="00246668" w:rsidP="00246668">
            <w:r>
              <w:t xml:space="preserve">Részterületek edit form \ Eljárás \ Eljárás eredménye gomb alól felnyitva </w:t>
            </w:r>
          </w:p>
          <w:p w14:paraId="0A6790A4" w14:textId="74577A03" w:rsidR="00BE7F91" w:rsidRDefault="00246668" w:rsidP="00246668">
            <w:r>
              <w:t>Dokumentumok fül, Szerződéskötő jogi személy fül, Vállalatonkénti bontás fül – ALAPÉRTELMEZETT</w:t>
            </w:r>
          </w:p>
        </w:tc>
      </w:tr>
    </w:tbl>
    <w:p w14:paraId="729CF677" w14:textId="62D6283A" w:rsidR="00865180" w:rsidRDefault="00865180" w:rsidP="00CA7DC8">
      <w:pPr>
        <w:pStyle w:val="Heading1"/>
      </w:pPr>
      <w:bookmarkStart w:id="84" w:name="_Toc209698310"/>
      <w:bookmarkEnd w:id="53"/>
      <w:r>
        <w:lastRenderedPageBreak/>
        <w:t>Szükséges konfigurációk</w:t>
      </w:r>
      <w:bookmarkEnd w:id="84"/>
    </w:p>
    <w:p w14:paraId="2A492F28" w14:textId="7F186128" w:rsidR="00865180" w:rsidRDefault="00865180" w:rsidP="00865180">
      <w:r>
        <w:t>Tesztelés vagy élesítés elvégzéséhez konfigurációk elvégzése</w:t>
      </w:r>
      <w:r w:rsidR="00BB7930">
        <w:t xml:space="preserve"> nem</w:t>
      </w:r>
      <w:r>
        <w:t xml:space="preserve"> szükséges</w:t>
      </w:r>
      <w:r w:rsidR="00BB7930">
        <w:t>.</w:t>
      </w:r>
    </w:p>
    <w:p w14:paraId="68FFD84B" w14:textId="18AB0815" w:rsidR="00994360" w:rsidRDefault="00994360" w:rsidP="009B4F2F"/>
    <w:p w14:paraId="4CFFE67A" w14:textId="4A48E180" w:rsidR="00CA7DC8" w:rsidRPr="00D76916" w:rsidRDefault="00834216" w:rsidP="00FD43DB">
      <w:pPr>
        <w:pStyle w:val="Heading1"/>
      </w:pPr>
      <w:bookmarkStart w:id="85" w:name="_Toc209698311"/>
      <w:r w:rsidRPr="00D76916">
        <w:t>Elfogadási kritériumok</w:t>
      </w:r>
      <w:bookmarkEnd w:id="85"/>
    </w:p>
    <w:p w14:paraId="41060193" w14:textId="77777777" w:rsidR="002C486F" w:rsidRDefault="002C486F" w:rsidP="002C486F"/>
    <w:tbl>
      <w:tblPr>
        <w:tblW w:w="9087" w:type="dxa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8666"/>
      </w:tblGrid>
      <w:tr w:rsidR="008B75D0" w:rsidRPr="000D2F75" w14:paraId="724D79C3" w14:textId="77777777" w:rsidTr="00EE5CC6">
        <w:trPr>
          <w:cantSplit/>
          <w:trHeight w:val="290"/>
          <w:tblHeader/>
        </w:trPr>
        <w:tc>
          <w:tcPr>
            <w:tcW w:w="421" w:type="dxa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auto"/>
            </w:tcBorders>
            <w:shd w:val="clear" w:color="auto" w:fill="4C1B61" w:themeFill="accent1" w:themeFillShade="BF"/>
          </w:tcPr>
          <w:p w14:paraId="719F10AD" w14:textId="14E75324" w:rsidR="008B75D0" w:rsidRPr="000D2F75" w:rsidRDefault="008B75D0" w:rsidP="00A34147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Ssz</w:t>
            </w:r>
          </w:p>
        </w:tc>
        <w:tc>
          <w:tcPr>
            <w:tcW w:w="8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C1B61" w:themeFill="accent1" w:themeFillShade="BF"/>
          </w:tcPr>
          <w:p w14:paraId="504E98EC" w14:textId="77777777" w:rsidR="008B75D0" w:rsidRPr="000D2F75" w:rsidRDefault="008B75D0" w:rsidP="00095CAD">
            <w:pPr>
              <w:rPr>
                <w:lang w:eastAsia="hu-HU"/>
              </w:rPr>
            </w:pPr>
            <w:r w:rsidRPr="000D2F75">
              <w:rPr>
                <w:lang w:eastAsia="hu-HU"/>
              </w:rPr>
              <w:t>Leírás</w:t>
            </w:r>
          </w:p>
        </w:tc>
      </w:tr>
      <w:tr w:rsidR="000A1995" w:rsidRPr="000D2F75" w14:paraId="19544E16" w14:textId="77777777" w:rsidTr="00EE5CC6">
        <w:trPr>
          <w:cantSplit/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43E60D" w14:textId="50B05370" w:rsidR="000A1995" w:rsidRPr="00ED5A49" w:rsidRDefault="001B2FBB" w:rsidP="000A1995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  <w:tc>
          <w:tcPr>
            <w:tcW w:w="8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C9A9CC" w14:textId="35D33923" w:rsidR="000664F0" w:rsidRDefault="000664F0" w:rsidP="000664F0">
            <w:r>
              <w:t xml:space="preserve">Egy eljáráson, amelyik 1 db FMR igényből jött létre </w:t>
            </w:r>
            <w:r w:rsidR="009C4B0D">
              <w:t xml:space="preserve">(azaz </w:t>
            </w:r>
            <w:r w:rsidR="009C4B0D" w:rsidRPr="009C4B0D">
              <w:rPr>
                <w:b/>
                <w:bCs/>
              </w:rPr>
              <w:t>NEM integrált eljárás</w:t>
            </w:r>
            <w:r w:rsidR="009C4B0D">
              <w:t xml:space="preserve">) </w:t>
            </w:r>
            <w:r>
              <w:t>a 201-es lépés készre jelentését követően valamikor az Eljárás edit formról felnyitva a Részterületek képernyőt új részterület</w:t>
            </w:r>
            <w:r w:rsidR="00981660">
              <w:t xml:space="preserve"> (Részterület A)</w:t>
            </w:r>
            <w:r>
              <w:t xml:space="preserve"> rögzíthető. A Részterület létrehozását követően, a jobb panelen megjelenik a Vállalatonkénti bontás fülön egy táblázat 3 mezővel</w:t>
            </w:r>
            <w:r w:rsidR="007A1D16">
              <w:t xml:space="preserve"> és 1 sorral, mert 1 vállalat szerepel a Kapcsolódó igények/költséghelyek fülön</w:t>
            </w:r>
            <w:r>
              <w:t xml:space="preserve">: </w:t>
            </w:r>
          </w:p>
          <w:p w14:paraId="5550E416" w14:textId="22E6F7A1" w:rsidR="000664F0" w:rsidRDefault="000664F0" w:rsidP="000664F0">
            <w:r>
              <w:t>Vállalat – mely a vállalat</w:t>
            </w:r>
            <w:r w:rsidR="00BC79E5">
              <w:t xml:space="preserve"> rövid nevét mutatja</w:t>
            </w:r>
          </w:p>
          <w:p w14:paraId="4CDE4B1C" w14:textId="259E0017" w:rsidR="000664F0" w:rsidRDefault="000664F0" w:rsidP="000664F0">
            <w:r>
              <w:t>Becsült nettó összeg</w:t>
            </w:r>
            <w:r w:rsidR="0015568B">
              <w:t xml:space="preserve"> – mely </w:t>
            </w:r>
            <w:r w:rsidR="0086434A">
              <w:t>ÜRES</w:t>
            </w:r>
            <w:r w:rsidR="0015568B">
              <w:t xml:space="preserve"> értéket mutat</w:t>
            </w:r>
          </w:p>
          <w:p w14:paraId="3CDD856C" w14:textId="64FCCBC6" w:rsidR="000664F0" w:rsidRDefault="000664F0" w:rsidP="000664F0">
            <w:r>
              <w:t>Pénznem – mely az Eljárás pénznemét mutatja</w:t>
            </w:r>
            <w:r w:rsidR="0015568B">
              <w:t>.</w:t>
            </w:r>
          </w:p>
        </w:tc>
      </w:tr>
      <w:tr w:rsidR="000A1995" w:rsidRPr="000D2F75" w14:paraId="12574205" w14:textId="77777777" w:rsidTr="00EE5CC6">
        <w:trPr>
          <w:cantSplit/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971698" w14:textId="48F895EC" w:rsidR="000A1995" w:rsidRPr="00A768FC" w:rsidRDefault="00B8794B" w:rsidP="000A1995">
            <w:pPr>
              <w:jc w:val="center"/>
              <w:rPr>
                <w:highlight w:val="yellow"/>
                <w:lang w:eastAsia="hu-HU"/>
              </w:rPr>
            </w:pPr>
            <w:r w:rsidRPr="00CA136B">
              <w:rPr>
                <w:lang w:eastAsia="hu-HU"/>
              </w:rPr>
              <w:t>2</w:t>
            </w:r>
          </w:p>
        </w:tc>
        <w:tc>
          <w:tcPr>
            <w:tcW w:w="8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4AA98C" w14:textId="71760448" w:rsidR="000A1995" w:rsidRPr="00A768FC" w:rsidRDefault="0015568B" w:rsidP="000664F0">
            <w:pPr>
              <w:rPr>
                <w:highlight w:val="yellow"/>
              </w:rPr>
            </w:pPr>
            <w:r w:rsidRPr="0015568B">
              <w:t>Ugyanitt Újabb részterület rögzíthető</w:t>
            </w:r>
            <w:r w:rsidR="00981660">
              <w:t xml:space="preserve"> (Részterület A)</w:t>
            </w:r>
            <w:r w:rsidRPr="0015568B">
              <w:t>, mely a mentést követően megegyezik az előzővel.</w:t>
            </w:r>
          </w:p>
        </w:tc>
      </w:tr>
      <w:tr w:rsidR="000A1995" w:rsidRPr="000D2F75" w14:paraId="77D4DFD8" w14:textId="77777777" w:rsidTr="00EE5CC6">
        <w:trPr>
          <w:cantSplit/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443D85" w14:textId="1F9D1579" w:rsidR="000A1995" w:rsidRPr="00ED5A49" w:rsidRDefault="00B8794B" w:rsidP="000A1995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3</w:t>
            </w:r>
          </w:p>
        </w:tc>
        <w:tc>
          <w:tcPr>
            <w:tcW w:w="8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59DF3E" w14:textId="77777777" w:rsidR="00981660" w:rsidRDefault="0015568B" w:rsidP="000A1995">
            <w:r>
              <w:t xml:space="preserve">Az Ajánlati ár fülön (Cikkek/szolgáltatások fül) 3 db </w:t>
            </w:r>
            <w:r w:rsidR="00680947">
              <w:t>Értékelési szempont (</w:t>
            </w:r>
            <w:r>
              <w:t>sor</w:t>
            </w:r>
            <w:r w:rsidR="00680947">
              <w:t>)</w:t>
            </w:r>
            <w:r>
              <w:t xml:space="preserve"> rögzíthető, melyek közül a</w:t>
            </w:r>
            <w:r w:rsidR="00981660">
              <w:t xml:space="preserve"> Részterület A-hoz tartozik az Értékelési szempont 1 és Értékelési szempont 2 </w:t>
            </w:r>
            <w:r w:rsidR="00680947">
              <w:t xml:space="preserve">és </w:t>
            </w:r>
            <w:r w:rsidR="00981660">
              <w:t>Részterület B-</w:t>
            </w:r>
            <w:proofErr w:type="spellStart"/>
            <w:r w:rsidR="00981660">
              <w:t>hez</w:t>
            </w:r>
            <w:proofErr w:type="spellEnd"/>
            <w:r w:rsidR="00981660">
              <w:t xml:space="preserve"> tartozik Értékelési szempont 3</w:t>
            </w:r>
            <w:r>
              <w:t>.</w:t>
            </w:r>
            <w:r w:rsidR="00680947">
              <w:t xml:space="preserve"> </w:t>
            </w:r>
          </w:p>
          <w:p w14:paraId="7CF90229" w14:textId="3D4A85B5" w:rsidR="00AF6229" w:rsidRDefault="00680947" w:rsidP="000A1995">
            <w:r>
              <w:t xml:space="preserve">A sorok mentését követően a Részterületek fülön felnyitva a </w:t>
            </w:r>
            <w:r w:rsidR="00981660">
              <w:t xml:space="preserve">Részterület A edit </w:t>
            </w:r>
            <w:proofErr w:type="spellStart"/>
            <w:r w:rsidR="00981660">
              <w:t>formját</w:t>
            </w:r>
            <w:proofErr w:type="spellEnd"/>
            <w:r w:rsidR="00981660">
              <w:t xml:space="preserve">, </w:t>
            </w:r>
            <w:r>
              <w:t xml:space="preserve">a Vállalatonkénti bontás fülön </w:t>
            </w:r>
            <w:r w:rsidR="006D68DB">
              <w:t xml:space="preserve">a Becsült nettó összeg mezőben </w:t>
            </w:r>
            <w:r w:rsidR="00981660">
              <w:t>az Értékelési szempont 1 és Értékelési szempont 2-nél megadott becsült nettó összegek összesenje</w:t>
            </w:r>
            <w:r>
              <w:t xml:space="preserve">, </w:t>
            </w:r>
            <w:r w:rsidR="00981660">
              <w:t xml:space="preserve">míg Részterület B-nél az Értékelési szempont 3-nál megadott </w:t>
            </w:r>
            <w:r w:rsidR="000604B0">
              <w:t xml:space="preserve">Becsült nettó összeg </w:t>
            </w:r>
            <w:r w:rsidR="00981660">
              <w:t>látható.</w:t>
            </w:r>
          </w:p>
        </w:tc>
      </w:tr>
      <w:tr w:rsidR="00B36373" w:rsidRPr="000D2F75" w14:paraId="65785E12" w14:textId="77777777" w:rsidTr="00EE5CC6">
        <w:trPr>
          <w:cantSplit/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944728" w14:textId="02742795" w:rsidR="00B36373" w:rsidRDefault="00B8794B" w:rsidP="000A1995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4</w:t>
            </w:r>
          </w:p>
        </w:tc>
        <w:tc>
          <w:tcPr>
            <w:tcW w:w="8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5DD16A" w14:textId="765447F1" w:rsidR="00B36373" w:rsidRDefault="00555909" w:rsidP="000A1995">
            <w:r>
              <w:t xml:space="preserve">A rendszer a </w:t>
            </w:r>
            <w:r w:rsidRPr="00D13047">
              <w:rPr>
                <w:b/>
                <w:bCs/>
              </w:rPr>
              <w:t xml:space="preserve">400-as lépésnél </w:t>
            </w:r>
            <w:r w:rsidR="002E39B7" w:rsidRPr="00D13047">
              <w:rPr>
                <w:b/>
                <w:bCs/>
              </w:rPr>
              <w:t>hibaüz</w:t>
            </w:r>
            <w:r w:rsidR="00675EC3" w:rsidRPr="00D13047">
              <w:rPr>
                <w:b/>
                <w:bCs/>
              </w:rPr>
              <w:t>e</w:t>
            </w:r>
            <w:r w:rsidR="002E39B7" w:rsidRPr="00D13047">
              <w:rPr>
                <w:b/>
                <w:bCs/>
              </w:rPr>
              <w:t>netet dob</w:t>
            </w:r>
            <w:r>
              <w:t>, amennyiben</w:t>
            </w:r>
          </w:p>
          <w:p w14:paraId="6AB763B8" w14:textId="77777777" w:rsidR="00555909" w:rsidRDefault="00555909" w:rsidP="00555909">
            <w:pPr>
              <w:pStyle w:val="ListParagraph"/>
              <w:numPr>
                <w:ilvl w:val="0"/>
                <w:numId w:val="8"/>
              </w:numPr>
            </w:pPr>
            <w:r>
              <w:t>nincsen részterület létrehozva az eljáráshoz</w:t>
            </w:r>
          </w:p>
          <w:p w14:paraId="111F404F" w14:textId="29B3061A" w:rsidR="00B95C10" w:rsidRDefault="002E39B7" w:rsidP="00555909">
            <w:pPr>
              <w:pStyle w:val="ListParagraph"/>
              <w:numPr>
                <w:ilvl w:val="0"/>
                <w:numId w:val="8"/>
              </w:numPr>
            </w:pPr>
            <w:r>
              <w:t>van legalább 1 részterület, de anna</w:t>
            </w:r>
            <w:r w:rsidR="00B95C10">
              <w:t>k</w:t>
            </w:r>
            <w:r w:rsidR="002628E0">
              <w:t>/azoknak</w:t>
            </w:r>
            <w:r w:rsidR="00B95C10">
              <w:t xml:space="preserve"> Becsült nettó összege nem egyezik meg az eljárás becsült nettó összegével,</w:t>
            </w:r>
          </w:p>
          <w:p w14:paraId="3581F9F6" w14:textId="77777777" w:rsidR="00555909" w:rsidRDefault="006476CB" w:rsidP="00555909">
            <w:pPr>
              <w:pStyle w:val="ListParagraph"/>
              <w:numPr>
                <w:ilvl w:val="0"/>
                <w:numId w:val="8"/>
              </w:numPr>
            </w:pPr>
            <w:r>
              <w:t>az egyik részterületen a Vállalati bontás táblában megadott összegek nem egyeznek meg a Részterületen megadott összegge</w:t>
            </w:r>
            <w:r w:rsidR="00675EC3">
              <w:t>l</w:t>
            </w:r>
          </w:p>
          <w:p w14:paraId="7D7AA77D" w14:textId="1BFE40F3" w:rsidR="00CC62C2" w:rsidRDefault="00CC62C2" w:rsidP="00555909">
            <w:pPr>
              <w:pStyle w:val="ListParagraph"/>
              <w:numPr>
                <w:ilvl w:val="0"/>
                <w:numId w:val="8"/>
              </w:numPr>
            </w:pPr>
            <w:r>
              <w:t>ha az ÉKM társaság vagy MÁV-csoport mező nincs kitöltve</w:t>
            </w:r>
          </w:p>
        </w:tc>
      </w:tr>
      <w:tr w:rsidR="00C70110" w:rsidRPr="000D2F75" w14:paraId="688D35CB" w14:textId="77777777" w:rsidTr="00EE5CC6">
        <w:trPr>
          <w:cantSplit/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9587F7" w14:textId="6F7B0646" w:rsidR="00C70110" w:rsidRDefault="00B8794B" w:rsidP="000A1995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5</w:t>
            </w:r>
          </w:p>
        </w:tc>
        <w:tc>
          <w:tcPr>
            <w:tcW w:w="8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7BAE4C" w14:textId="77777777" w:rsidR="00E83743" w:rsidRPr="00B43F8E" w:rsidRDefault="00675EC3" w:rsidP="000A1995">
            <w:pPr>
              <w:rPr>
                <w:b/>
                <w:bCs/>
              </w:rPr>
            </w:pPr>
            <w:r>
              <w:t xml:space="preserve">Az Eljárás edit form </w:t>
            </w:r>
            <w:r w:rsidR="004F6706">
              <w:t xml:space="preserve">alsó paneljén </w:t>
            </w:r>
            <w:r w:rsidR="004F6706" w:rsidRPr="00F9346E">
              <w:rPr>
                <w:b/>
                <w:bCs/>
              </w:rPr>
              <w:t>az Eljárás eredménye gomb alatt</w:t>
            </w:r>
            <w:r w:rsidR="004F6706">
              <w:t xml:space="preserve"> megjelenő ablakról felnyitva a </w:t>
            </w:r>
            <w:r w:rsidR="004F6706" w:rsidRPr="00B43F8E">
              <w:rPr>
                <w:b/>
                <w:bCs/>
              </w:rPr>
              <w:t xml:space="preserve">Részterületek edit formot </w:t>
            </w:r>
          </w:p>
          <w:p w14:paraId="46811641" w14:textId="0EAE3436" w:rsidR="00E83743" w:rsidRDefault="00E83743" w:rsidP="00E83743">
            <w:pPr>
              <w:pStyle w:val="ListParagraph"/>
              <w:numPr>
                <w:ilvl w:val="0"/>
                <w:numId w:val="8"/>
              </w:numPr>
            </w:pPr>
            <w:r>
              <w:t xml:space="preserve">ahol megjelennek </w:t>
            </w:r>
            <w:r w:rsidR="004E4E3A">
              <w:t>az Eredmény és Szerződés adatok mezőcsoport a fent felsorolt mezőkkel</w:t>
            </w:r>
          </w:p>
          <w:p w14:paraId="1680EF13" w14:textId="6F300D45" w:rsidR="00C70110" w:rsidRDefault="004F6706" w:rsidP="00E83743">
            <w:pPr>
              <w:pStyle w:val="ListParagraph"/>
              <w:numPr>
                <w:ilvl w:val="0"/>
                <w:numId w:val="8"/>
              </w:numPr>
            </w:pPr>
            <w:r>
              <w:t xml:space="preserve">a jobb panelen </w:t>
            </w:r>
            <w:r w:rsidR="004E4E3A">
              <w:t xml:space="preserve">pedig </w:t>
            </w:r>
            <w:r>
              <w:t xml:space="preserve">megjelennek a következő </w:t>
            </w:r>
            <w:r w:rsidR="00E83743">
              <w:t>fülek</w:t>
            </w:r>
            <w:r w:rsidR="004E4E3A">
              <w:t>:</w:t>
            </w:r>
          </w:p>
          <w:p w14:paraId="5E0C2FA5" w14:textId="7B04AABD" w:rsidR="004E4E3A" w:rsidRDefault="004E4E3A" w:rsidP="004E4E3A">
            <w:pPr>
              <w:pStyle w:val="ListParagraph"/>
              <w:numPr>
                <w:ilvl w:val="1"/>
                <w:numId w:val="8"/>
              </w:numPr>
            </w:pPr>
            <w:r>
              <w:t>Dokumentumok fül – ahol új dokumentum csatolható</w:t>
            </w:r>
          </w:p>
          <w:p w14:paraId="6740DB00" w14:textId="51B553C6" w:rsidR="004E4E3A" w:rsidRDefault="004E4E3A" w:rsidP="004E4E3A">
            <w:pPr>
              <w:pStyle w:val="ListParagraph"/>
              <w:numPr>
                <w:ilvl w:val="1"/>
                <w:numId w:val="8"/>
              </w:numPr>
            </w:pPr>
            <w:commentRangeStart w:id="86"/>
            <w:commentRangeStart w:id="87"/>
            <w:r>
              <w:t xml:space="preserve">Szerződéskötő jogi személy – ahol megjelennek </w:t>
            </w:r>
            <w:r w:rsidR="00D2623E">
              <w:t>ugyanazok a vállalatok, mint a Vállalatonkénti bontás fülön</w:t>
            </w:r>
            <w:r w:rsidR="009B4F2F">
              <w:t xml:space="preserve"> a MÁV SZK-val </w:t>
            </w:r>
            <w:proofErr w:type="spellStart"/>
            <w:r w:rsidR="009B4F2F">
              <w:t>gyütt</w:t>
            </w:r>
            <w:proofErr w:type="spellEnd"/>
            <w:r w:rsidR="007D779B">
              <w:t xml:space="preserve"> és akár több sor is pipálható</w:t>
            </w:r>
            <w:commentRangeEnd w:id="86"/>
            <w:r w:rsidR="003E5C14">
              <w:rPr>
                <w:rStyle w:val="CommentReference"/>
                <w:rFonts w:ascii="Tahoma" w:eastAsiaTheme="minorHAnsi" w:hAnsi="Tahoma" w:cstheme="minorBidi"/>
              </w:rPr>
              <w:commentReference w:id="86"/>
            </w:r>
            <w:commentRangeEnd w:id="87"/>
            <w:r w:rsidR="00CC62C2">
              <w:rPr>
                <w:rStyle w:val="CommentReference"/>
                <w:rFonts w:ascii="Tahoma" w:eastAsiaTheme="minorHAnsi" w:hAnsi="Tahoma" w:cstheme="minorBidi"/>
              </w:rPr>
              <w:commentReference w:id="87"/>
            </w:r>
          </w:p>
          <w:p w14:paraId="1D8DEB6B" w14:textId="054FE8CB" w:rsidR="00B43F8E" w:rsidRDefault="007D779B" w:rsidP="0049592A">
            <w:pPr>
              <w:pStyle w:val="ListParagraph"/>
              <w:numPr>
                <w:ilvl w:val="1"/>
                <w:numId w:val="8"/>
              </w:numPr>
            </w:pPr>
            <w:r>
              <w:t>Vállalatokra bont</w:t>
            </w:r>
            <w:r w:rsidR="00206703">
              <w:t>á</w:t>
            </w:r>
            <w:r>
              <w:t>s fül – ahol nemcsak a Vállalat, Becsült nettó összeg és Pénznem mez</w:t>
            </w:r>
            <w:r w:rsidR="00B43F8E">
              <w:t>ő</w:t>
            </w:r>
            <w:r>
              <w:t>k</w:t>
            </w:r>
            <w:r w:rsidR="00AA5387">
              <w:t xml:space="preserve"> jelennek meg</w:t>
            </w:r>
            <w:r>
              <w:t>, hanem a Szerződés</w:t>
            </w:r>
            <w:r w:rsidR="00206703">
              <w:t>es érték és a Pénznem mező is még egyszer.</w:t>
            </w:r>
            <w:r w:rsidR="00EB78E1">
              <w:t xml:space="preserve"> Egy sor szerkesztésre felnyitható</w:t>
            </w:r>
            <w:r w:rsidR="00AA5387">
              <w:t xml:space="preserve">, ahol </w:t>
            </w:r>
            <w:r w:rsidR="0049592A">
              <w:t>csak</w:t>
            </w:r>
            <w:r w:rsidR="00AA5387">
              <w:t xml:space="preserve"> a</w:t>
            </w:r>
            <w:r w:rsidR="00850562">
              <w:t xml:space="preserve"> Szerződéses érték mezők szerkeszthető</w:t>
            </w:r>
            <w:r w:rsidR="0049592A">
              <w:t>, a Becsült nettó összeg mező nem</w:t>
            </w:r>
            <w:r w:rsidR="00850562">
              <w:t>.</w:t>
            </w:r>
          </w:p>
        </w:tc>
      </w:tr>
      <w:tr w:rsidR="000A1995" w:rsidRPr="000D2F75" w14:paraId="17021B6C" w14:textId="77777777" w:rsidTr="00EE5CC6">
        <w:trPr>
          <w:cantSplit/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9C154F" w14:textId="44F64F87" w:rsidR="000A1995" w:rsidRDefault="00B8794B" w:rsidP="000A1995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lastRenderedPageBreak/>
              <w:t>6</w:t>
            </w:r>
          </w:p>
        </w:tc>
        <w:tc>
          <w:tcPr>
            <w:tcW w:w="8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D4B6CA" w14:textId="77777777" w:rsidR="00947B2B" w:rsidRDefault="00E307F1" w:rsidP="000A1995">
            <w:r>
              <w:t xml:space="preserve">A rendszer </w:t>
            </w:r>
            <w:r w:rsidR="00845985">
              <w:t>az</w:t>
            </w:r>
            <w:r w:rsidR="009E4546">
              <w:t xml:space="preserve"> olyan eljáráson, melynek </w:t>
            </w:r>
            <w:r w:rsidR="006A314C" w:rsidRPr="000D39C8">
              <w:rPr>
                <w:b/>
                <w:bCs/>
              </w:rPr>
              <w:t>Eljárás típusa = Közvetlen szerződéskötés</w:t>
            </w:r>
            <w:r w:rsidR="009E4546">
              <w:t xml:space="preserve">, </w:t>
            </w:r>
            <w:r w:rsidR="006A314C">
              <w:t>hibaüzenetet dob az Eredmény rögzítése lépés</w:t>
            </w:r>
            <w:r w:rsidR="00FD6088">
              <w:t xml:space="preserve"> készre jelentésekor</w:t>
            </w:r>
            <w:r w:rsidR="009E4546">
              <w:t xml:space="preserve">, ha </w:t>
            </w:r>
          </w:p>
          <w:p w14:paraId="45F5E320" w14:textId="77777777" w:rsidR="000A1995" w:rsidRDefault="009E4546" w:rsidP="00947B2B">
            <w:pPr>
              <w:pStyle w:val="ListParagraph"/>
              <w:numPr>
                <w:ilvl w:val="0"/>
                <w:numId w:val="8"/>
              </w:numPr>
            </w:pPr>
            <w:r>
              <w:t xml:space="preserve">a szerződés értéke </w:t>
            </w:r>
            <w:r w:rsidR="00EC2B51">
              <w:t xml:space="preserve">mező üres </w:t>
            </w:r>
            <w:r w:rsidR="0003181C">
              <w:t>legalább 1 db olyan részterületen, amelyik Eredményes jelölést kapott. A 0 érték NEM számít üresnek.</w:t>
            </w:r>
          </w:p>
          <w:p w14:paraId="23472018" w14:textId="77777777" w:rsidR="00947B2B" w:rsidRDefault="00947B2B" w:rsidP="00947B2B">
            <w:pPr>
              <w:pStyle w:val="ListParagraph"/>
              <w:numPr>
                <w:ilvl w:val="0"/>
                <w:numId w:val="8"/>
              </w:numPr>
            </w:pPr>
            <w:r>
              <w:t>a</w:t>
            </w:r>
            <w:r w:rsidR="0013413D">
              <w:t xml:space="preserve"> Részterületenként megadott Szerződés értéke NEM egyezik meg a Vállalat bontásban megadott szerződés értékével</w:t>
            </w:r>
          </w:p>
          <w:p w14:paraId="60EA4912" w14:textId="475DDAA3" w:rsidR="00CC62C2" w:rsidRDefault="00CC62C2" w:rsidP="00947B2B">
            <w:pPr>
              <w:pStyle w:val="ListParagraph"/>
              <w:numPr>
                <w:ilvl w:val="0"/>
                <w:numId w:val="8"/>
              </w:numPr>
            </w:pPr>
            <w:r>
              <w:t>a Jogorvoslat kötelező mező nincs kitöltve minden Részterületen</w:t>
            </w:r>
          </w:p>
        </w:tc>
      </w:tr>
      <w:tr w:rsidR="00845985" w:rsidRPr="000D2F75" w14:paraId="1B56F96D" w14:textId="77777777" w:rsidTr="00EE5CC6">
        <w:trPr>
          <w:cantSplit/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D132DE" w14:textId="72AB84BD" w:rsidR="00845985" w:rsidRDefault="00845985" w:rsidP="000A1995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7</w:t>
            </w:r>
          </w:p>
        </w:tc>
        <w:tc>
          <w:tcPr>
            <w:tcW w:w="8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08D61F" w14:textId="5FD7426D" w:rsidR="0013413D" w:rsidRDefault="0013413D" w:rsidP="0013413D">
            <w:r>
              <w:t xml:space="preserve">A rendszer az olyan eljáráson, melynek </w:t>
            </w:r>
            <w:r w:rsidRPr="000D39C8">
              <w:rPr>
                <w:b/>
                <w:bCs/>
              </w:rPr>
              <w:t>Eljárás típusa</w:t>
            </w:r>
            <w:r>
              <w:t xml:space="preserve"> </w:t>
            </w:r>
            <w:r w:rsidR="000D39C8" w:rsidRPr="000D39C8">
              <w:rPr>
                <w:b/>
                <w:bCs/>
              </w:rPr>
              <w:t xml:space="preserve">NEM </w:t>
            </w:r>
            <w:r w:rsidRPr="000D39C8">
              <w:rPr>
                <w:b/>
                <w:bCs/>
              </w:rPr>
              <w:t>= Közvetlen szerződéskötés</w:t>
            </w:r>
            <w:r w:rsidR="007618D8">
              <w:rPr>
                <w:b/>
                <w:bCs/>
              </w:rPr>
              <w:t xml:space="preserve">, azaz </w:t>
            </w:r>
            <w:r w:rsidR="00786AF1">
              <w:rPr>
                <w:b/>
                <w:bCs/>
              </w:rPr>
              <w:t>bármelyik</w:t>
            </w:r>
            <w:r w:rsidR="007618D8">
              <w:rPr>
                <w:b/>
                <w:bCs/>
              </w:rPr>
              <w:t xml:space="preserve"> </w:t>
            </w:r>
            <w:r w:rsidR="00786AF1">
              <w:rPr>
                <w:b/>
                <w:bCs/>
              </w:rPr>
              <w:t>másik</w:t>
            </w:r>
            <w:r w:rsidR="007618D8">
              <w:rPr>
                <w:b/>
                <w:bCs/>
              </w:rPr>
              <w:t xml:space="preserve"> esetben</w:t>
            </w:r>
            <w:r>
              <w:t xml:space="preserve">, hibaüzenetet dob az Eredmény rögzítése lépés készre jelentésekor, ha </w:t>
            </w:r>
          </w:p>
          <w:p w14:paraId="4F88D051" w14:textId="77777777" w:rsidR="0013413D" w:rsidRDefault="0013413D" w:rsidP="0013413D">
            <w:pPr>
              <w:pStyle w:val="ListParagraph"/>
              <w:numPr>
                <w:ilvl w:val="0"/>
                <w:numId w:val="8"/>
              </w:numPr>
            </w:pPr>
            <w:r>
              <w:t>a szerződés értéke mező üres legalább 1 db olyan részterületen, amelyik Eredményes jelölést kapott. A 0 érték NEM számít üresnek.</w:t>
            </w:r>
          </w:p>
          <w:p w14:paraId="1963B88F" w14:textId="77777777" w:rsidR="00845985" w:rsidRDefault="0013413D" w:rsidP="0013413D">
            <w:pPr>
              <w:pStyle w:val="ListParagraph"/>
              <w:numPr>
                <w:ilvl w:val="0"/>
                <w:numId w:val="8"/>
              </w:numPr>
            </w:pPr>
            <w:r>
              <w:t>a Részterületenként megadott Szerződés értéke NEM egyezik meg a Vállalat bontásban megadott szerződés értékével</w:t>
            </w:r>
          </w:p>
          <w:p w14:paraId="07993370" w14:textId="24287995" w:rsidR="00CC62C2" w:rsidRDefault="00CC62C2" w:rsidP="0013413D">
            <w:pPr>
              <w:pStyle w:val="ListParagraph"/>
              <w:numPr>
                <w:ilvl w:val="0"/>
                <w:numId w:val="8"/>
              </w:numPr>
            </w:pPr>
            <w:r>
              <w:t>a Jogorvoslat kötelező mező nincs kitöltve minden Részterületen</w:t>
            </w:r>
          </w:p>
        </w:tc>
      </w:tr>
      <w:tr w:rsidR="00997707" w:rsidRPr="000D2F75" w14:paraId="7F408208" w14:textId="77777777" w:rsidTr="00EE5CC6">
        <w:trPr>
          <w:cantSplit/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CE6CFF" w14:textId="6C856ECF" w:rsidR="00997707" w:rsidRDefault="00A76F31" w:rsidP="000A1995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8</w:t>
            </w:r>
          </w:p>
        </w:tc>
        <w:tc>
          <w:tcPr>
            <w:tcW w:w="8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907E47" w14:textId="16E0A4F5" w:rsidR="00AD2C92" w:rsidRDefault="00C16EF9" w:rsidP="0013413D">
            <w:r>
              <w:t xml:space="preserve">Az olyan eljáráson, melynek </w:t>
            </w:r>
            <w:r w:rsidRPr="000D39C8">
              <w:rPr>
                <w:b/>
                <w:bCs/>
              </w:rPr>
              <w:t>Eljárás típusa = Közvetlen szerződéskötés</w:t>
            </w:r>
            <w:r>
              <w:t xml:space="preserve">, az Eredmény rögzítése lépés után </w:t>
            </w:r>
          </w:p>
          <w:p w14:paraId="28497950" w14:textId="77777777" w:rsidR="00997707" w:rsidRDefault="00AD2C92" w:rsidP="004E1458">
            <w:pPr>
              <w:pStyle w:val="ListParagraph"/>
              <w:numPr>
                <w:ilvl w:val="1"/>
                <w:numId w:val="18"/>
              </w:numPr>
            </w:pPr>
            <w:r>
              <w:t>létre</w:t>
            </w:r>
            <w:r w:rsidR="004E1458">
              <w:t>jön</w:t>
            </w:r>
            <w:r>
              <w:t xml:space="preserve"> egy új feladatot a Beszerző részére</w:t>
            </w:r>
            <w:r w:rsidR="004E1458">
              <w:t xml:space="preserve"> </w:t>
            </w:r>
            <w:r w:rsidR="004E1458" w:rsidRPr="004E1458">
              <w:t>„Beszerzési tervsor korrigált aktívált értékének frissítése SAP-ban</w:t>
            </w:r>
            <w:r w:rsidR="004E1458">
              <w:rPr>
                <w:b/>
                <w:bCs/>
              </w:rPr>
              <w:t xml:space="preserve">” </w:t>
            </w:r>
            <w:r w:rsidR="004E1458" w:rsidRPr="004E1458">
              <w:t>névvel</w:t>
            </w:r>
            <w:r w:rsidR="00392531">
              <w:t>, majd készre jelentését követően</w:t>
            </w:r>
          </w:p>
          <w:p w14:paraId="44D81E57" w14:textId="77777777" w:rsidR="009B4F2F" w:rsidRDefault="00392531" w:rsidP="004E1458">
            <w:pPr>
              <w:pStyle w:val="ListParagraph"/>
              <w:numPr>
                <w:ilvl w:val="1"/>
                <w:numId w:val="18"/>
              </w:numPr>
            </w:pPr>
            <w:commentRangeStart w:id="88"/>
            <w:commentRangeStart w:id="89"/>
            <w:r>
              <w:t xml:space="preserve">létrejön egy új feladatot a Beszerző részére </w:t>
            </w:r>
            <w:r w:rsidRPr="00392531">
              <w:t xml:space="preserve">„Szerződés publikálása a DMS </w:t>
            </w:r>
            <w:r w:rsidR="009B4F2F">
              <w:t>szerződéstárban</w:t>
            </w:r>
          </w:p>
          <w:p w14:paraId="3738206B" w14:textId="61BE566E" w:rsidR="00392531" w:rsidRDefault="009B4F2F" w:rsidP="004E1458">
            <w:pPr>
              <w:pStyle w:val="ListParagraph"/>
              <w:numPr>
                <w:ilvl w:val="1"/>
                <w:numId w:val="18"/>
              </w:numPr>
            </w:pPr>
            <w:r>
              <w:t>létrejön egy új feladatot a Forrásgazda részére „</w:t>
            </w:r>
            <w:r w:rsidRPr="009B4F2F">
              <w:t>Szerződés betöltő megküldése a szerződés</w:t>
            </w:r>
            <w:r w:rsidRPr="009B4F2F">
              <w:br/>
              <w:t>adminisztrátoroknak</w:t>
            </w:r>
            <w:r>
              <w:t>” névvel</w:t>
            </w:r>
            <w:r w:rsidR="00392531">
              <w:t xml:space="preserve">, majd </w:t>
            </w:r>
            <w:r>
              <w:t xml:space="preserve">ezek </w:t>
            </w:r>
            <w:r w:rsidR="00392531">
              <w:t xml:space="preserve">készre jelentését követően folytatódik a folyamat az eredeti </w:t>
            </w:r>
            <w:r w:rsidR="00CD2EF2">
              <w:t>úton.</w:t>
            </w:r>
            <w:commentRangeEnd w:id="88"/>
            <w:r w:rsidR="003E5C14">
              <w:rPr>
                <w:rStyle w:val="CommentReference"/>
                <w:rFonts w:ascii="Tahoma" w:eastAsiaTheme="minorHAnsi" w:hAnsi="Tahoma" w:cstheme="minorBidi"/>
              </w:rPr>
              <w:commentReference w:id="88"/>
            </w:r>
            <w:commentRangeEnd w:id="89"/>
            <w:r>
              <w:rPr>
                <w:rStyle w:val="CommentReference"/>
                <w:rFonts w:ascii="Tahoma" w:eastAsiaTheme="minorHAnsi" w:hAnsi="Tahoma" w:cstheme="minorBidi"/>
              </w:rPr>
              <w:commentReference w:id="89"/>
            </w:r>
          </w:p>
        </w:tc>
      </w:tr>
      <w:tr w:rsidR="00CD2EF2" w:rsidRPr="000D2F75" w14:paraId="3096C170" w14:textId="77777777" w:rsidTr="00EE5CC6">
        <w:trPr>
          <w:cantSplit/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CE599B" w14:textId="2BE6BD8F" w:rsidR="00CD2EF2" w:rsidRDefault="00CD2EF2" w:rsidP="00006DBB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9</w:t>
            </w:r>
          </w:p>
        </w:tc>
        <w:tc>
          <w:tcPr>
            <w:tcW w:w="8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50663A" w14:textId="0A050002" w:rsidR="00CD2EF2" w:rsidRDefault="00CD2EF2" w:rsidP="00006DBB">
            <w:r>
              <w:t xml:space="preserve">Az olyan eljáráson, melynek </w:t>
            </w:r>
            <w:r w:rsidRPr="000D39C8">
              <w:rPr>
                <w:b/>
                <w:bCs/>
              </w:rPr>
              <w:t xml:space="preserve">Eljárás típusa </w:t>
            </w:r>
            <w:r>
              <w:rPr>
                <w:b/>
                <w:bCs/>
              </w:rPr>
              <w:t xml:space="preserve">NEM </w:t>
            </w:r>
            <w:r w:rsidRPr="000D39C8">
              <w:rPr>
                <w:b/>
                <w:bCs/>
              </w:rPr>
              <w:t>= Közvetlen szerződéskötés</w:t>
            </w:r>
            <w:r>
              <w:t xml:space="preserve">, </w:t>
            </w:r>
            <w:r>
              <w:rPr>
                <w:b/>
                <w:bCs/>
              </w:rPr>
              <w:t>azaz bárm</w:t>
            </w:r>
            <w:r w:rsidR="00786AF1">
              <w:rPr>
                <w:b/>
                <w:bCs/>
              </w:rPr>
              <w:t>el</w:t>
            </w:r>
            <w:r>
              <w:rPr>
                <w:b/>
                <w:bCs/>
              </w:rPr>
              <w:t xml:space="preserve">yik </w:t>
            </w:r>
            <w:r w:rsidR="00786AF1">
              <w:rPr>
                <w:b/>
                <w:bCs/>
              </w:rPr>
              <w:t xml:space="preserve">másik </w:t>
            </w:r>
            <w:r>
              <w:rPr>
                <w:b/>
                <w:bCs/>
              </w:rPr>
              <w:t>esetben</w:t>
            </w:r>
            <w:r>
              <w:t xml:space="preserve"> az Eredmény rögzítése lépés után </w:t>
            </w:r>
          </w:p>
          <w:p w14:paraId="146E8D86" w14:textId="77777777" w:rsidR="00CD2EF2" w:rsidRDefault="00CD2EF2" w:rsidP="009B4F2F">
            <w:pPr>
              <w:pStyle w:val="ListParagraph"/>
              <w:numPr>
                <w:ilvl w:val="1"/>
                <w:numId w:val="27"/>
              </w:numPr>
            </w:pPr>
            <w:r>
              <w:t xml:space="preserve">létrejön egy új feladatot a Beszerző részére </w:t>
            </w:r>
            <w:r w:rsidRPr="004E1458">
              <w:t>„Beszerzési tervsor korrigált aktívált értékének frissítése SAP-ban</w:t>
            </w:r>
            <w:r>
              <w:rPr>
                <w:b/>
                <w:bCs/>
              </w:rPr>
              <w:t xml:space="preserve">” </w:t>
            </w:r>
            <w:r w:rsidRPr="004E1458">
              <w:t>névvel</w:t>
            </w:r>
            <w:r>
              <w:t>, majd készre jelentését követően</w:t>
            </w:r>
          </w:p>
          <w:p w14:paraId="0E3D60C5" w14:textId="77777777" w:rsidR="009B4F2F" w:rsidRDefault="009B4F2F" w:rsidP="009B4F2F">
            <w:pPr>
              <w:pStyle w:val="ListParagraph"/>
              <w:numPr>
                <w:ilvl w:val="1"/>
                <w:numId w:val="27"/>
              </w:numPr>
            </w:pPr>
            <w:r>
              <w:t xml:space="preserve">létrejön egy új feladatot a Beszerző részére </w:t>
            </w:r>
            <w:r w:rsidRPr="00392531">
              <w:t xml:space="preserve">„Szerződés publikálása a DMS </w:t>
            </w:r>
            <w:r>
              <w:t>szerződéstárban</w:t>
            </w:r>
          </w:p>
          <w:p w14:paraId="703807F9" w14:textId="2577A756" w:rsidR="00CD2EF2" w:rsidRDefault="009B4F2F" w:rsidP="009B4F2F">
            <w:pPr>
              <w:pStyle w:val="ListParagraph"/>
              <w:numPr>
                <w:ilvl w:val="1"/>
                <w:numId w:val="27"/>
              </w:numPr>
            </w:pPr>
            <w:r>
              <w:t>létrejön egy új feladatot a Forrásgazda részére „</w:t>
            </w:r>
            <w:r w:rsidRPr="009B4F2F">
              <w:t>Szerződés betöltő megküldése a szerződés</w:t>
            </w:r>
            <w:r w:rsidRPr="009B4F2F">
              <w:br/>
              <w:t>adminisztrátoroknak</w:t>
            </w:r>
            <w:r>
              <w:t>” névvel, majd ezek készre jelentését követően folytatódik a folyamat az eredeti úton</w:t>
            </w:r>
            <w:commentRangeStart w:id="90"/>
            <w:commentRangeStart w:id="91"/>
            <w:r w:rsidR="00CD2EF2">
              <w:t>.</w:t>
            </w:r>
            <w:commentRangeEnd w:id="90"/>
            <w:r w:rsidR="00E04B07">
              <w:rPr>
                <w:rStyle w:val="CommentReference"/>
                <w:rFonts w:ascii="Tahoma" w:eastAsiaTheme="minorHAnsi" w:hAnsi="Tahoma" w:cstheme="minorBidi"/>
              </w:rPr>
              <w:commentReference w:id="90"/>
            </w:r>
            <w:commentRangeEnd w:id="91"/>
            <w:r>
              <w:rPr>
                <w:rStyle w:val="CommentReference"/>
                <w:rFonts w:ascii="Tahoma" w:eastAsiaTheme="minorHAnsi" w:hAnsi="Tahoma" w:cstheme="minorBidi"/>
              </w:rPr>
              <w:commentReference w:id="91"/>
            </w:r>
          </w:p>
        </w:tc>
      </w:tr>
      <w:tr w:rsidR="00EE5CC6" w:rsidRPr="000D2F75" w14:paraId="308EC969" w14:textId="77777777" w:rsidTr="00EE5CC6">
        <w:trPr>
          <w:cantSplit/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87FB48" w14:textId="290FA78A" w:rsidR="00EE5CC6" w:rsidRPr="00ED5A49" w:rsidRDefault="00EE5CC6" w:rsidP="00006DBB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10</w:t>
            </w:r>
          </w:p>
        </w:tc>
        <w:tc>
          <w:tcPr>
            <w:tcW w:w="8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BF9F97" w14:textId="318AB84F" w:rsidR="00EE5CC6" w:rsidRDefault="00EE5CC6" w:rsidP="00006DBB">
            <w:r>
              <w:t xml:space="preserve">Egy </w:t>
            </w:r>
            <w:r w:rsidRPr="00EE5CC6">
              <w:rPr>
                <w:b/>
                <w:bCs/>
              </w:rPr>
              <w:t>integrált eljáráson</w:t>
            </w:r>
            <w:r>
              <w:t>, amelyik több FMR igényből jött létre a 201-es lépés készre jelentését követően valamikor az Eljárás edit formról felnyitva a Részterületek képernyőt új részterület (Részterület A) rögzíthető. A Részterület létrehozását követően, a jobb panelen megjelenik a Vállalatonkénti bontás fülön egy táblázat 3 mezővel</w:t>
            </w:r>
            <w:r w:rsidR="007A1D16">
              <w:t xml:space="preserve"> és annyi sorral, ahány vállalat szerepel a Kapcsolódó igények/költséghelyek fülön</w:t>
            </w:r>
            <w:r>
              <w:t xml:space="preserve">: </w:t>
            </w:r>
          </w:p>
          <w:p w14:paraId="015A6B08" w14:textId="11B6B063" w:rsidR="00EE5CC6" w:rsidRDefault="00EE5CC6" w:rsidP="00006DBB">
            <w:r>
              <w:t>Vállalat – mely a vállalat</w:t>
            </w:r>
            <w:r w:rsidR="007A1D16">
              <w:t xml:space="preserve"> rövid nevét mutatja</w:t>
            </w:r>
          </w:p>
          <w:p w14:paraId="04C8C4A3" w14:textId="225BEBB8" w:rsidR="00EE5CC6" w:rsidRDefault="00EE5CC6" w:rsidP="00006DBB">
            <w:r>
              <w:t xml:space="preserve">Becsült nettó összeg – mely </w:t>
            </w:r>
            <w:r w:rsidR="0086434A">
              <w:t>ÜRES</w:t>
            </w:r>
            <w:r>
              <w:t xml:space="preserve"> értéket mutat</w:t>
            </w:r>
          </w:p>
          <w:p w14:paraId="252C5392" w14:textId="77777777" w:rsidR="00EE5CC6" w:rsidRDefault="00EE5CC6" w:rsidP="00006DBB">
            <w:r>
              <w:t>Pénznem – mely az Eljárás pénznemét mutatja.</w:t>
            </w:r>
          </w:p>
        </w:tc>
      </w:tr>
      <w:tr w:rsidR="00EE5CC6" w:rsidRPr="000D2F75" w14:paraId="302C2A0A" w14:textId="77777777" w:rsidTr="00EE5CC6">
        <w:trPr>
          <w:cantSplit/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D192A0" w14:textId="48017B3A" w:rsidR="00EE5CC6" w:rsidRPr="00A768FC" w:rsidRDefault="00EE5CC6" w:rsidP="00006DBB">
            <w:pPr>
              <w:jc w:val="center"/>
              <w:rPr>
                <w:highlight w:val="yellow"/>
                <w:lang w:eastAsia="hu-HU"/>
              </w:rPr>
            </w:pPr>
            <w:r w:rsidRPr="0086434A">
              <w:rPr>
                <w:lang w:eastAsia="hu-HU"/>
              </w:rPr>
              <w:t>11</w:t>
            </w:r>
          </w:p>
        </w:tc>
        <w:tc>
          <w:tcPr>
            <w:tcW w:w="8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F305A4" w14:textId="77777777" w:rsidR="00EE5CC6" w:rsidRPr="00A768FC" w:rsidRDefault="00EE5CC6" w:rsidP="00006DBB">
            <w:pPr>
              <w:rPr>
                <w:highlight w:val="yellow"/>
              </w:rPr>
            </w:pPr>
            <w:r w:rsidRPr="0015568B">
              <w:t>Ugyanitt Újabb részterület rögzíthető</w:t>
            </w:r>
            <w:r>
              <w:t xml:space="preserve"> (Részterület A)</w:t>
            </w:r>
            <w:r w:rsidRPr="0015568B">
              <w:t>, mely a mentést követően megegyezik az előzővel.</w:t>
            </w:r>
          </w:p>
        </w:tc>
      </w:tr>
      <w:tr w:rsidR="00EE5CC6" w:rsidRPr="000D2F75" w14:paraId="418B7CB0" w14:textId="77777777" w:rsidTr="00EE5CC6">
        <w:trPr>
          <w:cantSplit/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5583B9" w14:textId="07A9A838" w:rsidR="00EE5CC6" w:rsidRPr="00ED5A49" w:rsidRDefault="00EE5CC6" w:rsidP="00006DBB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12</w:t>
            </w:r>
          </w:p>
        </w:tc>
        <w:tc>
          <w:tcPr>
            <w:tcW w:w="8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AB0BA0" w14:textId="77777777" w:rsidR="00EE5CC6" w:rsidRDefault="00EE5CC6" w:rsidP="00006DBB">
            <w:r>
              <w:t>Az Ajánlati ár fülön (Cikkek/szolgáltatások fül) 3 db Értékelési szempont (sor) rögzíthető, melyek közül a Részterület A-hoz tartozik az Értékelési szempont 1 és Értékelési szempont 2 és Részterület B-</w:t>
            </w:r>
            <w:proofErr w:type="spellStart"/>
            <w:r>
              <w:t>hez</w:t>
            </w:r>
            <w:proofErr w:type="spellEnd"/>
            <w:r>
              <w:t xml:space="preserve"> tartozik Értékelési szempont 3. </w:t>
            </w:r>
          </w:p>
          <w:p w14:paraId="4CE9D489" w14:textId="3E1CD057" w:rsidR="00EE5CC6" w:rsidRDefault="00EE5CC6" w:rsidP="00006DBB">
            <w:r>
              <w:t xml:space="preserve">A sorok mentését követően a Részterületek fülön </w:t>
            </w:r>
            <w:r w:rsidR="00855253">
              <w:t>a</w:t>
            </w:r>
            <w:r>
              <w:t xml:space="preserve"> Részterület A </w:t>
            </w:r>
            <w:r w:rsidR="00855253">
              <w:t xml:space="preserve">és Részterület B </w:t>
            </w:r>
            <w:r>
              <w:t xml:space="preserve">edit </w:t>
            </w:r>
            <w:proofErr w:type="spellStart"/>
            <w:r>
              <w:t>formját</w:t>
            </w:r>
            <w:proofErr w:type="spellEnd"/>
            <w:r w:rsidR="00855253">
              <w:t xml:space="preserve"> felnyitva</w:t>
            </w:r>
            <w:r>
              <w:t xml:space="preserve">, a Vállalatonkénti bontás fülön </w:t>
            </w:r>
            <w:r w:rsidR="009D065F">
              <w:t xml:space="preserve">a Becsült nettó összeg mező </w:t>
            </w:r>
            <w:r w:rsidR="004205FE">
              <w:t xml:space="preserve">mindkét esetben </w:t>
            </w:r>
            <w:r w:rsidR="007A7041">
              <w:t>ÜRES értéket mutat, azaz az</w:t>
            </w:r>
            <w:r>
              <w:t xml:space="preserve"> Értékelési szempont</w:t>
            </w:r>
            <w:r w:rsidR="007A7041">
              <w:t xml:space="preserve">oknál megadott összegek </w:t>
            </w:r>
            <w:r w:rsidR="00B45912">
              <w:t>nem</w:t>
            </w:r>
            <w:r w:rsidR="007A7041">
              <w:t xml:space="preserve"> kerül</w:t>
            </w:r>
            <w:r w:rsidR="00B45912">
              <w:t>t</w:t>
            </w:r>
            <w:r w:rsidR="007A7041">
              <w:t>ek frissítésre</w:t>
            </w:r>
            <w:r w:rsidR="004205FE">
              <w:t>.</w:t>
            </w:r>
          </w:p>
        </w:tc>
      </w:tr>
      <w:tr w:rsidR="0048037B" w:rsidRPr="000D2F75" w14:paraId="655AE32C" w14:textId="77777777" w:rsidTr="00EE5CC6">
        <w:trPr>
          <w:cantSplit/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A777DF" w14:textId="60C48380" w:rsidR="0048037B" w:rsidRDefault="0048037B" w:rsidP="00006DBB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lastRenderedPageBreak/>
              <w:t>13</w:t>
            </w:r>
          </w:p>
        </w:tc>
        <w:tc>
          <w:tcPr>
            <w:tcW w:w="8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D2C2EF" w14:textId="6CA089BA" w:rsidR="00B106ED" w:rsidRDefault="00861702" w:rsidP="00B106ED">
            <w:r>
              <w:t xml:space="preserve">Egy </w:t>
            </w:r>
            <w:r w:rsidRPr="00EE5CC6">
              <w:rPr>
                <w:b/>
                <w:bCs/>
              </w:rPr>
              <w:t>integrált eljáráson</w:t>
            </w:r>
            <w:r>
              <w:t xml:space="preserve">, amelyik több FMR igényből jött létre </w:t>
            </w:r>
            <w:r w:rsidRPr="00861702">
              <w:rPr>
                <w:b/>
                <w:bCs/>
              </w:rPr>
              <w:t>a 201-es lépés készre jelentését megelőzően</w:t>
            </w:r>
            <w:r>
              <w:t xml:space="preserve"> az Eljárás edit formról felnyitva a Részterületek képernyőt új részterület (Részterület A) rögzíthető.</w:t>
            </w:r>
            <w:r w:rsidR="00B106ED">
              <w:t xml:space="preserve"> A Részterület létrehozását követően, a jobb panelen megjelenik a Vállalatonkénti bontás fülön egy táblázat 3 mezővel</w:t>
            </w:r>
            <w:r w:rsidR="007A1D16">
              <w:t xml:space="preserve"> és annyi sorral, ahány vállalat szerepel a Kapcsolódó igények/költséghelyek fülön</w:t>
            </w:r>
            <w:r w:rsidR="00B106ED">
              <w:t xml:space="preserve">: </w:t>
            </w:r>
          </w:p>
          <w:p w14:paraId="6F8B5C26" w14:textId="289971BA" w:rsidR="00C76035" w:rsidRDefault="00C76035" w:rsidP="00C76035">
            <w:r>
              <w:t>Vállalat – mely a vállalat</w:t>
            </w:r>
            <w:r w:rsidR="007A1D16">
              <w:t xml:space="preserve"> rövid nevét mutatja</w:t>
            </w:r>
          </w:p>
          <w:p w14:paraId="505B085A" w14:textId="77777777" w:rsidR="00C76035" w:rsidRDefault="00C76035" w:rsidP="00C76035">
            <w:r>
              <w:t>Becsült nettó összeg – mely ÜRES értéket mutat</w:t>
            </w:r>
          </w:p>
          <w:p w14:paraId="76F7B8DB" w14:textId="77777777" w:rsidR="00B106ED" w:rsidRDefault="00C76035" w:rsidP="00C76035">
            <w:r>
              <w:t>Pénznem – mely az Eljárás pénznemét mutatja.</w:t>
            </w:r>
          </w:p>
          <w:p w14:paraId="2833060D" w14:textId="78E0A301" w:rsidR="00BC79E5" w:rsidRDefault="00A60C2D" w:rsidP="00C76035">
            <w:r>
              <w:t>A</w:t>
            </w:r>
            <w:r w:rsidR="000E7E2C">
              <w:t xml:space="preserve"> Kapcsolódó igények/költséghelyek fülön az egyik igény tör</w:t>
            </w:r>
            <w:r>
              <w:t>ölhető</w:t>
            </w:r>
            <w:r w:rsidR="000E7E2C">
              <w:t>.</w:t>
            </w:r>
          </w:p>
          <w:p w14:paraId="2BFD2C1E" w14:textId="171A5B75" w:rsidR="00A60C2D" w:rsidRDefault="00A60C2D" w:rsidP="00C76035">
            <w:r>
              <w:t xml:space="preserve">A Részterületek fülön új </w:t>
            </w:r>
            <w:r w:rsidR="007F51FE">
              <w:t xml:space="preserve">részterület (Részterület B) </w:t>
            </w:r>
            <w:r>
              <w:t>rögzíthető.</w:t>
            </w:r>
          </w:p>
          <w:p w14:paraId="53AE6B65" w14:textId="4A23B93F" w:rsidR="000E7E2C" w:rsidRDefault="008856D6" w:rsidP="00C76035">
            <w:r>
              <w:t xml:space="preserve">A Részterület B rögzítésé követően mind a Részterület A, mind a Részterület B </w:t>
            </w:r>
            <w:r w:rsidR="00B72C3D">
              <w:t xml:space="preserve">edit </w:t>
            </w:r>
            <w:proofErr w:type="spellStart"/>
            <w:r w:rsidR="00B72C3D">
              <w:t>formját</w:t>
            </w:r>
            <w:proofErr w:type="spellEnd"/>
            <w:r w:rsidR="00B72C3D">
              <w:t xml:space="preserve"> felnyitva a Vállalati bontás fülön CSAK azok a vállalatok jelennek meg, amelyek megmaradtak a </w:t>
            </w:r>
            <w:r w:rsidR="00E81BBF">
              <w:t>Kapcsolódó igények/költséghelyek fülön.</w:t>
            </w:r>
          </w:p>
        </w:tc>
      </w:tr>
    </w:tbl>
    <w:p w14:paraId="5F708422" w14:textId="77777777" w:rsidR="002C486F" w:rsidRDefault="002C486F" w:rsidP="00E72D80"/>
    <w:sectPr w:rsidR="002C486F" w:rsidSect="000A6270">
      <w:headerReference w:type="default" r:id="rId27"/>
      <w:footerReference w:type="default" r:id="rId28"/>
      <w:headerReference w:type="first" r:id="rId29"/>
      <w:footerReference w:type="first" r:id="rId30"/>
      <w:pgSz w:w="11906" w:h="16838"/>
      <w:pgMar w:top="1417" w:right="1417" w:bottom="1417" w:left="1417" w:header="568" w:footer="873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Arany László" w:date="2025-07-23T17:46:00Z" w:initials="LA">
    <w:p w14:paraId="09D3F123" w14:textId="77777777" w:rsidR="00806F97" w:rsidRDefault="00806F97" w:rsidP="00944461">
      <w:pPr>
        <w:pStyle w:val="CommentText"/>
        <w:jc w:val="left"/>
      </w:pPr>
      <w:r>
        <w:rPr>
          <w:rStyle w:val="CommentReference"/>
        </w:rPr>
        <w:annotationRef/>
      </w:r>
      <w:r>
        <w:t>@Márti: ez tényleg szükséges? IGEN</w:t>
      </w:r>
    </w:p>
  </w:comment>
  <w:comment w:id="13" w:author="Arany László" w:date="2025-08-19T14:50:00Z" w:initials="LA">
    <w:p w14:paraId="488F6C0B" w14:textId="77777777" w:rsidR="00806F97" w:rsidRDefault="00806F97" w:rsidP="00A0482E">
      <w:pPr>
        <w:pStyle w:val="CommentText"/>
        <w:jc w:val="left"/>
      </w:pPr>
      <w:r>
        <w:rPr>
          <w:rStyle w:val="CommentReference"/>
        </w:rPr>
        <w:annotationRef/>
      </w:r>
      <w:r>
        <w:t>Pontosan hol a workflowban?</w:t>
      </w:r>
    </w:p>
  </w:comment>
  <w:comment w:id="14" w:author="Arany László" w:date="2025-08-19T15:24:00Z" w:initials="LA">
    <w:p w14:paraId="07A1DF9B" w14:textId="77777777" w:rsidR="00806F97" w:rsidRDefault="00806F97" w:rsidP="00203B71">
      <w:pPr>
        <w:pStyle w:val="CommentText"/>
        <w:jc w:val="left"/>
      </w:pPr>
      <w:r>
        <w:rPr>
          <w:rStyle w:val="CommentReference"/>
        </w:rPr>
        <w:annotationRef/>
      </w:r>
      <w:r>
        <w:t>400-as lépést NE engedje a rendszer készre jelenteni addig, amíga Becsült nettó érték megadásra nem kerül az Eljárás részterületein</w:t>
      </w:r>
    </w:p>
  </w:comment>
  <w:comment w:id="3" w:author="Cseténé Orbán Viktória" w:date="2025-09-17T09:58:00Z" w:initials="CV">
    <w:p w14:paraId="3D5A12E3" w14:textId="33971FE0" w:rsidR="00806F97" w:rsidRDefault="00806F97">
      <w:pPr>
        <w:pStyle w:val="CommentText"/>
      </w:pPr>
      <w:r>
        <w:rPr>
          <w:rStyle w:val="CommentReference"/>
        </w:rPr>
        <w:annotationRef/>
      </w:r>
      <w:r>
        <w:t>Ha jó a megértésem, akkor végeredményben a cikk/szolgáltatás tabon megadott becsült nettó összegek összesenjének egyeznie kell az eljáráson megadott becsült nettó összeggel. Ez szembemegy a 09.16-án tartott megbeszélésen elhangzottakkal, miszerint ezek az összegek nem feltétlenül egyeznek, valamint a Bug 107174 ADS jegyen üzlet által megfogalmazott elvárással, miszerint az összegek eltérése esetén a rendszer figyelmeztessen, de nem legyen munkafolyamat befolyásoló hatása.</w:t>
      </w:r>
    </w:p>
  </w:comment>
  <w:comment w:id="4" w:author="Vilmos László Dr. Friedrich" w:date="2025-09-17T12:26:00Z" w:initials="FVLd">
    <w:p w14:paraId="48394005" w14:textId="52B2C44E" w:rsidR="00806F97" w:rsidRDefault="00806F97">
      <w:pPr>
        <w:pStyle w:val="CommentText"/>
      </w:pPr>
      <w:r>
        <w:rPr>
          <w:rStyle w:val="CommentReference"/>
        </w:rPr>
        <w:annotationRef/>
      </w:r>
      <w:r>
        <w:t>Tudnátok segíteni, hogy milyen esetben nem egyezik meg az eljárás szintű becsült érték és a hozzá tartozó részterületetek becsült értéke?</w:t>
      </w:r>
    </w:p>
  </w:comment>
  <w:comment w:id="5" w:author="MAV\molnarzi" w:date="2025-09-19T15:02:00Z" w:initials="M.Z.">
    <w:p w14:paraId="0B052529" w14:textId="77777777" w:rsidR="00806F97" w:rsidRDefault="00806F97">
      <w:pPr>
        <w:pStyle w:val="CommentText"/>
      </w:pPr>
      <w:r>
        <w:rPr>
          <w:rStyle w:val="CommentReference"/>
        </w:rPr>
        <w:annotationRef/>
      </w:r>
      <w:r>
        <w:t>A 09.16-án megtartott megbeszélésen arról beszéltünk, hogy vannak olyan eljárások (keretszerződések), amelyek esetében az egységár kerül versenyeztetésre, de nem társítunk tervezett/elbírálás célú mennyiséget, hanem az értékelési szempontokra tett megajánlásokat simán összeadjuk és ez az összeg alakítja ki az ajánlattevők közötti sorrendet. Az ilyen eljárások esetében a cikk/szolgáltatás tabon a cikk mennyisége 1, a becsült érték pedig 1 cikkre kerül megadásra (az egységárra). Így, ha van pl. 3 értékelési szempont és mindegyik mennyisége 1, a cikkekre eső becsült értékekek összege szükségszerűen nem fog megegyezni az adott rész vagy a teljes eljárás becsült értékével, de ez így rendben van, hiszen ezen típusú beszerzések esetében nem lehetséges tervezett mennyiséget kalkulálni.</w:t>
      </w:r>
    </w:p>
    <w:p w14:paraId="5F6F5F06" w14:textId="77777777" w:rsidR="00806F97" w:rsidRDefault="00806F97">
      <w:pPr>
        <w:pStyle w:val="CommentText"/>
      </w:pPr>
    </w:p>
    <w:p w14:paraId="4E9D4DCF" w14:textId="77777777" w:rsidR="00806F97" w:rsidRDefault="00806F97">
      <w:pPr>
        <w:pStyle w:val="CommentText"/>
      </w:pPr>
      <w:r>
        <w:t xml:space="preserve">Az eljárási részek becsült értékének összege azonban meg kell hogy egyezzen az eljárás becsült értékével és meg is fog vele egyezni. </w:t>
      </w:r>
    </w:p>
    <w:p w14:paraId="03BED5DF" w14:textId="77777777" w:rsidR="00806F97" w:rsidRDefault="00806F97">
      <w:pPr>
        <w:pStyle w:val="CommentText"/>
      </w:pPr>
    </w:p>
    <w:p w14:paraId="4B1F6D0E" w14:textId="77777777" w:rsidR="00806F97" w:rsidRDefault="00806F97">
      <w:pPr>
        <w:pStyle w:val="CommentText"/>
      </w:pPr>
      <w:r>
        <w:t xml:space="preserve">A fentiekből kifolyólag, szerintem a </w:t>
      </w:r>
      <w:r w:rsidRPr="00545030">
        <w:t>cikk/szolgáltatás tabon megadott becs</w:t>
      </w:r>
      <w:r>
        <w:t>ült nettó összegek összesenjét nem kellene vizsgálni sem a rész becsült értékéhez, sem pedig az eljárás becsült értékéhez képest, hanem kizárólag a részek becsült értékének összesenjént kellene vizsgálni az eljárás becsült értékéhez képest.</w:t>
      </w:r>
    </w:p>
  </w:comment>
  <w:comment w:id="6" w:author="Arany László" w:date="2025-09-23T08:27:00Z" w:initials="LA">
    <w:p w14:paraId="514421AE" w14:textId="77777777" w:rsidR="00BA5D42" w:rsidRDefault="00BA5D42" w:rsidP="00BA5D42">
      <w:pPr>
        <w:pStyle w:val="CommentText"/>
        <w:jc w:val="left"/>
      </w:pPr>
      <w:r>
        <w:rPr>
          <w:rStyle w:val="CommentReference"/>
        </w:rPr>
        <w:annotationRef/>
      </w:r>
      <w:r>
        <w:t>Ez itt ellentmond a működésnek. A rendszer ugyanis úgy működik, hogy a Részterületek Becsült nettó összege a cikk/szolgáltatás fülön az adott Részterülethez tartozó sorok Becsült nettó összegének összensejéből kalkulálódik, ami így mindig meg fog egyezni. És ezt a Részterületekre felösszegzett becsült nettó értéket hasonlítja össze a rendszer az Eljárás becsült nettó összegével. A kérdés az, hogy ez így megfelelő e?</w:t>
      </w:r>
    </w:p>
  </w:comment>
  <w:comment w:id="7" w:author="Arany László" w:date="2025-09-25T11:18:00Z" w:initials="LA">
    <w:p w14:paraId="6AD790E6" w14:textId="77777777" w:rsidR="004F5F5F" w:rsidRDefault="004F5F5F" w:rsidP="004F5F5F">
      <w:pPr>
        <w:pStyle w:val="CommentText"/>
        <w:jc w:val="left"/>
      </w:pPr>
      <w:r>
        <w:rPr>
          <w:rStyle w:val="CommentReference"/>
        </w:rPr>
        <w:annotationRef/>
      </w:r>
      <w:r>
        <w:t>Döntés: marad az ellenőrzés a leírtak szerint</w:t>
      </w:r>
    </w:p>
  </w:comment>
  <w:comment w:id="8" w:author="Márta dr. Kómár" w:date="2025-09-19T17:01:00Z" w:initials="KMd">
    <w:p w14:paraId="6528B6DE" w14:textId="598F5637" w:rsidR="00806F97" w:rsidRDefault="00806F97">
      <w:pPr>
        <w:pStyle w:val="CommentText"/>
      </w:pPr>
      <w:r>
        <w:rPr>
          <w:rStyle w:val="CommentReference"/>
        </w:rPr>
        <w:annotationRef/>
      </w:r>
      <w:r>
        <w:t>A nyertes ajánlati árak szumma és az egyes becsült értékek szumma a kimutatás, megtakarítás, nemde?</w:t>
      </w:r>
    </w:p>
  </w:comment>
  <w:comment w:id="9" w:author="Arany László" w:date="2025-09-22T13:34:00Z" w:initials="LA">
    <w:p w14:paraId="406203A9" w14:textId="77777777" w:rsidR="00905094" w:rsidRDefault="001A71DE" w:rsidP="00905094">
      <w:pPr>
        <w:pStyle w:val="CommentText"/>
        <w:jc w:val="left"/>
      </w:pPr>
      <w:r>
        <w:rPr>
          <w:rStyle w:val="CommentReference"/>
        </w:rPr>
        <w:annotationRef/>
      </w:r>
      <w:r w:rsidR="00905094">
        <w:t>Riport szerint igen. Tételesen és Részterületenként is mérik a riportok a megtakarítás mértékét.</w:t>
      </w:r>
    </w:p>
  </w:comment>
  <w:comment w:id="10" w:author="Vilmos László Dr. Friedrich" w:date="2025-09-22T10:42:00Z" w:initials="FVLd">
    <w:p w14:paraId="77923800" w14:textId="6BFE6F65" w:rsidR="009123D0" w:rsidRDefault="009123D0">
      <w:pPr>
        <w:pStyle w:val="CommentText"/>
      </w:pPr>
      <w:r>
        <w:rPr>
          <w:rStyle w:val="CommentReference"/>
        </w:rPr>
        <w:annotationRef/>
      </w:r>
      <w:r>
        <w:t xml:space="preserve">Ez akkor, ha jól értem azt jelenti, hogy a részterület becsült értékét nem a rendszernek kellene </w:t>
      </w:r>
      <w:r w:rsidR="00B77336">
        <w:t>meghatároznia a</w:t>
      </w:r>
      <w:r>
        <w:t xml:space="preserve"> cikk/szolgáltatás sorok </w:t>
      </w:r>
      <w:r w:rsidR="00B77336">
        <w:t>összesítésével</w:t>
      </w:r>
    </w:p>
  </w:comment>
  <w:comment w:id="11" w:author="Arany László" w:date="2025-09-22T13:35:00Z" w:initials="LA">
    <w:p w14:paraId="3D28CE35" w14:textId="77777777" w:rsidR="001A71DE" w:rsidRDefault="001A71DE" w:rsidP="001A71DE">
      <w:pPr>
        <w:pStyle w:val="CommentText"/>
        <w:jc w:val="left"/>
      </w:pPr>
      <w:r>
        <w:rPr>
          <w:rStyle w:val="CommentReference"/>
        </w:rPr>
        <w:annotationRef/>
      </w:r>
      <w:r>
        <w:t>De, a Részterület becsült értékét a cikk/szolgáltatás tételeken megadott Becsült nettó összegek összesenje adja meg.</w:t>
      </w:r>
    </w:p>
  </w:comment>
  <w:comment w:id="15" w:author="Arany László" w:date="2025-08-19T14:50:00Z" w:initials="LA">
    <w:p w14:paraId="46D5BDD6" w14:textId="04A982A0" w:rsidR="00806F97" w:rsidRDefault="00806F97" w:rsidP="00A0482E">
      <w:pPr>
        <w:pStyle w:val="CommentText"/>
        <w:jc w:val="left"/>
      </w:pPr>
      <w:r>
        <w:rPr>
          <w:rStyle w:val="CommentReference"/>
        </w:rPr>
        <w:annotationRef/>
      </w:r>
      <w:r>
        <w:t>Pontosan hol a workflowban?</w:t>
      </w:r>
    </w:p>
  </w:comment>
  <w:comment w:id="16" w:author="Arany László" w:date="2025-08-19T15:24:00Z" w:initials="LA">
    <w:p w14:paraId="681233ED" w14:textId="77777777" w:rsidR="00806F97" w:rsidRDefault="00806F97" w:rsidP="0012250C">
      <w:pPr>
        <w:pStyle w:val="CommentText"/>
        <w:jc w:val="left"/>
      </w:pPr>
      <w:r>
        <w:rPr>
          <w:rStyle w:val="CommentReference"/>
        </w:rPr>
        <w:annotationRef/>
      </w:r>
      <w:r>
        <w:t>ELJF09 folyamat 3-s Eredmény rögzítését ne lehessen elvégezni addig, amíg a Szerződéses érték megadásra nem kerül az Eljárás részterületein</w:t>
      </w:r>
    </w:p>
  </w:comment>
  <w:comment w:id="17" w:author="Arany László" w:date="2025-08-19T14:49:00Z" w:initials="LA">
    <w:p w14:paraId="1D905787" w14:textId="77777777" w:rsidR="00806F97" w:rsidRDefault="00806F97" w:rsidP="00472837">
      <w:pPr>
        <w:pStyle w:val="CommentText"/>
        <w:jc w:val="left"/>
      </w:pPr>
      <w:r>
        <w:rPr>
          <w:rStyle w:val="CommentReference"/>
        </w:rPr>
        <w:annotationRef/>
      </w:r>
      <w:r>
        <w:t>Melyik alfolyamatban hol kerüljenek létrehozásra?</w:t>
      </w:r>
    </w:p>
  </w:comment>
  <w:comment w:id="18" w:author="Arany László" w:date="2025-08-19T15:48:00Z" w:initials="LA">
    <w:p w14:paraId="56886EF4" w14:textId="77777777" w:rsidR="00806F97" w:rsidRDefault="00806F97" w:rsidP="00472837">
      <w:pPr>
        <w:pStyle w:val="CommentText"/>
        <w:jc w:val="left"/>
      </w:pPr>
      <w:r>
        <w:rPr>
          <w:rStyle w:val="CommentReference"/>
        </w:rPr>
        <w:annotationRef/>
      </w:r>
      <w:r>
        <w:t>Korrigált aktivált érték rögzítése feladatlépés az 3. Eredmény rögzítése lépé után jöjjön létre.</w:t>
      </w:r>
    </w:p>
  </w:comment>
  <w:comment w:id="19" w:author="Arany László" w:date="2025-08-19T15:49:00Z" w:initials="LA">
    <w:p w14:paraId="54577AC2" w14:textId="77777777" w:rsidR="00806F97" w:rsidRDefault="00806F97" w:rsidP="00472837">
      <w:pPr>
        <w:pStyle w:val="CommentText"/>
        <w:jc w:val="left"/>
      </w:pPr>
      <w:r>
        <w:rPr>
          <w:rStyle w:val="CommentReference"/>
        </w:rPr>
        <w:annotationRef/>
      </w:r>
      <w:r>
        <w:t>A szerződés publikálása lépés pedig a ez után jöjjön. Csak akkor jön létre, ha Eredményes vagy Részben eredményes az eljárás.</w:t>
      </w:r>
    </w:p>
  </w:comment>
  <w:comment w:id="20" w:author="Arany László" w:date="2025-08-19T15:43:00Z" w:initials="LA">
    <w:p w14:paraId="158D23E6" w14:textId="77777777" w:rsidR="00806F97" w:rsidRDefault="00806F97" w:rsidP="00B7755E">
      <w:pPr>
        <w:pStyle w:val="CommentText"/>
        <w:jc w:val="left"/>
      </w:pPr>
      <w:r>
        <w:rPr>
          <w:rStyle w:val="CommentReference"/>
        </w:rPr>
        <w:annotationRef/>
      </w:r>
      <w:r>
        <w:t>döntés szükséges ennek a lépésnek a megvalósításáról, illetve a szerepkörről, akire létrejön</w:t>
      </w:r>
    </w:p>
  </w:comment>
  <w:comment w:id="21" w:author="Szász Attila (szasza)" w:date="2025-09-16T13:42:00Z" w:initials="SA">
    <w:p w14:paraId="4FA557DB" w14:textId="6718B0B7" w:rsidR="00806F97" w:rsidRDefault="00806F97">
      <w:pPr>
        <w:pStyle w:val="CommentText"/>
      </w:pPr>
      <w:r>
        <w:rPr>
          <w:rStyle w:val="CommentReference"/>
        </w:rPr>
        <w:annotationRef/>
      </w:r>
      <w:r>
        <w:t>Támogatom ennek a lépésnek a megvalósítását mind a két szerepkőr (forrásgazda/beszerző) esetén</w:t>
      </w:r>
    </w:p>
  </w:comment>
  <w:comment w:id="22" w:author="Vilmos László Dr. Friedrich" w:date="2025-09-17T13:59:00Z" w:initials="FVLd">
    <w:p w14:paraId="205E0EF2" w14:textId="0343A9D0" w:rsidR="00806F97" w:rsidRDefault="00806F97">
      <w:pPr>
        <w:pStyle w:val="CommentText"/>
      </w:pPr>
      <w:r>
        <w:rPr>
          <w:rStyle w:val="CommentReference"/>
        </w:rPr>
        <w:annotationRef/>
      </w:r>
      <w:r>
        <w:t>A DMS szerződéstárba beszerzőnek kell feltöltenie a szerződést, az SAP szerződéstárba pedig a forrásgazdának. Mehetne párhuzamosan kettő feladatkártya (1. Szerződés feltöltése a SAP szerződéstárba, felelőse a forrásgazda és 2. Szerződés feltöltése DMS szerződéstárba, felelőse a beszerző), mint a beszerző kijelölés és a jogász kijelölés a FMR folyamat elején</w:t>
      </w:r>
    </w:p>
  </w:comment>
  <w:comment w:id="23" w:author="Arany László" w:date="2025-09-18T17:05:00Z" w:initials="LA">
    <w:p w14:paraId="0A51DBAF" w14:textId="77777777" w:rsidR="00806F97" w:rsidRDefault="00806F97" w:rsidP="00D60CD3">
      <w:pPr>
        <w:pStyle w:val="CommentText"/>
        <w:jc w:val="left"/>
      </w:pPr>
      <w:r>
        <w:rPr>
          <w:rStyle w:val="CommentReference"/>
        </w:rPr>
        <w:annotationRef/>
      </w:r>
      <w:r>
        <w:t>Módosítva, hogy 2 feladat jön létre, a kérésnek megfelelően</w:t>
      </w:r>
    </w:p>
  </w:comment>
  <w:comment w:id="31" w:author="Cseténé Orbán Viktória" w:date="2025-09-17T10:06:00Z" w:initials="CV">
    <w:p w14:paraId="0B00B27A" w14:textId="32174D8B" w:rsidR="00806F97" w:rsidRDefault="00806F97">
      <w:pPr>
        <w:pStyle w:val="CommentText"/>
      </w:pPr>
      <w:r>
        <w:rPr>
          <w:rStyle w:val="CommentReference"/>
        </w:rPr>
        <w:annotationRef/>
      </w:r>
      <w:r>
        <w:t>Jól értem, hogy felhasználónak célszerű az összes ajánlati ár (cikk/szolgáltatás) rögzítését követően megadni a vállalati bontás sorokon az összegeket, mivel minden egyes ajánlati ár (cikk/szolgáltatás) rögzítésekor az összes korábban megadott törlődni fog?</w:t>
      </w:r>
    </w:p>
  </w:comment>
  <w:comment w:id="32" w:author="Vilmos László Dr. Friedrich" w:date="2025-09-17T14:14:00Z" w:initials="FVLd">
    <w:p w14:paraId="56C288FB" w14:textId="43899954" w:rsidR="00806F97" w:rsidRDefault="00806F97">
      <w:pPr>
        <w:pStyle w:val="CommentText"/>
      </w:pPr>
      <w:r>
        <w:rPr>
          <w:rStyle w:val="CommentReference"/>
        </w:rPr>
        <w:annotationRef/>
      </w:r>
      <w:r>
        <w:t>Az nem oldható meg, hogy csak figyelmeztet és mentést akadályoz meg a rendszer, ha a Cikk/szolgáltatás sorok becsült értékeinek összesítése alapján kalkulált „Becsült érték összesen” eltér a vállalati bontás „összesenjétől”, de nem törli üresre új Cikk/szolgáltatás esetén a vállalati bontást?</w:t>
      </w:r>
    </w:p>
    <w:p w14:paraId="10CC1684" w14:textId="0088881E" w:rsidR="00806F97" w:rsidRDefault="00806F97">
      <w:pPr>
        <w:pStyle w:val="CommentText"/>
      </w:pPr>
    </w:p>
    <w:p w14:paraId="10DAA94A" w14:textId="05B2E602" w:rsidR="00806F97" w:rsidRDefault="00806F97">
      <w:pPr>
        <w:pStyle w:val="CommentText"/>
      </w:pPr>
      <w:r>
        <w:t xml:space="preserve">+: lehet olyan vállalat is, ahol 0 forint marad a részre eső becsült, mert az adott részben az érintett vállalat nem jelenik meg </w:t>
      </w:r>
    </w:p>
  </w:comment>
  <w:comment w:id="33" w:author="Arany László" w:date="2025-09-18T17:10:00Z" w:initials="LA">
    <w:p w14:paraId="6E83F2F4" w14:textId="77777777" w:rsidR="00806F97" w:rsidRDefault="00806F97" w:rsidP="00D60CD3">
      <w:pPr>
        <w:pStyle w:val="CommentText"/>
        <w:jc w:val="left"/>
      </w:pPr>
      <w:r>
        <w:rPr>
          <w:rStyle w:val="CommentReference"/>
        </w:rPr>
        <w:annotationRef/>
      </w:r>
      <w:r>
        <w:t>Valóban zavaros volt, ezért módosítottam a szöveget, kivettem a törlés funkciót, és csak a manuális kitöltést hagytam benne.</w:t>
      </w:r>
    </w:p>
  </w:comment>
  <w:comment w:id="37" w:author="Arany László" w:date="2025-09-19T08:19:00Z" w:initials="LA">
    <w:p w14:paraId="24B00EA2" w14:textId="77777777" w:rsidR="00806F97" w:rsidRDefault="00806F97" w:rsidP="00E008BA">
      <w:pPr>
        <w:pStyle w:val="CommentText"/>
        <w:jc w:val="left"/>
      </w:pPr>
      <w:r>
        <w:rPr>
          <w:rStyle w:val="CommentReference"/>
        </w:rPr>
        <w:annotationRef/>
      </w:r>
      <w:r>
        <w:t>Márti, Rajmund, Vili!</w:t>
      </w:r>
    </w:p>
    <w:p w14:paraId="527F9773" w14:textId="77777777" w:rsidR="00806F97" w:rsidRDefault="00806F97" w:rsidP="00E008BA">
      <w:pPr>
        <w:pStyle w:val="CommentText"/>
        <w:jc w:val="left"/>
      </w:pPr>
      <w:r>
        <w:t>Ezt kérlek validáljátok, mert úgy tűnik ebben nincs egyetértés. Valahol ennek az egyenlőség fenn kell állnia szerintem.</w:t>
      </w:r>
    </w:p>
  </w:comment>
  <w:comment w:id="38" w:author="Molnár Zita (molnarzi)" w:date="2025-09-19T18:09:00Z" w:initials="M.Z.">
    <w:p w14:paraId="025B4714" w14:textId="523350DD" w:rsidR="00806F97" w:rsidRDefault="00806F97">
      <w:pPr>
        <w:pStyle w:val="CommentText"/>
      </w:pPr>
      <w:r>
        <w:rPr>
          <w:rStyle w:val="CommentReference"/>
        </w:rPr>
        <w:annotationRef/>
      </w:r>
      <w:r>
        <w:t>E kérdéskörben a fentiekben kifejtettem az álláspontom.</w:t>
      </w:r>
    </w:p>
  </w:comment>
  <w:comment w:id="34" w:author="Márta dr. Kómár" w:date="2025-09-19T17:19:00Z" w:initials="KMd">
    <w:p w14:paraId="5EFBACE4" w14:textId="4075C02C" w:rsidR="00806F97" w:rsidRDefault="00806F97">
      <w:pPr>
        <w:pStyle w:val="CommentText"/>
      </w:pPr>
      <w:r>
        <w:rPr>
          <w:rStyle w:val="CommentReference"/>
        </w:rPr>
        <w:annotationRef/>
      </w:r>
      <w:r>
        <w:t>? A 2.1. pont észrevételeivel.</w:t>
      </w:r>
    </w:p>
    <w:p w14:paraId="005A3A38" w14:textId="1C1CFB5D" w:rsidR="00806F97" w:rsidRDefault="00806F97">
      <w:pPr>
        <w:pStyle w:val="CommentText"/>
      </w:pPr>
      <w:r>
        <w:t>Hogyan lehetséges egyezővé tenni? A becsült érték adott és a szerződéses is, vagy?</w:t>
      </w:r>
    </w:p>
  </w:comment>
  <w:comment w:id="35" w:author="Arany László" w:date="2025-09-23T08:29:00Z" w:initials="LA">
    <w:p w14:paraId="2191084E" w14:textId="77777777" w:rsidR="00BA5D42" w:rsidRDefault="00BA5D42" w:rsidP="00BA5D42">
      <w:pPr>
        <w:pStyle w:val="CommentText"/>
        <w:jc w:val="left"/>
      </w:pPr>
      <w:r>
        <w:rPr>
          <w:rStyle w:val="CommentReference"/>
        </w:rPr>
        <w:annotationRef/>
      </w:r>
      <w:r>
        <w:t>A 400-as lépésben CSAK a Becsült nettó összegeket ellenőrzi a rendszer. A szerződéses érték ellenőrzése később történik.</w:t>
      </w:r>
    </w:p>
  </w:comment>
  <w:comment w:id="36" w:author="Arany László" w:date="2025-09-24T10:04:00Z" w:initials="LA">
    <w:p w14:paraId="40396D59" w14:textId="77777777" w:rsidR="006E43BC" w:rsidRDefault="006E43BC" w:rsidP="006E43BC">
      <w:pPr>
        <w:pStyle w:val="CommentText"/>
        <w:jc w:val="left"/>
      </w:pPr>
      <w:r>
        <w:rPr>
          <w:rStyle w:val="CommentReference"/>
        </w:rPr>
        <w:annotationRef/>
      </w:r>
      <w:r>
        <w:t>módosítva, hogy csak akkor lesznek ellenőrzések, ha a folyamat NEM áll le a 400-as lépést követően.</w:t>
      </w:r>
    </w:p>
  </w:comment>
  <w:comment w:id="39" w:author="Cseténé Orbán Viktória" w:date="2025-09-17T10:11:00Z" w:initials="CV">
    <w:p w14:paraId="75104A78" w14:textId="7465D2DC" w:rsidR="00806F97" w:rsidRDefault="00806F97">
      <w:pPr>
        <w:pStyle w:val="CommentText"/>
      </w:pPr>
      <w:r>
        <w:rPr>
          <w:rStyle w:val="CommentReference"/>
        </w:rPr>
        <w:annotationRef/>
      </w:r>
      <w:r>
        <w:t>A regisztrált partnerek közül lehet majd kiválasztani a megfelelőt, avagy az eljárásra ajánlatot tett partnerek közül, netán a nyertes partnerek közül?</w:t>
      </w:r>
    </w:p>
  </w:comment>
  <w:comment w:id="40" w:author="Vilmos László Dr. Friedrich" w:date="2025-09-17T14:24:00Z" w:initials="FVLd">
    <w:p w14:paraId="4B65B315" w14:textId="0DBD6D62" w:rsidR="00806F97" w:rsidRDefault="00806F97">
      <w:pPr>
        <w:pStyle w:val="CommentText"/>
      </w:pPr>
      <w:r>
        <w:rPr>
          <w:rStyle w:val="CommentReference"/>
        </w:rPr>
        <w:annotationRef/>
      </w:r>
      <w:r>
        <w:t>Nem biztos, hogy azzal kötünk szerződést, aki egyébként az ajánlatok értékelése alapján nyertes, mert lehet, hogy ő végül visszalép a szerződéskötéstől. Az SAP-ban az érvényes ajánlatot benyújtók közül lehet megjelölni a szerződő felet.</w:t>
      </w:r>
    </w:p>
  </w:comment>
  <w:comment w:id="41" w:author="Arany László" w:date="2025-09-18T17:11:00Z" w:initials="LA">
    <w:p w14:paraId="147D25FD" w14:textId="77777777" w:rsidR="00806F97" w:rsidRDefault="00806F97" w:rsidP="00D60CD3">
      <w:pPr>
        <w:pStyle w:val="CommentText"/>
        <w:jc w:val="left"/>
      </w:pPr>
      <w:r>
        <w:rPr>
          <w:rStyle w:val="CommentReference"/>
        </w:rPr>
        <w:annotationRef/>
      </w:r>
      <w:r>
        <w:t>Itt csak felsorolásra kerültek a mezők, de átalakítom úgy, hogy ez a mező legördülő legyen és CSAK azok a partnerek jelenjenek meg benne, akik Érvényes ajánlatot tettek.</w:t>
      </w:r>
    </w:p>
  </w:comment>
  <w:comment w:id="42" w:author="Arany László" w:date="2025-09-23T16:02:00Z" w:initials="LA">
    <w:p w14:paraId="77F2F07F" w14:textId="77777777" w:rsidR="009569B9" w:rsidRDefault="009569B9" w:rsidP="009569B9">
      <w:pPr>
        <w:pStyle w:val="CommentText"/>
        <w:jc w:val="left"/>
      </w:pPr>
      <w:r>
        <w:rPr>
          <w:rStyle w:val="CommentReference"/>
        </w:rPr>
        <w:annotationRef/>
      </w:r>
      <w:r>
        <w:t>Nem így, hanem mindenki aki legalább egy ajánlaton szerepel az jelenjen meg.</w:t>
      </w:r>
    </w:p>
  </w:comment>
  <w:comment w:id="43" w:author="Arany László" w:date="2025-09-19T08:53:00Z" w:initials="LA">
    <w:p w14:paraId="1248F5B8" w14:textId="60531C05" w:rsidR="00806F97" w:rsidRDefault="00806F97" w:rsidP="00C7140A">
      <w:pPr>
        <w:pStyle w:val="CommentText"/>
        <w:jc w:val="left"/>
      </w:pPr>
      <w:r>
        <w:rPr>
          <w:rStyle w:val="CommentReference"/>
        </w:rPr>
        <w:annotationRef/>
      </w:r>
      <w:r>
        <w:t>Ezt kérlek validáljátok, hogy ez így igény-e</w:t>
      </w:r>
    </w:p>
  </w:comment>
  <w:comment w:id="44" w:author="Arany László" w:date="2025-09-23T16:01:00Z" w:initials="LA">
    <w:p w14:paraId="098FD11E" w14:textId="77777777" w:rsidR="009569B9" w:rsidRDefault="009569B9" w:rsidP="009569B9">
      <w:pPr>
        <w:pStyle w:val="CommentText"/>
        <w:jc w:val="left"/>
      </w:pPr>
      <w:r>
        <w:rPr>
          <w:rStyle w:val="CommentReference"/>
        </w:rPr>
        <w:annotationRef/>
      </w:r>
      <w:r>
        <w:t>Igen, megfelelő</w:t>
      </w:r>
    </w:p>
  </w:comment>
  <w:comment w:id="45" w:author="Arany László" w:date="2025-09-11T14:28:00Z" w:initials="LA">
    <w:p w14:paraId="585EC888" w14:textId="7E24CEAF" w:rsidR="00806F97" w:rsidRDefault="00806F97" w:rsidP="00BF4653">
      <w:pPr>
        <w:pStyle w:val="CommentText"/>
        <w:jc w:val="left"/>
      </w:pPr>
      <w:r>
        <w:rPr>
          <w:rStyle w:val="CommentReference"/>
        </w:rPr>
        <w:annotationRef/>
      </w:r>
      <w:r>
        <w:t>Vili, Márti!</w:t>
      </w:r>
    </w:p>
    <w:p w14:paraId="121D9FDC" w14:textId="77777777" w:rsidR="00806F97" w:rsidRDefault="00806F97" w:rsidP="00BF4653">
      <w:pPr>
        <w:pStyle w:val="CommentText"/>
        <w:jc w:val="left"/>
      </w:pPr>
      <w:r>
        <w:t>Ez így elegendő? Nincs olyan hogy valaki más szerződik, mint aki szerepel az igénylők között??</w:t>
      </w:r>
    </w:p>
  </w:comment>
  <w:comment w:id="46" w:author="Vilmos László Dr. Friedrich" w:date="2025-09-17T14:27:00Z" w:initials="FVLd">
    <w:p w14:paraId="3719F99B" w14:textId="3C7FEDA5" w:rsidR="00806F97" w:rsidRDefault="00806F97">
      <w:pPr>
        <w:pStyle w:val="CommentText"/>
      </w:pPr>
      <w:r>
        <w:rPr>
          <w:rStyle w:val="CommentReference"/>
        </w:rPr>
        <w:annotationRef/>
      </w:r>
      <w:r>
        <w:t>Az SZK mindig legyen ott. Akár általános jelleggel (mint korábban a MÁV Zrt. vonatkozásában), akár egyedi megállapodás esetén lehet szerződéskötő az ajánlatkérő nevében</w:t>
      </w:r>
    </w:p>
  </w:comment>
  <w:comment w:id="47" w:author="Arany László" w:date="2025-09-18T17:12:00Z" w:initials="LA">
    <w:p w14:paraId="4CEBE7FF" w14:textId="77777777" w:rsidR="00806F97" w:rsidRDefault="00806F97" w:rsidP="00D60CD3">
      <w:pPr>
        <w:pStyle w:val="CommentText"/>
        <w:jc w:val="left"/>
      </w:pPr>
      <w:r>
        <w:rPr>
          <w:rStyle w:val="CommentReference"/>
        </w:rPr>
        <w:annotationRef/>
      </w:r>
      <w:r>
        <w:t>OK, belefoglaltam a szövegbe, hogy a MÁV SZK mindenképp legyen felsorolva a vállalatok között.</w:t>
      </w:r>
    </w:p>
  </w:comment>
  <w:comment w:id="48" w:author="Arany László" w:date="2025-08-19T15:43:00Z" w:initials="LA">
    <w:p w14:paraId="66A0697F" w14:textId="77777777" w:rsidR="00806F97" w:rsidRDefault="00806F97" w:rsidP="009248BC">
      <w:pPr>
        <w:pStyle w:val="CommentText"/>
        <w:jc w:val="left"/>
      </w:pPr>
      <w:r>
        <w:rPr>
          <w:rStyle w:val="CommentReference"/>
        </w:rPr>
        <w:annotationRef/>
      </w:r>
      <w:r>
        <w:t>döntés szükséges ennek a lépésnek a megvalósításáról, illetve a szerepkörről, akire létrejön</w:t>
      </w:r>
    </w:p>
  </w:comment>
  <w:comment w:id="49" w:author="Szász Attila (szasza)" w:date="2025-09-16T13:42:00Z" w:initials="SA">
    <w:p w14:paraId="32FC1391" w14:textId="77777777" w:rsidR="00806F97" w:rsidRDefault="00806F97" w:rsidP="009248BC">
      <w:pPr>
        <w:pStyle w:val="CommentText"/>
      </w:pPr>
      <w:r>
        <w:rPr>
          <w:rStyle w:val="CommentReference"/>
        </w:rPr>
        <w:annotationRef/>
      </w:r>
      <w:r>
        <w:t>Támogatom ennek a lépésnek a megvalósítását mind a két szerepkőr (forrásgazda/beszerző) esetén</w:t>
      </w:r>
    </w:p>
  </w:comment>
  <w:comment w:id="50" w:author="Vilmos László Dr. Friedrich" w:date="2025-09-17T13:59:00Z" w:initials="FVLd">
    <w:p w14:paraId="0B8760C5" w14:textId="77777777" w:rsidR="00806F97" w:rsidRDefault="00806F97" w:rsidP="009248BC">
      <w:pPr>
        <w:pStyle w:val="CommentText"/>
      </w:pPr>
      <w:r>
        <w:rPr>
          <w:rStyle w:val="CommentReference"/>
        </w:rPr>
        <w:annotationRef/>
      </w:r>
      <w:r>
        <w:t>A DMS szerződéstárba beszerzőnek kell feltöltenie a szerződést, az SAP szerződéstárba pedig a forrásgazdának. Mehetne párhuzamosan kettő feladatkártya (1. Szerződés feltöltése a SAP szerződéstárba, felelőse a forrásgazda és 2. Szerződés feltöltése DMS szerződéstárba, felelőse a beszerző), mint a beszerző kijelölés és a jogász kijelölés a FMR folyamat elején</w:t>
      </w:r>
    </w:p>
  </w:comment>
  <w:comment w:id="51" w:author="Arany László" w:date="2025-09-18T17:05:00Z" w:initials="LA">
    <w:p w14:paraId="639816CB" w14:textId="77777777" w:rsidR="00806F97" w:rsidRDefault="00806F97" w:rsidP="009248BC">
      <w:pPr>
        <w:pStyle w:val="CommentText"/>
        <w:jc w:val="left"/>
      </w:pPr>
      <w:r>
        <w:rPr>
          <w:rStyle w:val="CommentReference"/>
        </w:rPr>
        <w:annotationRef/>
      </w:r>
      <w:r>
        <w:t>Módosítva, hogy 2 feladat jön létre, a kérésnek megfelelően</w:t>
      </w:r>
    </w:p>
  </w:comment>
  <w:comment w:id="57" w:author="Vilmos László Dr. Friedrich" w:date="2025-09-17T14:33:00Z" w:initials="FVLd">
    <w:p w14:paraId="750881A8" w14:textId="44137EAC" w:rsidR="00806F97" w:rsidRDefault="00806F97">
      <w:pPr>
        <w:pStyle w:val="CommentText"/>
      </w:pPr>
      <w:r>
        <w:rPr>
          <w:rStyle w:val="CommentReference"/>
        </w:rPr>
        <w:annotationRef/>
      </w:r>
      <w:r>
        <w:t xml:space="preserve">Ez a törlés minden új Cikk/Szolgáltatás felvételekor megtörténik? </w:t>
      </w:r>
    </w:p>
  </w:comment>
  <w:comment w:id="58" w:author="Arany László" w:date="2025-09-18T17:17:00Z" w:initials="LA">
    <w:p w14:paraId="31CECC47" w14:textId="77777777" w:rsidR="00806F97" w:rsidRDefault="00806F97" w:rsidP="00891A8F">
      <w:pPr>
        <w:pStyle w:val="CommentText"/>
        <w:jc w:val="left"/>
      </w:pPr>
      <w:r>
        <w:rPr>
          <w:rStyle w:val="CommentReference"/>
        </w:rPr>
        <w:annotationRef/>
      </w:r>
      <w:r>
        <w:t>Kivettem a törlést, marad a kézi rögzítés, ahogy fent is írtam.</w:t>
      </w:r>
    </w:p>
  </w:comment>
  <w:comment w:id="61" w:author="Arany László" w:date="2025-09-19T08:48:00Z" w:initials="LA">
    <w:p w14:paraId="19F253EF" w14:textId="77777777" w:rsidR="00806F97" w:rsidRDefault="00806F97" w:rsidP="00C7140A">
      <w:pPr>
        <w:pStyle w:val="CommentText"/>
        <w:jc w:val="left"/>
      </w:pPr>
      <w:r>
        <w:rPr>
          <w:rStyle w:val="CommentReference"/>
        </w:rPr>
        <w:annotationRef/>
      </w:r>
      <w:r>
        <w:t>Ezt kérlek validáljátok, hogy a Részterületen felcsatolt dokumentumok jelenjenek-e meg az Eljárás Dokumentumok fülén is a többi eljárás dokumentum mellett, vagy elég ha csak itt, az Eljárás eredménye gomb alatt a Részterület Dokumentumok fülén jelenik meg.</w:t>
      </w:r>
    </w:p>
  </w:comment>
  <w:comment w:id="62" w:author="Márta dr. Kómár" w:date="2025-09-19T17:50:00Z" w:initials="KMd">
    <w:p w14:paraId="65FE2081" w14:textId="0D6A7D9D" w:rsidR="00806F97" w:rsidRDefault="00806F97">
      <w:pPr>
        <w:pStyle w:val="CommentText"/>
      </w:pPr>
      <w:r>
        <w:rPr>
          <w:rStyle w:val="CommentReference"/>
        </w:rPr>
        <w:annotationRef/>
      </w:r>
      <w:r>
        <w:t xml:space="preserve">Amennyiben csak a részterületen jelenik meg, úgy bármilyen hatással van-e a rendszerre? </w:t>
      </w:r>
    </w:p>
    <w:p w14:paraId="49619D5E" w14:textId="4FA0B3B3" w:rsidR="00806F97" w:rsidRDefault="00806F97">
      <w:pPr>
        <w:pStyle w:val="CommentText"/>
      </w:pPr>
      <w:r>
        <w:t>Alapvetően mivel jár, ha mindét dok. fülön elérhető?</w:t>
      </w:r>
    </w:p>
  </w:comment>
  <w:comment w:id="63" w:author="Arany László" w:date="2025-09-23T08:33:00Z" w:initials="LA">
    <w:p w14:paraId="4462F9D4" w14:textId="77777777" w:rsidR="00B4255B" w:rsidRDefault="00B4255B" w:rsidP="00B4255B">
      <w:pPr>
        <w:pStyle w:val="CommentText"/>
        <w:jc w:val="left"/>
      </w:pPr>
      <w:r>
        <w:rPr>
          <w:rStyle w:val="CommentReference"/>
        </w:rPr>
        <w:annotationRef/>
      </w:r>
      <w:r>
        <w:t>Ha mindkét helyen elérhető annyit jelent, hogy mindkét helyről megnyitható ugyanaz a dokumentum. Ha csak a Részterületről nyitható fel, akkor jogosultsággal szabályozható, hogy csak az nyithassa meg a doksikat, akik amúgy Részterület edit formot is megnyithatják.</w:t>
      </w:r>
    </w:p>
  </w:comment>
  <w:comment w:id="64" w:author="Arany László" w:date="2025-09-23T15:51:00Z" w:initials="LA">
    <w:p w14:paraId="40CAEBCE" w14:textId="77777777" w:rsidR="004C39BA" w:rsidRDefault="004C39BA" w:rsidP="004C39BA">
      <w:pPr>
        <w:pStyle w:val="CommentText"/>
        <w:jc w:val="left"/>
      </w:pPr>
      <w:r>
        <w:rPr>
          <w:rStyle w:val="CommentReference"/>
        </w:rPr>
        <w:annotationRef/>
      </w:r>
      <w:r>
        <w:t>Igen, jó így</w:t>
      </w:r>
    </w:p>
  </w:comment>
  <w:comment w:id="65" w:author="Arany László" w:date="2025-09-11T14:28:00Z" w:initials="LA">
    <w:p w14:paraId="3CFB5138" w14:textId="31CE24FF" w:rsidR="00806F97" w:rsidRDefault="00806F97" w:rsidP="004A19BE">
      <w:pPr>
        <w:pStyle w:val="CommentText"/>
        <w:jc w:val="left"/>
      </w:pPr>
      <w:r>
        <w:rPr>
          <w:rStyle w:val="CommentReference"/>
        </w:rPr>
        <w:annotationRef/>
      </w:r>
      <w:r>
        <w:t>Vili, Márti!</w:t>
      </w:r>
    </w:p>
    <w:p w14:paraId="106799F4" w14:textId="77777777" w:rsidR="00806F97" w:rsidRDefault="00806F97" w:rsidP="004A19BE">
      <w:pPr>
        <w:pStyle w:val="CommentText"/>
        <w:jc w:val="left"/>
      </w:pPr>
      <w:r>
        <w:t>Ez így elegendő? Nincs olyan hogy valaki más szerződik, mint aki szerepel az igénylők között??</w:t>
      </w:r>
    </w:p>
  </w:comment>
  <w:comment w:id="66" w:author="Vilmos László Dr. Friedrich" w:date="2025-09-17T14:58:00Z" w:initials="FVLd">
    <w:p w14:paraId="2DCE0528" w14:textId="14124F66" w:rsidR="00806F97" w:rsidRDefault="00806F97">
      <w:pPr>
        <w:pStyle w:val="CommentText"/>
      </w:pPr>
      <w:r>
        <w:rPr>
          <w:rStyle w:val="CommentReference"/>
        </w:rPr>
        <w:annotationRef/>
      </w:r>
      <w:r>
        <w:t>Az SZK mindig legyen ott. Akár általános jelleggel (mint korábban a MÁV Zrt. vonatkozásában), akár egyedi megállapodás esetén lehet szerződéskötő az ajánlatkérő nevében</w:t>
      </w:r>
    </w:p>
  </w:comment>
  <w:comment w:id="67" w:author="Arany László" w:date="2025-09-18T17:22:00Z" w:initials="LA">
    <w:p w14:paraId="37DC5A72" w14:textId="77777777" w:rsidR="00806F97" w:rsidRDefault="00806F97" w:rsidP="00891A8F">
      <w:pPr>
        <w:pStyle w:val="CommentText"/>
        <w:jc w:val="left"/>
      </w:pPr>
      <w:r>
        <w:rPr>
          <w:rStyle w:val="CommentReference"/>
        </w:rPr>
        <w:annotationRef/>
      </w:r>
      <w:r>
        <w:t>MÁV SZK hozzáadva</w:t>
      </w:r>
    </w:p>
  </w:comment>
  <w:comment w:id="68" w:author="Márta dr. Kómár" w:date="2025-09-19T17:53:00Z" w:initials="KMd">
    <w:p w14:paraId="631AA8B3" w14:textId="4C0B4931" w:rsidR="00806F97" w:rsidRDefault="00806F97">
      <w:pPr>
        <w:pStyle w:val="CommentText"/>
      </w:pPr>
      <w:r>
        <w:rPr>
          <w:rStyle w:val="CommentReference"/>
        </w:rPr>
        <w:annotationRef/>
      </w:r>
      <w:r>
        <w:t>Olyan eset előfordul, hogy csak egy bizonyos Vállalat rögzít több Vállalatra/Vállalatnak, annak költséghelyeire, ez a MÁV SZK –nál a gyakorlatban jelenleg!</w:t>
      </w:r>
    </w:p>
  </w:comment>
  <w:comment w:id="69" w:author="Arany László" w:date="2025-09-23T08:34:00Z" w:initials="LA">
    <w:p w14:paraId="1861B87C" w14:textId="77777777" w:rsidR="00B4255B" w:rsidRDefault="00B4255B" w:rsidP="00B4255B">
      <w:pPr>
        <w:pStyle w:val="CommentText"/>
        <w:jc w:val="left"/>
      </w:pPr>
      <w:r>
        <w:rPr>
          <w:rStyle w:val="CommentReference"/>
        </w:rPr>
        <w:annotationRef/>
      </w:r>
      <w:r>
        <w:t>Kell további vállalat is a MÁV SZK-n kívül? Legyen inkább az összes vállalat elérhető a listában?</w:t>
      </w:r>
    </w:p>
  </w:comment>
  <w:comment w:id="70" w:author="Arany László" w:date="2025-09-23T15:54:00Z" w:initials="LA">
    <w:p w14:paraId="6A04FC22" w14:textId="77777777" w:rsidR="000526DB" w:rsidRDefault="000526DB" w:rsidP="000526DB">
      <w:pPr>
        <w:pStyle w:val="CommentText"/>
        <w:jc w:val="left"/>
      </w:pPr>
      <w:r>
        <w:rPr>
          <w:rStyle w:val="CommentReference"/>
        </w:rPr>
        <w:annotationRef/>
      </w:r>
      <w:r>
        <w:t>Elég csak a forrásgazda szervezetek és a MÁV SZK</w:t>
      </w:r>
    </w:p>
  </w:comment>
  <w:comment w:id="73" w:author="Arany László" w:date="2025-08-19T15:43:00Z" w:initials="LA">
    <w:p w14:paraId="4DBC703C" w14:textId="77777777" w:rsidR="00806F97" w:rsidRDefault="00806F97" w:rsidP="0078483E">
      <w:pPr>
        <w:pStyle w:val="CommentText"/>
        <w:jc w:val="left"/>
      </w:pPr>
      <w:r>
        <w:rPr>
          <w:rStyle w:val="CommentReference"/>
        </w:rPr>
        <w:annotationRef/>
      </w:r>
      <w:r>
        <w:t>döntés szükséges ennek a lépésnek a megvalósításáról, illetve a szerepkörről, akire létrejön</w:t>
      </w:r>
    </w:p>
  </w:comment>
  <w:comment w:id="74" w:author="Szász Attila (szasza)" w:date="2025-09-16T13:42:00Z" w:initials="SA">
    <w:p w14:paraId="512A7F51" w14:textId="77777777" w:rsidR="00806F97" w:rsidRDefault="00806F97" w:rsidP="0078483E">
      <w:pPr>
        <w:pStyle w:val="CommentText"/>
      </w:pPr>
      <w:r>
        <w:rPr>
          <w:rStyle w:val="CommentReference"/>
        </w:rPr>
        <w:annotationRef/>
      </w:r>
      <w:r>
        <w:t>Támogatom ennek a lépésnek a megvalósítását mind a két szerepkőr (forrásgazda/beszerző) esetén</w:t>
      </w:r>
    </w:p>
  </w:comment>
  <w:comment w:id="75" w:author="Vilmos László Dr. Friedrich" w:date="2025-09-17T13:59:00Z" w:initials="FVLd">
    <w:p w14:paraId="6663383D" w14:textId="77777777" w:rsidR="00806F97" w:rsidRDefault="00806F97" w:rsidP="0078483E">
      <w:pPr>
        <w:pStyle w:val="CommentText"/>
      </w:pPr>
      <w:r>
        <w:rPr>
          <w:rStyle w:val="CommentReference"/>
        </w:rPr>
        <w:annotationRef/>
      </w:r>
      <w:r>
        <w:t>A DMS szerződéstárba beszerzőnek kell feltöltenie a szerződést, az SAP szerződéstárba pedig a forrásgazdának. Mehetne párhuzamosan kettő feladatkártya (1. Szerződés feltöltése a SAP szerződéstárba, felelőse a forrásgazda és 2. Szerződés feltöltése DMS szerződéstárba, felelőse a beszerző), mint a beszerző kijelölés és a jogász kijelölés a FMR folyamat elején</w:t>
      </w:r>
    </w:p>
  </w:comment>
  <w:comment w:id="76" w:author="Arany László" w:date="2025-09-18T17:05:00Z" w:initials="LA">
    <w:p w14:paraId="077178FF" w14:textId="77777777" w:rsidR="00806F97" w:rsidRDefault="00806F97" w:rsidP="0078483E">
      <w:pPr>
        <w:pStyle w:val="CommentText"/>
        <w:jc w:val="left"/>
      </w:pPr>
      <w:r>
        <w:rPr>
          <w:rStyle w:val="CommentReference"/>
        </w:rPr>
        <w:annotationRef/>
      </w:r>
      <w:r>
        <w:t>Módosítva, hogy 2 feladat jön létre, a kérésnek megfelelően</w:t>
      </w:r>
    </w:p>
  </w:comment>
  <w:comment w:id="77" w:author="Vilmos László Dr. Friedrich" w:date="2025-09-17T15:13:00Z" w:initials="FVLd">
    <w:p w14:paraId="72FFB865" w14:textId="1006DB94" w:rsidR="00806F97" w:rsidRDefault="00806F97">
      <w:pPr>
        <w:pStyle w:val="CommentText"/>
      </w:pPr>
      <w:r>
        <w:rPr>
          <w:rStyle w:val="CommentReference"/>
        </w:rPr>
        <w:annotationRef/>
      </w:r>
      <w:r>
        <w:t xml:space="preserve">+ Forrásgazda megküldi az SAP szerződésbetöltő excelt a szerződés adminisztrációnak </w:t>
      </w:r>
    </w:p>
  </w:comment>
  <w:comment w:id="78" w:author="Arany László" w:date="2025-09-18T17:30:00Z" w:initials="LA">
    <w:p w14:paraId="12AEFD55" w14:textId="77777777" w:rsidR="00806F97" w:rsidRDefault="00806F97" w:rsidP="006855BC">
      <w:pPr>
        <w:pStyle w:val="CommentText"/>
        <w:jc w:val="left"/>
      </w:pPr>
      <w:r>
        <w:rPr>
          <w:rStyle w:val="CommentReference"/>
        </w:rPr>
        <w:annotationRef/>
      </w:r>
      <w:r>
        <w:t>alá beszúrva külön feladatként</w:t>
      </w:r>
    </w:p>
  </w:comment>
  <w:comment w:id="80" w:author="Arany László" w:date="2025-09-15T16:58:00Z" w:initials="LA">
    <w:p w14:paraId="4674D110" w14:textId="34108D94" w:rsidR="00806F97" w:rsidRDefault="00806F97" w:rsidP="00246668">
      <w:pPr>
        <w:pStyle w:val="CommentText"/>
        <w:jc w:val="left"/>
      </w:pPr>
      <w:r>
        <w:rPr>
          <w:rStyle w:val="CommentReference"/>
        </w:rPr>
        <w:annotationRef/>
      </w:r>
      <w:r>
        <w:t>Márti, Rajmund!</w:t>
      </w:r>
    </w:p>
    <w:p w14:paraId="76046364" w14:textId="77777777" w:rsidR="00806F97" w:rsidRDefault="00806F97" w:rsidP="00246668">
      <w:pPr>
        <w:pStyle w:val="CommentText"/>
        <w:jc w:val="left"/>
      </w:pPr>
      <w:r>
        <w:t>Kérlek ezt a listát validáljátok, hogy az Eljárás eredménye felületet ki mindenki láthatja!</w:t>
      </w:r>
    </w:p>
  </w:comment>
  <w:comment w:id="81" w:author="Arany László" w:date="2025-09-23T16:01:00Z" w:initials="LA">
    <w:p w14:paraId="13DA86C6" w14:textId="77777777" w:rsidR="009569B9" w:rsidRDefault="009569B9" w:rsidP="009569B9">
      <w:pPr>
        <w:pStyle w:val="CommentText"/>
        <w:jc w:val="left"/>
      </w:pPr>
      <w:r>
        <w:rPr>
          <w:rStyle w:val="CommentReference"/>
        </w:rPr>
        <w:annotationRef/>
      </w:r>
      <w:r>
        <w:t>A lista megfelelő</w:t>
      </w:r>
    </w:p>
  </w:comment>
  <w:comment w:id="82" w:author="Márta dr. Kómár" w:date="2025-09-19T18:00:00Z" w:initials="KMd">
    <w:p w14:paraId="57FDF876" w14:textId="5B349D78" w:rsidR="00806F97" w:rsidRDefault="00806F97">
      <w:pPr>
        <w:pStyle w:val="CommentText"/>
      </w:pPr>
      <w:r>
        <w:rPr>
          <w:rStyle w:val="CommentReference"/>
        </w:rPr>
        <w:annotationRef/>
      </w:r>
      <w:r>
        <w:t>? szükséges?</w:t>
      </w:r>
    </w:p>
  </w:comment>
  <w:comment w:id="83" w:author="Arany László" w:date="2025-09-23T16:00:00Z" w:initials="LA">
    <w:p w14:paraId="3456DEC5" w14:textId="77777777" w:rsidR="009569B9" w:rsidRDefault="009569B9" w:rsidP="009569B9">
      <w:pPr>
        <w:pStyle w:val="CommentText"/>
        <w:jc w:val="left"/>
      </w:pPr>
      <w:r>
        <w:rPr>
          <w:rStyle w:val="CommentReference"/>
        </w:rPr>
        <w:annotationRef/>
      </w:r>
      <w:r>
        <w:t>Igen</w:t>
      </w:r>
    </w:p>
  </w:comment>
  <w:comment w:id="86" w:author="Vilmos László Dr. Friedrich" w:date="2025-09-17T15:37:00Z" w:initials="FVLd">
    <w:p w14:paraId="41936A8C" w14:textId="7C6CFF46" w:rsidR="00806F97" w:rsidRDefault="00806F97">
      <w:pPr>
        <w:pStyle w:val="CommentText"/>
      </w:pPr>
      <w:r>
        <w:rPr>
          <w:rStyle w:val="CommentReference"/>
        </w:rPr>
        <w:annotationRef/>
      </w:r>
      <w:r>
        <w:t>+ az SZK</w:t>
      </w:r>
    </w:p>
  </w:comment>
  <w:comment w:id="87" w:author="Arany László" w:date="2025-09-19T09:32:00Z" w:initials="LA">
    <w:p w14:paraId="1BC7B93B" w14:textId="77777777" w:rsidR="00B4255B" w:rsidRDefault="00806F97" w:rsidP="00B4255B">
      <w:pPr>
        <w:pStyle w:val="CommentText"/>
        <w:jc w:val="left"/>
      </w:pPr>
      <w:r>
        <w:rPr>
          <w:rStyle w:val="CommentReference"/>
        </w:rPr>
        <w:annotationRef/>
      </w:r>
      <w:r w:rsidR="00B4255B">
        <w:t>belefoglalva a MÁV SZK</w:t>
      </w:r>
    </w:p>
  </w:comment>
  <w:comment w:id="88" w:author="Vilmos László Dr. Friedrich" w:date="2025-09-17T15:38:00Z" w:initials="FVLd">
    <w:p w14:paraId="31C495F2" w14:textId="7C265D06" w:rsidR="00806F97" w:rsidRDefault="00806F97" w:rsidP="003E5C14">
      <w:pPr>
        <w:pStyle w:val="CommentText"/>
      </w:pPr>
      <w:r>
        <w:rPr>
          <w:rStyle w:val="CommentReference"/>
        </w:rPr>
        <w:annotationRef/>
      </w:r>
      <w:r>
        <w:t>A DMS szerződéstárba beszerzőnek kell feltöltenie a szerződést, az SAP szerződéstárba pedig a forrásgazdának. Mehetne párhuzamosan kettő feladatkártya (1. Szerződés feltöltése a SAP szerződéstárba, felelőse a forrásgazda és 2. Szerződés feltöltése DMS szerződéstárba, felelőse a beszerző), mint a beszerző kijelölés és a jogász kijelölés a FMR folyamat elején</w:t>
      </w:r>
    </w:p>
    <w:p w14:paraId="6A37BA9A" w14:textId="7D6B7390" w:rsidR="00806F97" w:rsidRDefault="00806F97">
      <w:pPr>
        <w:pStyle w:val="CommentText"/>
      </w:pPr>
    </w:p>
  </w:comment>
  <w:comment w:id="89" w:author="Arany László" w:date="2025-09-18T17:48:00Z" w:initials="LA">
    <w:p w14:paraId="1ECF069A" w14:textId="77777777" w:rsidR="001A71DE" w:rsidRDefault="00806F97" w:rsidP="001A71DE">
      <w:pPr>
        <w:pStyle w:val="CommentText"/>
        <w:jc w:val="left"/>
      </w:pPr>
      <w:r>
        <w:rPr>
          <w:rStyle w:val="CommentReference"/>
        </w:rPr>
        <w:annotationRef/>
      </w:r>
      <w:r w:rsidR="001A71DE">
        <w:t>kiegészítve</w:t>
      </w:r>
    </w:p>
  </w:comment>
  <w:comment w:id="90" w:author="Vilmos László Dr. Friedrich" w:date="2025-09-17T15:39:00Z" w:initials="FVLd">
    <w:p w14:paraId="633F67FB" w14:textId="71C436EE" w:rsidR="00806F97" w:rsidRDefault="00806F97">
      <w:pPr>
        <w:pStyle w:val="CommentText"/>
      </w:pPr>
      <w:r>
        <w:rPr>
          <w:rStyle w:val="CommentReference"/>
        </w:rPr>
        <w:annotationRef/>
      </w:r>
      <w:r>
        <w:t>A DMS szerződéstárba beszerzőnek kell feltöltenie a szerződést, az SAP szerződéstárba pedig a forrásgazdának. Mehetne párhuzamosan kettő feladatkártya (1. Szerződés feltöltése a SAP szerződéstárba, felelőse a forrásgazda és 2. Szerződés feltöltése DMS szerződéstárba, felelőse a beszerző), mint a beszerző kijelölés és a jogász kijelölés a FMR folyamat elején</w:t>
      </w:r>
    </w:p>
  </w:comment>
  <w:comment w:id="91" w:author="Arany László" w:date="2025-09-18T17:49:00Z" w:initials="LA">
    <w:p w14:paraId="5F160F59" w14:textId="77777777" w:rsidR="00806F97" w:rsidRDefault="00806F97" w:rsidP="009B4F2F">
      <w:pPr>
        <w:pStyle w:val="CommentText"/>
        <w:jc w:val="left"/>
      </w:pPr>
      <w:r>
        <w:rPr>
          <w:rStyle w:val="CommentReference"/>
        </w:rPr>
        <w:annotationRef/>
      </w:r>
      <w:r>
        <w:t>kiegészítve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D3F123" w15:done="1"/>
  <w15:commentEx w15:paraId="488F6C0B" w15:done="1"/>
  <w15:commentEx w15:paraId="07A1DF9B" w15:paraIdParent="488F6C0B" w15:done="1"/>
  <w15:commentEx w15:paraId="3D5A12E3" w15:done="1"/>
  <w15:commentEx w15:paraId="48394005" w15:paraIdParent="3D5A12E3" w15:done="1"/>
  <w15:commentEx w15:paraId="4B1F6D0E" w15:paraIdParent="3D5A12E3" w15:done="1"/>
  <w15:commentEx w15:paraId="514421AE" w15:paraIdParent="3D5A12E3" w15:done="1"/>
  <w15:commentEx w15:paraId="6AD790E6" w15:paraIdParent="3D5A12E3" w15:done="1"/>
  <w15:commentEx w15:paraId="6528B6DE" w15:done="1"/>
  <w15:commentEx w15:paraId="406203A9" w15:paraIdParent="6528B6DE" w15:done="1"/>
  <w15:commentEx w15:paraId="77923800" w15:done="1"/>
  <w15:commentEx w15:paraId="3D28CE35" w15:paraIdParent="77923800" w15:done="1"/>
  <w15:commentEx w15:paraId="46D5BDD6" w15:done="1"/>
  <w15:commentEx w15:paraId="681233ED" w15:paraIdParent="46D5BDD6" w15:done="1"/>
  <w15:commentEx w15:paraId="1D905787" w15:done="1"/>
  <w15:commentEx w15:paraId="56886EF4" w15:paraIdParent="1D905787" w15:done="1"/>
  <w15:commentEx w15:paraId="54577AC2" w15:paraIdParent="1D905787" w15:done="1"/>
  <w15:commentEx w15:paraId="158D23E6" w15:done="1"/>
  <w15:commentEx w15:paraId="4FA557DB" w15:paraIdParent="158D23E6" w15:done="1"/>
  <w15:commentEx w15:paraId="205E0EF2" w15:paraIdParent="158D23E6" w15:done="1"/>
  <w15:commentEx w15:paraId="0A51DBAF" w15:paraIdParent="158D23E6" w15:done="1"/>
  <w15:commentEx w15:paraId="0B00B27A" w15:done="1"/>
  <w15:commentEx w15:paraId="10DAA94A" w15:paraIdParent="0B00B27A" w15:done="1"/>
  <w15:commentEx w15:paraId="6E83F2F4" w15:paraIdParent="0B00B27A" w15:done="1"/>
  <w15:commentEx w15:paraId="527F9773" w15:done="1"/>
  <w15:commentEx w15:paraId="025B4714" w15:paraIdParent="527F9773" w15:done="1"/>
  <w15:commentEx w15:paraId="005A3A38" w15:done="1"/>
  <w15:commentEx w15:paraId="2191084E" w15:paraIdParent="005A3A38" w15:done="1"/>
  <w15:commentEx w15:paraId="40396D59" w15:paraIdParent="005A3A38" w15:done="1"/>
  <w15:commentEx w15:paraId="75104A78" w15:done="1"/>
  <w15:commentEx w15:paraId="4B65B315" w15:paraIdParent="75104A78" w15:done="1"/>
  <w15:commentEx w15:paraId="147D25FD" w15:paraIdParent="75104A78" w15:done="1"/>
  <w15:commentEx w15:paraId="77F2F07F" w15:paraIdParent="75104A78" w15:done="1"/>
  <w15:commentEx w15:paraId="1248F5B8" w15:done="1"/>
  <w15:commentEx w15:paraId="098FD11E" w15:paraIdParent="1248F5B8" w15:done="1"/>
  <w15:commentEx w15:paraId="121D9FDC" w15:done="1"/>
  <w15:commentEx w15:paraId="3719F99B" w15:paraIdParent="121D9FDC" w15:done="1"/>
  <w15:commentEx w15:paraId="4CEBE7FF" w15:paraIdParent="121D9FDC" w15:done="1"/>
  <w15:commentEx w15:paraId="66A0697F" w15:done="1"/>
  <w15:commentEx w15:paraId="32FC1391" w15:paraIdParent="66A0697F" w15:done="1"/>
  <w15:commentEx w15:paraId="0B8760C5" w15:paraIdParent="66A0697F" w15:done="1"/>
  <w15:commentEx w15:paraId="639816CB" w15:paraIdParent="66A0697F" w15:done="1"/>
  <w15:commentEx w15:paraId="750881A8" w15:done="1"/>
  <w15:commentEx w15:paraId="31CECC47" w15:paraIdParent="750881A8" w15:done="1"/>
  <w15:commentEx w15:paraId="19F253EF" w15:done="1"/>
  <w15:commentEx w15:paraId="49619D5E" w15:paraIdParent="19F253EF" w15:done="1"/>
  <w15:commentEx w15:paraId="4462F9D4" w15:paraIdParent="19F253EF" w15:done="1"/>
  <w15:commentEx w15:paraId="40CAEBCE" w15:paraIdParent="19F253EF" w15:done="1"/>
  <w15:commentEx w15:paraId="106799F4" w15:done="1"/>
  <w15:commentEx w15:paraId="2DCE0528" w15:paraIdParent="106799F4" w15:done="1"/>
  <w15:commentEx w15:paraId="37DC5A72" w15:paraIdParent="106799F4" w15:done="1"/>
  <w15:commentEx w15:paraId="631AA8B3" w15:paraIdParent="106799F4" w15:done="1"/>
  <w15:commentEx w15:paraId="1861B87C" w15:paraIdParent="106799F4" w15:done="1"/>
  <w15:commentEx w15:paraId="6A04FC22" w15:paraIdParent="106799F4" w15:done="1"/>
  <w15:commentEx w15:paraId="4DBC703C" w15:done="1"/>
  <w15:commentEx w15:paraId="512A7F51" w15:paraIdParent="4DBC703C" w15:done="1"/>
  <w15:commentEx w15:paraId="6663383D" w15:paraIdParent="4DBC703C" w15:done="1"/>
  <w15:commentEx w15:paraId="077178FF" w15:paraIdParent="4DBC703C" w15:done="1"/>
  <w15:commentEx w15:paraId="72FFB865" w15:done="1"/>
  <w15:commentEx w15:paraId="12AEFD55" w15:paraIdParent="72FFB865" w15:done="1"/>
  <w15:commentEx w15:paraId="76046364" w15:done="1"/>
  <w15:commentEx w15:paraId="13DA86C6" w15:paraIdParent="76046364" w15:done="1"/>
  <w15:commentEx w15:paraId="57FDF876" w15:done="1"/>
  <w15:commentEx w15:paraId="3456DEC5" w15:paraIdParent="57FDF876" w15:done="1"/>
  <w15:commentEx w15:paraId="41936A8C" w15:done="1"/>
  <w15:commentEx w15:paraId="1BC7B93B" w15:paraIdParent="41936A8C" w15:done="1"/>
  <w15:commentEx w15:paraId="6A37BA9A" w15:done="1"/>
  <w15:commentEx w15:paraId="1ECF069A" w15:paraIdParent="6A37BA9A" w15:done="1"/>
  <w15:commentEx w15:paraId="633F67FB" w15:done="1"/>
  <w15:commentEx w15:paraId="5F160F59" w15:paraIdParent="633F67F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A27C86" w16cex:dateUtc="2025-07-23T15:46:00Z"/>
  <w16cex:commentExtensible w16cex:durableId="6623728E" w16cex:dateUtc="2025-08-19T12:50:00Z"/>
  <w16cex:commentExtensible w16cex:durableId="5CF28F4F" w16cex:dateUtc="2025-08-19T13:24:00Z"/>
  <w16cex:commentExtensible w16cex:durableId="6CF330E8" w16cex:dateUtc="2025-09-23T06:27:00Z"/>
  <w16cex:commentExtensible w16cex:durableId="553A15D5" w16cex:dateUtc="2025-09-25T09:18:00Z"/>
  <w16cex:commentExtensible w16cex:durableId="177969C4" w16cex:dateUtc="2025-09-22T11:34:00Z"/>
  <w16cex:commentExtensible w16cex:durableId="762F631A" w16cex:dateUtc="2025-09-22T11:35:00Z"/>
  <w16cex:commentExtensible w16cex:durableId="06174960" w16cex:dateUtc="2025-08-19T12:50:00Z"/>
  <w16cex:commentExtensible w16cex:durableId="617CA687" w16cex:dateUtc="2025-08-19T13:24:00Z"/>
  <w16cex:commentExtensible w16cex:durableId="0B479875" w16cex:dateUtc="2025-08-19T12:49:00Z"/>
  <w16cex:commentExtensible w16cex:durableId="554B60A0" w16cex:dateUtc="2025-08-19T13:48:00Z"/>
  <w16cex:commentExtensible w16cex:durableId="4EE335F6" w16cex:dateUtc="2025-08-19T13:49:00Z"/>
  <w16cex:commentExtensible w16cex:durableId="2AD1EB44" w16cex:dateUtc="2025-08-19T13:43:00Z"/>
  <w16cex:commentExtensible w16cex:durableId="651E8809" w16cex:dateUtc="2025-09-18T15:05:00Z"/>
  <w16cex:commentExtensible w16cex:durableId="7FB8C30F" w16cex:dateUtc="2025-09-18T15:10:00Z"/>
  <w16cex:commentExtensible w16cex:durableId="399CA5CF" w16cex:dateUtc="2025-09-19T06:19:00Z"/>
  <w16cex:commentExtensible w16cex:durableId="24F78B24" w16cex:dateUtc="2025-09-23T06:29:00Z"/>
  <w16cex:commentExtensible w16cex:durableId="4C4D595B" w16cex:dateUtc="2025-09-24T08:04:00Z"/>
  <w16cex:commentExtensible w16cex:durableId="3924B42D" w16cex:dateUtc="2025-09-18T15:11:00Z"/>
  <w16cex:commentExtensible w16cex:durableId="1CA13D7E" w16cex:dateUtc="2025-09-23T14:02:00Z"/>
  <w16cex:commentExtensible w16cex:durableId="27314E4C" w16cex:dateUtc="2025-09-19T06:53:00Z"/>
  <w16cex:commentExtensible w16cex:durableId="42709AFA" w16cex:dateUtc="2025-09-23T14:01:00Z"/>
  <w16cex:commentExtensible w16cex:durableId="42F05AE1" w16cex:dateUtc="2025-09-11T12:28:00Z"/>
  <w16cex:commentExtensible w16cex:durableId="27998527" w16cex:dateUtc="2025-09-18T15:12:00Z"/>
  <w16cex:commentExtensible w16cex:durableId="6DF7FF48" w16cex:dateUtc="2025-08-19T13:43:00Z"/>
  <w16cex:commentExtensible w16cex:durableId="0DC46FC8" w16cex:dateUtc="2025-09-18T15:05:00Z"/>
  <w16cex:commentExtensible w16cex:durableId="6D8C0E0B" w16cex:dateUtc="2025-09-18T15:17:00Z"/>
  <w16cex:commentExtensible w16cex:durableId="51567250" w16cex:dateUtc="2025-09-19T06:48:00Z"/>
  <w16cex:commentExtensible w16cex:durableId="77711150" w16cex:dateUtc="2025-09-23T06:33:00Z"/>
  <w16cex:commentExtensible w16cex:durableId="3DDABFA9" w16cex:dateUtc="2025-09-23T13:51:00Z"/>
  <w16cex:commentExtensible w16cex:durableId="6E8E09BC" w16cex:dateUtc="2025-09-11T12:28:00Z"/>
  <w16cex:commentExtensible w16cex:durableId="11A79036" w16cex:dateUtc="2025-09-18T15:22:00Z"/>
  <w16cex:commentExtensible w16cex:durableId="52CC46FD" w16cex:dateUtc="2025-09-23T06:34:00Z"/>
  <w16cex:commentExtensible w16cex:durableId="4A3447D5" w16cex:dateUtc="2025-09-23T13:54:00Z"/>
  <w16cex:commentExtensible w16cex:durableId="06926B1F" w16cex:dateUtc="2025-08-19T13:43:00Z"/>
  <w16cex:commentExtensible w16cex:durableId="3622824E" w16cex:dateUtc="2025-09-18T15:05:00Z"/>
  <w16cex:commentExtensible w16cex:durableId="4F2BECC1" w16cex:dateUtc="2025-09-18T15:30:00Z"/>
  <w16cex:commentExtensible w16cex:durableId="2BF0CCAF" w16cex:dateUtc="2025-09-15T14:58:00Z"/>
  <w16cex:commentExtensible w16cex:durableId="66BC2026" w16cex:dateUtc="2025-09-23T14:01:00Z"/>
  <w16cex:commentExtensible w16cex:durableId="7662E8B9" w16cex:dateUtc="2025-09-23T14:00:00Z"/>
  <w16cex:commentExtensible w16cex:durableId="7DEC20B8" w16cex:dateUtc="2025-09-19T07:32:00Z"/>
  <w16cex:commentExtensible w16cex:durableId="3ACE9E1E" w16cex:dateUtc="2025-09-18T15:48:00Z"/>
  <w16cex:commentExtensible w16cex:durableId="66067C7D" w16cex:dateUtc="2025-09-18T15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D3F123" w16cid:durableId="63A27C86"/>
  <w16cid:commentId w16cid:paraId="488F6C0B" w16cid:durableId="6623728E"/>
  <w16cid:commentId w16cid:paraId="07A1DF9B" w16cid:durableId="5CF28F4F"/>
  <w16cid:commentId w16cid:paraId="3D5A12E3" w16cid:durableId="3D5A12E3"/>
  <w16cid:commentId w16cid:paraId="48394005" w16cid:durableId="48394005"/>
  <w16cid:commentId w16cid:paraId="4B1F6D0E" w16cid:durableId="4B1F6D0E"/>
  <w16cid:commentId w16cid:paraId="514421AE" w16cid:durableId="6CF330E8"/>
  <w16cid:commentId w16cid:paraId="6AD790E6" w16cid:durableId="553A15D5"/>
  <w16cid:commentId w16cid:paraId="6528B6DE" w16cid:durableId="6528B6DE"/>
  <w16cid:commentId w16cid:paraId="406203A9" w16cid:durableId="177969C4"/>
  <w16cid:commentId w16cid:paraId="77923800" w16cid:durableId="77923800"/>
  <w16cid:commentId w16cid:paraId="3D28CE35" w16cid:durableId="762F631A"/>
  <w16cid:commentId w16cid:paraId="46D5BDD6" w16cid:durableId="06174960"/>
  <w16cid:commentId w16cid:paraId="681233ED" w16cid:durableId="617CA687"/>
  <w16cid:commentId w16cid:paraId="1D905787" w16cid:durableId="0B479875"/>
  <w16cid:commentId w16cid:paraId="56886EF4" w16cid:durableId="554B60A0"/>
  <w16cid:commentId w16cid:paraId="54577AC2" w16cid:durableId="4EE335F6"/>
  <w16cid:commentId w16cid:paraId="158D23E6" w16cid:durableId="2AD1EB44"/>
  <w16cid:commentId w16cid:paraId="4FA557DB" w16cid:durableId="4FA557DB"/>
  <w16cid:commentId w16cid:paraId="205E0EF2" w16cid:durableId="205E0EF2"/>
  <w16cid:commentId w16cid:paraId="0A51DBAF" w16cid:durableId="651E8809"/>
  <w16cid:commentId w16cid:paraId="0B00B27A" w16cid:durableId="0B00B27A"/>
  <w16cid:commentId w16cid:paraId="10DAA94A" w16cid:durableId="10DAA94A"/>
  <w16cid:commentId w16cid:paraId="6E83F2F4" w16cid:durableId="7FB8C30F"/>
  <w16cid:commentId w16cid:paraId="527F9773" w16cid:durableId="399CA5CF"/>
  <w16cid:commentId w16cid:paraId="025B4714" w16cid:durableId="025B4714"/>
  <w16cid:commentId w16cid:paraId="005A3A38" w16cid:durableId="005A3A38"/>
  <w16cid:commentId w16cid:paraId="2191084E" w16cid:durableId="24F78B24"/>
  <w16cid:commentId w16cid:paraId="40396D59" w16cid:durableId="4C4D595B"/>
  <w16cid:commentId w16cid:paraId="75104A78" w16cid:durableId="75104A78"/>
  <w16cid:commentId w16cid:paraId="4B65B315" w16cid:durableId="4B65B315"/>
  <w16cid:commentId w16cid:paraId="147D25FD" w16cid:durableId="3924B42D"/>
  <w16cid:commentId w16cid:paraId="77F2F07F" w16cid:durableId="1CA13D7E"/>
  <w16cid:commentId w16cid:paraId="1248F5B8" w16cid:durableId="27314E4C"/>
  <w16cid:commentId w16cid:paraId="098FD11E" w16cid:durableId="42709AFA"/>
  <w16cid:commentId w16cid:paraId="121D9FDC" w16cid:durableId="42F05AE1"/>
  <w16cid:commentId w16cid:paraId="3719F99B" w16cid:durableId="3719F99B"/>
  <w16cid:commentId w16cid:paraId="4CEBE7FF" w16cid:durableId="27998527"/>
  <w16cid:commentId w16cid:paraId="66A0697F" w16cid:durableId="6DF7FF48"/>
  <w16cid:commentId w16cid:paraId="32FC1391" w16cid:durableId="6283B4AD"/>
  <w16cid:commentId w16cid:paraId="0B8760C5" w16cid:durableId="42C6C040"/>
  <w16cid:commentId w16cid:paraId="639816CB" w16cid:durableId="0DC46FC8"/>
  <w16cid:commentId w16cid:paraId="750881A8" w16cid:durableId="750881A8"/>
  <w16cid:commentId w16cid:paraId="31CECC47" w16cid:durableId="6D8C0E0B"/>
  <w16cid:commentId w16cid:paraId="19F253EF" w16cid:durableId="51567250"/>
  <w16cid:commentId w16cid:paraId="49619D5E" w16cid:durableId="49619D5E"/>
  <w16cid:commentId w16cid:paraId="4462F9D4" w16cid:durableId="77711150"/>
  <w16cid:commentId w16cid:paraId="40CAEBCE" w16cid:durableId="3DDABFA9"/>
  <w16cid:commentId w16cid:paraId="106799F4" w16cid:durableId="6E8E09BC"/>
  <w16cid:commentId w16cid:paraId="2DCE0528" w16cid:durableId="2DCE0528"/>
  <w16cid:commentId w16cid:paraId="37DC5A72" w16cid:durableId="11A79036"/>
  <w16cid:commentId w16cid:paraId="631AA8B3" w16cid:durableId="631AA8B3"/>
  <w16cid:commentId w16cid:paraId="1861B87C" w16cid:durableId="52CC46FD"/>
  <w16cid:commentId w16cid:paraId="6A04FC22" w16cid:durableId="4A3447D5"/>
  <w16cid:commentId w16cid:paraId="4DBC703C" w16cid:durableId="06926B1F"/>
  <w16cid:commentId w16cid:paraId="512A7F51" w16cid:durableId="6A4B1640"/>
  <w16cid:commentId w16cid:paraId="6663383D" w16cid:durableId="2A43C26A"/>
  <w16cid:commentId w16cid:paraId="077178FF" w16cid:durableId="3622824E"/>
  <w16cid:commentId w16cid:paraId="72FFB865" w16cid:durableId="72FFB865"/>
  <w16cid:commentId w16cid:paraId="12AEFD55" w16cid:durableId="4F2BECC1"/>
  <w16cid:commentId w16cid:paraId="76046364" w16cid:durableId="2BF0CCAF"/>
  <w16cid:commentId w16cid:paraId="13DA86C6" w16cid:durableId="66BC2026"/>
  <w16cid:commentId w16cid:paraId="57FDF876" w16cid:durableId="57FDF876"/>
  <w16cid:commentId w16cid:paraId="3456DEC5" w16cid:durableId="7662E8B9"/>
  <w16cid:commentId w16cid:paraId="41936A8C" w16cid:durableId="41936A8C"/>
  <w16cid:commentId w16cid:paraId="1BC7B93B" w16cid:durableId="7DEC20B8"/>
  <w16cid:commentId w16cid:paraId="6A37BA9A" w16cid:durableId="6A37BA9A"/>
  <w16cid:commentId w16cid:paraId="1ECF069A" w16cid:durableId="3ACE9E1E"/>
  <w16cid:commentId w16cid:paraId="633F67FB" w16cid:durableId="633F67FB"/>
  <w16cid:commentId w16cid:paraId="5F160F59" w16cid:durableId="66067C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3D272" w14:textId="77777777" w:rsidR="00646C6E" w:rsidRDefault="00646C6E" w:rsidP="002351A0">
      <w:r>
        <w:separator/>
      </w:r>
    </w:p>
  </w:endnote>
  <w:endnote w:type="continuationSeparator" w:id="0">
    <w:p w14:paraId="5C8D8BBB" w14:textId="77777777" w:rsidR="00646C6E" w:rsidRDefault="00646C6E" w:rsidP="002351A0">
      <w:r>
        <w:continuationSeparator/>
      </w:r>
    </w:p>
  </w:endnote>
  <w:endnote w:type="continuationNotice" w:id="1">
    <w:p w14:paraId="6BE40C52" w14:textId="77777777" w:rsidR="00646C6E" w:rsidRDefault="00646C6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tillium Web">
    <w:charset w:val="EE"/>
    <w:family w:val="auto"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tillium">
    <w:altName w:val="Calibri"/>
    <w:panose1 w:val="00000000000000000000"/>
    <w:charset w:val="4D"/>
    <w:family w:val="auto"/>
    <w:notTrueType/>
    <w:pitch w:val="variable"/>
    <w:sig w:usb0="00000007" w:usb1="00000001" w:usb2="00000000" w:usb3="00000000" w:csb0="00000093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702CA" w14:textId="0F6021E0" w:rsidR="00806F97" w:rsidRDefault="00806F97" w:rsidP="002351A0">
    <w:pPr>
      <w:pStyle w:val="Footer"/>
    </w:pPr>
    <w:r>
      <w:rPr>
        <w:noProof/>
        <w:color w:val="2B579A"/>
        <w:shd w:val="clear" w:color="auto" w:fill="E6E6E6"/>
        <w:lang w:eastAsia="hu-HU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54F3E613" wp14:editId="65AE25DC">
              <wp:simplePos x="0" y="0"/>
              <wp:positionH relativeFrom="margin">
                <wp:align>right</wp:align>
              </wp:positionH>
              <wp:positionV relativeFrom="paragraph">
                <wp:posOffset>185061</wp:posOffset>
              </wp:positionV>
              <wp:extent cx="2697480" cy="323215"/>
              <wp:effectExtent l="0" t="0" r="7620" b="635"/>
              <wp:wrapNone/>
              <wp:docPr id="13" name="Szövegdoboz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7480" cy="3232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237485" w14:textId="40D0C914" w:rsidR="00806F97" w:rsidRPr="00D74407" w:rsidRDefault="00806F97" w:rsidP="00D74407">
                          <w:pPr>
                            <w:pStyle w:val="Oriana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D74407">
                            <w:rPr>
                              <w:sz w:val="18"/>
                              <w:szCs w:val="18"/>
                            </w:rPr>
                            <w:t xml:space="preserve">Montevideo utca </w:t>
                          </w:r>
                          <w:r>
                            <w:rPr>
                              <w:sz w:val="18"/>
                              <w:szCs w:val="18"/>
                            </w:rPr>
                            <w:t>9</w:t>
                          </w:r>
                          <w:r w:rsidRPr="00D74407">
                            <w:rPr>
                              <w:sz w:val="18"/>
                              <w:szCs w:val="18"/>
                            </w:rPr>
                            <w:t>, 1037, Budapest, Hungary</w:t>
                          </w:r>
                        </w:p>
                        <w:p w14:paraId="3239F752" w14:textId="77777777" w:rsidR="00806F97" w:rsidRPr="00D74407" w:rsidRDefault="00806F97" w:rsidP="00D74407">
                          <w:pPr>
                            <w:jc w:val="right"/>
                            <w:rPr>
                              <w:sz w:val="14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45720" rIns="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F3E613" id="_x0000_t202" coordsize="21600,21600" o:spt="202" path="m,l,21600r21600,l21600,xe">
              <v:stroke joinstyle="miter"/>
              <v:path gradientshapeok="t" o:connecttype="rect"/>
            </v:shapetype>
            <v:shape id="Szövegdoboz 13" o:spid="_x0000_s1027" type="#_x0000_t202" style="position:absolute;margin-left:161.2pt;margin-top:14.55pt;width:212.4pt;height:25.45pt;z-index:2516582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" filled="f" stroked="f">
              <v:textbox inset="0,,0">
                <w:txbxContent>
                  <w:p w14:paraId="73237485" w14:textId="40D0C914" w:rsidR="00806F97" w:rsidRPr="00D74407" w:rsidRDefault="00806F97" w:rsidP="00D74407">
                    <w:pPr>
                      <w:pStyle w:val="Oriana"/>
                      <w:jc w:val="right"/>
                      <w:rPr>
                        <w:sz w:val="18"/>
                        <w:szCs w:val="18"/>
                      </w:rPr>
                    </w:pPr>
                    <w:r w:rsidRPr="00D74407">
                      <w:rPr>
                        <w:sz w:val="18"/>
                        <w:szCs w:val="18"/>
                      </w:rPr>
                      <w:t xml:space="preserve">Montevideo utca </w:t>
                    </w:r>
                    <w:r>
                      <w:rPr>
                        <w:sz w:val="18"/>
                        <w:szCs w:val="18"/>
                      </w:rPr>
                      <w:t>9</w:t>
                    </w:r>
                    <w:r w:rsidRPr="00D74407">
                      <w:rPr>
                        <w:sz w:val="18"/>
                        <w:szCs w:val="18"/>
                      </w:rPr>
                      <w:t>, 1037, Budapest, Hungary</w:t>
                    </w:r>
                  </w:p>
                  <w:p w14:paraId="3239F752" w14:textId="77777777" w:rsidR="00806F97" w:rsidRPr="00D74407" w:rsidRDefault="00806F97" w:rsidP="00D74407">
                    <w:pPr>
                      <w:jc w:val="right"/>
                      <w:rPr>
                        <w:sz w:val="14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2B579A"/>
        <w:shd w:val="clear" w:color="auto" w:fill="E6E6E6"/>
        <w:lang w:eastAsia="hu-HU"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0E304738" wp14:editId="64EF47C7">
              <wp:simplePos x="0" y="0"/>
              <wp:positionH relativeFrom="margin">
                <wp:posOffset>1356995</wp:posOffset>
              </wp:positionH>
              <wp:positionV relativeFrom="paragraph">
                <wp:posOffset>187960</wp:posOffset>
              </wp:positionV>
              <wp:extent cx="1514475" cy="323215"/>
              <wp:effectExtent l="0" t="0" r="9525" b="635"/>
              <wp:wrapNone/>
              <wp:docPr id="12" name="Szövegdoboz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4475" cy="3232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D19564" w14:textId="77777777" w:rsidR="00806F97" w:rsidRPr="007D65EE" w:rsidRDefault="00806F97" w:rsidP="002351A0">
                          <w:pPr>
                            <w:rPr>
                              <w:rFonts w:asciiTheme="majorHAnsi" w:hAnsiTheme="majorHAnsi"/>
                              <w:color w:val="662482" w:themeColor="accent1"/>
                              <w:sz w:val="20"/>
                              <w:szCs w:val="22"/>
                            </w:rPr>
                          </w:pPr>
                          <w:r w:rsidRPr="00D5325E">
                            <w:rPr>
                              <w:noProof/>
                            </w:rPr>
                            <w:t>info@oriana</w:t>
                          </w:r>
                          <w:r>
                            <w:rPr>
                              <w:noProof/>
                            </w:rPr>
                            <w:t>software</w:t>
                          </w:r>
                          <w:r w:rsidRPr="00D5325E">
                            <w:rPr>
                              <w:noProof/>
                            </w:rPr>
                            <w:t>.com</w:t>
                          </w:r>
                        </w:p>
                      </w:txbxContent>
                    </wps:txbx>
                    <wps:bodyPr rot="0" vert="horz" wrap="square" lIns="0" tIns="45720" rIns="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304738" id="Szövegdoboz 12" o:spid="_x0000_s1028" type="#_x0000_t202" style="position:absolute;margin-left:106.85pt;margin-top:14.8pt;width:119.25pt;height:25.4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" filled="f" stroked="f">
              <v:textbox inset="0,,0">
                <w:txbxContent>
                  <w:p w14:paraId="57D19564" w14:textId="77777777" w:rsidR="00806F97" w:rsidRPr="007D65EE" w:rsidRDefault="00806F97" w:rsidP="002351A0">
                    <w:pPr>
                      <w:rPr>
                        <w:rFonts w:asciiTheme="majorHAnsi" w:hAnsiTheme="majorHAnsi"/>
                        <w:color w:val="662482" w:themeColor="accent1"/>
                        <w:sz w:val="20"/>
                        <w:szCs w:val="22"/>
                      </w:rPr>
                    </w:pPr>
                    <w:r w:rsidRPr="00D5325E">
                      <w:rPr>
                        <w:noProof/>
                      </w:rPr>
                      <w:t>info@oriana</w:t>
                    </w:r>
                    <w:r>
                      <w:rPr>
                        <w:noProof/>
                      </w:rPr>
                      <w:t>software</w:t>
                    </w:r>
                    <w:r w:rsidRPr="00D5325E">
                      <w:rPr>
                        <w:noProof/>
                      </w:rPr>
                      <w:t>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2B579A"/>
        <w:shd w:val="clear" w:color="auto" w:fill="E6E6E6"/>
        <w:lang w:eastAsia="hu-HU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23DE3BF4" wp14:editId="4AA19BD9">
              <wp:simplePos x="0" y="0"/>
              <wp:positionH relativeFrom="margin">
                <wp:align>left</wp:align>
              </wp:positionH>
              <wp:positionV relativeFrom="paragraph">
                <wp:posOffset>187960</wp:posOffset>
              </wp:positionV>
              <wp:extent cx="1219200" cy="323215"/>
              <wp:effectExtent l="0" t="0" r="0" b="635"/>
              <wp:wrapNone/>
              <wp:docPr id="11" name="Szövegdoboz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3232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7C21FD" w14:textId="77777777" w:rsidR="00806F97" w:rsidRPr="007D65EE" w:rsidRDefault="00806F97" w:rsidP="002351A0">
                          <w:pPr>
                            <w:rPr>
                              <w:rFonts w:asciiTheme="majorHAnsi" w:hAnsiTheme="majorHAnsi"/>
                              <w:color w:val="662482" w:themeColor="accent1"/>
                              <w:sz w:val="20"/>
                              <w:szCs w:val="22"/>
                            </w:rPr>
                          </w:pPr>
                          <w:r w:rsidRPr="00D5325E">
                            <w:rPr>
                              <w:noProof/>
                            </w:rPr>
                            <w:t>+ 36 1 398 0530</w:t>
                          </w:r>
                        </w:p>
                      </w:txbxContent>
                    </wps:txbx>
                    <wps:bodyPr rot="0" vert="horz" wrap="square" lIns="0" tIns="45720" rIns="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DE3BF4" id="Szövegdoboz 11" o:spid="_x0000_s1029" type="#_x0000_t202" style="position:absolute;margin-left:0;margin-top:14.8pt;width:96pt;height:25.45pt;z-index:25165824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" filled="f" stroked="f">
              <v:textbox inset="0,,0">
                <w:txbxContent>
                  <w:p w14:paraId="317C21FD" w14:textId="77777777" w:rsidR="00806F97" w:rsidRPr="007D65EE" w:rsidRDefault="00806F97" w:rsidP="002351A0">
                    <w:pPr>
                      <w:rPr>
                        <w:rFonts w:asciiTheme="majorHAnsi" w:hAnsiTheme="majorHAnsi"/>
                        <w:color w:val="662482" w:themeColor="accent1"/>
                        <w:sz w:val="20"/>
                        <w:szCs w:val="22"/>
                      </w:rPr>
                    </w:pPr>
                    <w:r w:rsidRPr="00D5325E">
                      <w:rPr>
                        <w:noProof/>
                      </w:rPr>
                      <w:t>+ 36 1 398 0530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2B579A"/>
        <w:shd w:val="clear" w:color="auto" w:fill="E6E6E6"/>
        <w:lang w:eastAsia="hu-HU"/>
      </w:rPr>
      <w:drawing>
        <wp:inline distT="0" distB="0" distL="0" distR="0" wp14:anchorId="105EA66E" wp14:editId="34E4A5A8">
          <wp:extent cx="5760660" cy="66675"/>
          <wp:effectExtent l="0" t="0" r="0" b="0"/>
          <wp:docPr id="2" name="Ábra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1054" cy="1560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E3DB2" w14:textId="3651E378" w:rsidR="00806F97" w:rsidRDefault="00806F97" w:rsidP="002351A0">
    <w:pPr>
      <w:pStyle w:val="Footer"/>
    </w:pPr>
    <w:r>
      <w:rPr>
        <w:noProof/>
        <w:color w:val="2B579A"/>
        <w:shd w:val="clear" w:color="auto" w:fill="E6E6E6"/>
        <w:lang w:eastAsia="hu-HU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3B6315E6" wp14:editId="372C47A3">
              <wp:simplePos x="0" y="0"/>
              <wp:positionH relativeFrom="margin">
                <wp:align>left</wp:align>
              </wp:positionH>
              <wp:positionV relativeFrom="paragraph">
                <wp:posOffset>187960</wp:posOffset>
              </wp:positionV>
              <wp:extent cx="1219200" cy="323215"/>
              <wp:effectExtent l="0" t="0" r="0" b="635"/>
              <wp:wrapNone/>
              <wp:docPr id="16" name="Szövegdoboz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3232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C00948" w14:textId="77777777" w:rsidR="00806F97" w:rsidRPr="007D65EE" w:rsidRDefault="00806F97" w:rsidP="002351A0">
                          <w:pPr>
                            <w:rPr>
                              <w:rFonts w:asciiTheme="majorHAnsi" w:hAnsiTheme="majorHAnsi"/>
                              <w:color w:val="662482" w:themeColor="accent1"/>
                              <w:sz w:val="20"/>
                              <w:szCs w:val="22"/>
                            </w:rPr>
                          </w:pPr>
                          <w:r w:rsidRPr="00D5325E">
                            <w:rPr>
                              <w:noProof/>
                            </w:rPr>
                            <w:t>+ 36 1 398 0530</w:t>
                          </w:r>
                        </w:p>
                      </w:txbxContent>
                    </wps:txbx>
                    <wps:bodyPr rot="0" vert="horz" wrap="square" lIns="0" tIns="45720" rIns="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6315E6" id="_x0000_t202" coordsize="21600,21600" o:spt="202" path="m,l,21600r21600,l21600,xe">
              <v:stroke joinstyle="miter"/>
              <v:path gradientshapeok="t" o:connecttype="rect"/>
            </v:shapetype>
            <v:shape id="Szövegdoboz 16" o:spid="_x0000_s1031" type="#_x0000_t202" style="position:absolute;margin-left:0;margin-top:14.8pt;width:96pt;height:25.45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" filled="f" stroked="f">
              <v:textbox inset="0,,0">
                <w:txbxContent>
                  <w:p w14:paraId="23C00948" w14:textId="77777777" w:rsidR="00806F97" w:rsidRPr="007D65EE" w:rsidRDefault="00806F97" w:rsidP="002351A0">
                    <w:pPr>
                      <w:rPr>
                        <w:rFonts w:asciiTheme="majorHAnsi" w:hAnsiTheme="majorHAnsi"/>
                        <w:color w:val="662482" w:themeColor="accent1"/>
                        <w:sz w:val="20"/>
                        <w:szCs w:val="22"/>
                      </w:rPr>
                    </w:pPr>
                    <w:r w:rsidRPr="00D5325E">
                      <w:rPr>
                        <w:noProof/>
                      </w:rPr>
                      <w:t>+ 36 1 398 0530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2B579A"/>
        <w:shd w:val="clear" w:color="auto" w:fill="E6E6E6"/>
        <w:lang w:eastAsia="hu-HU"/>
      </w:rPr>
      <w:drawing>
        <wp:inline distT="0" distB="0" distL="0" distR="0" wp14:anchorId="7342E280" wp14:editId="38C51640">
          <wp:extent cx="5760660" cy="66675"/>
          <wp:effectExtent l="0" t="0" r="0" b="0"/>
          <wp:docPr id="5" name="Ábra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1054" cy="1560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91C53B" w14:textId="1A4F167B" w:rsidR="00806F97" w:rsidRDefault="00806F97" w:rsidP="002351A0">
    <w:pPr>
      <w:pStyle w:val="Footer"/>
    </w:pPr>
    <w:r>
      <w:rPr>
        <w:noProof/>
        <w:color w:val="2B579A"/>
        <w:shd w:val="clear" w:color="auto" w:fill="E6E6E6"/>
        <w:lang w:eastAsia="hu-HU"/>
      </w:rPr>
      <mc:AlternateContent>
        <mc:Choice Requires="wps">
          <w:drawing>
            <wp:anchor distT="45720" distB="45720" distL="114300" distR="114300" simplePos="0" relativeHeight="251658246" behindDoc="0" locked="0" layoutInCell="1" allowOverlap="1" wp14:anchorId="51D31EFB" wp14:editId="7BF36D83">
              <wp:simplePos x="0" y="0"/>
              <wp:positionH relativeFrom="margin">
                <wp:posOffset>1635291</wp:posOffset>
              </wp:positionH>
              <wp:positionV relativeFrom="paragraph">
                <wp:posOffset>59718</wp:posOffset>
              </wp:positionV>
              <wp:extent cx="1514475" cy="323215"/>
              <wp:effectExtent l="0" t="0" r="9525" b="635"/>
              <wp:wrapNone/>
              <wp:docPr id="14" name="Szövegdoboz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4475" cy="3232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D02693" w14:textId="77777777" w:rsidR="00806F97" w:rsidRPr="007D65EE" w:rsidRDefault="00806F97" w:rsidP="002351A0">
                          <w:pPr>
                            <w:rPr>
                              <w:rFonts w:asciiTheme="majorHAnsi" w:hAnsiTheme="majorHAnsi"/>
                              <w:color w:val="662482" w:themeColor="accent1"/>
                              <w:sz w:val="20"/>
                              <w:szCs w:val="22"/>
                            </w:rPr>
                          </w:pPr>
                          <w:r w:rsidRPr="00D5325E">
                            <w:rPr>
                              <w:noProof/>
                            </w:rPr>
                            <w:t>info@oriana</w:t>
                          </w:r>
                          <w:r>
                            <w:rPr>
                              <w:noProof/>
                            </w:rPr>
                            <w:t>software</w:t>
                          </w:r>
                          <w:r w:rsidRPr="00D5325E">
                            <w:rPr>
                              <w:noProof/>
                            </w:rPr>
                            <w:t>.com</w:t>
                          </w:r>
                        </w:p>
                      </w:txbxContent>
                    </wps:txbx>
                    <wps:bodyPr rot="0" vert="horz" wrap="square" lIns="0" tIns="45720" rIns="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D31EFB" id="Szövegdoboz 14" o:spid="_x0000_s1032" type="#_x0000_t202" style="position:absolute;margin-left:128.75pt;margin-top:4.7pt;width:119.25pt;height:25.45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" filled="f" stroked="f">
              <v:textbox inset="0,,0">
                <w:txbxContent>
                  <w:p w14:paraId="5DD02693" w14:textId="77777777" w:rsidR="00806F97" w:rsidRPr="007D65EE" w:rsidRDefault="00806F97" w:rsidP="002351A0">
                    <w:pPr>
                      <w:rPr>
                        <w:rFonts w:asciiTheme="majorHAnsi" w:hAnsiTheme="majorHAnsi"/>
                        <w:color w:val="662482" w:themeColor="accent1"/>
                        <w:sz w:val="20"/>
                        <w:szCs w:val="22"/>
                      </w:rPr>
                    </w:pPr>
                    <w:r w:rsidRPr="00D5325E">
                      <w:rPr>
                        <w:noProof/>
                      </w:rPr>
                      <w:t>info@oriana</w:t>
                    </w:r>
                    <w:r>
                      <w:rPr>
                        <w:noProof/>
                      </w:rPr>
                      <w:t>software</w:t>
                    </w:r>
                    <w:r w:rsidRPr="00D5325E">
                      <w:rPr>
                        <w:noProof/>
                      </w:rPr>
                      <w:t>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2B579A"/>
        <w:shd w:val="clear" w:color="auto" w:fill="E6E6E6"/>
        <w:lang w:eastAsia="hu-HU"/>
      </w:rPr>
      <mc:AlternateContent>
        <mc:Choice Requires="wps">
          <w:drawing>
            <wp:anchor distT="45720" distB="45720" distL="114300" distR="114300" simplePos="0" relativeHeight="251658247" behindDoc="0" locked="0" layoutInCell="1" allowOverlap="1" wp14:anchorId="7793C53F" wp14:editId="44BD39BE">
              <wp:simplePos x="0" y="0"/>
              <wp:positionH relativeFrom="margin">
                <wp:align>right</wp:align>
              </wp:positionH>
              <wp:positionV relativeFrom="paragraph">
                <wp:posOffset>64135</wp:posOffset>
              </wp:positionV>
              <wp:extent cx="2187354" cy="323215"/>
              <wp:effectExtent l="0" t="0" r="3810" b="635"/>
              <wp:wrapNone/>
              <wp:docPr id="15" name="Szövegdoboz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7354" cy="3232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F14BB4" w14:textId="06A07B3F" w:rsidR="00806F97" w:rsidRPr="001D2C63" w:rsidRDefault="00806F97" w:rsidP="002351A0">
                          <w:pPr>
                            <w:pStyle w:val="Oriana"/>
                            <w:rPr>
                              <w:sz w:val="18"/>
                              <w:szCs w:val="18"/>
                            </w:rPr>
                          </w:pPr>
                          <w:r w:rsidRPr="001D2C63">
                            <w:rPr>
                              <w:sz w:val="18"/>
                              <w:szCs w:val="18"/>
                            </w:rPr>
                            <w:t>Montevideo utca 9, 1037, Budapest, Hungary</w:t>
                          </w:r>
                        </w:p>
                        <w:p w14:paraId="0DF2159B" w14:textId="77777777" w:rsidR="00806F97" w:rsidRPr="007D65EE" w:rsidRDefault="00806F97" w:rsidP="002351A0"/>
                      </w:txbxContent>
                    </wps:txbx>
                    <wps:bodyPr rot="0" vert="horz" wrap="square" lIns="0" tIns="45720" rIns="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93C53F" id="Szövegdoboz 15" o:spid="_x0000_s1033" type="#_x0000_t202" style="position:absolute;margin-left:121.05pt;margin-top:5.05pt;width:172.25pt;height:25.45pt;z-index:251658249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" filled="f" stroked="f">
              <v:textbox inset="0,,0">
                <w:txbxContent>
                  <w:p w14:paraId="52F14BB4" w14:textId="06A07B3F" w:rsidR="00806F97" w:rsidRPr="001D2C63" w:rsidRDefault="00806F97" w:rsidP="002351A0">
                    <w:pPr>
                      <w:pStyle w:val="Oriana"/>
                      <w:rPr>
                        <w:sz w:val="18"/>
                        <w:szCs w:val="18"/>
                      </w:rPr>
                    </w:pPr>
                    <w:r w:rsidRPr="001D2C63">
                      <w:rPr>
                        <w:sz w:val="18"/>
                        <w:szCs w:val="18"/>
                      </w:rPr>
                      <w:t>Montevideo utca 9, 1037, Budapest, Hungary</w:t>
                    </w:r>
                  </w:p>
                  <w:p w14:paraId="0DF2159B" w14:textId="77777777" w:rsidR="00806F97" w:rsidRPr="007D65EE" w:rsidRDefault="00806F97" w:rsidP="002351A0"/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521D" w14:textId="77777777" w:rsidR="00646C6E" w:rsidRDefault="00646C6E" w:rsidP="002351A0">
      <w:r>
        <w:separator/>
      </w:r>
    </w:p>
  </w:footnote>
  <w:footnote w:type="continuationSeparator" w:id="0">
    <w:p w14:paraId="41C7DF87" w14:textId="77777777" w:rsidR="00646C6E" w:rsidRDefault="00646C6E" w:rsidP="002351A0">
      <w:r>
        <w:continuationSeparator/>
      </w:r>
    </w:p>
  </w:footnote>
  <w:footnote w:type="continuationNotice" w:id="1">
    <w:p w14:paraId="777996BA" w14:textId="77777777" w:rsidR="00646C6E" w:rsidRDefault="00646C6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7D577" w14:textId="07154836" w:rsidR="00806F97" w:rsidRDefault="00806F97" w:rsidP="002351A0">
    <w:pPr>
      <w:pStyle w:val="Header"/>
    </w:pPr>
    <w:r>
      <w:rPr>
        <w:noProof/>
        <w:color w:val="2B579A"/>
        <w:shd w:val="clear" w:color="auto" w:fill="E6E6E6"/>
        <w:lang w:eastAsia="hu-HU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29E84BED" wp14:editId="2ACE4BA5">
              <wp:simplePos x="0" y="0"/>
              <wp:positionH relativeFrom="margin">
                <wp:posOffset>3431844</wp:posOffset>
              </wp:positionH>
              <wp:positionV relativeFrom="paragraph">
                <wp:posOffset>1270</wp:posOffset>
              </wp:positionV>
              <wp:extent cx="2360930" cy="323215"/>
              <wp:effectExtent l="0" t="0" r="635" b="635"/>
              <wp:wrapNone/>
              <wp:docPr id="217" name="Szövegdoboz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32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BCD929" w14:textId="77777777" w:rsidR="00806F97" w:rsidRPr="007D65EE" w:rsidRDefault="00806F97" w:rsidP="0086588D">
                          <w:pPr>
                            <w:jc w:val="right"/>
                            <w:rPr>
                              <w:rFonts w:asciiTheme="majorHAnsi" w:hAnsiTheme="majorHAnsi"/>
                              <w:color w:val="662482" w:themeColor="accent1"/>
                              <w:sz w:val="20"/>
                              <w:szCs w:val="22"/>
                            </w:rPr>
                          </w:pPr>
                          <w:hyperlink r:id="rId1" w:history="1">
                            <w:r w:rsidRPr="007D65EE">
                              <w:rPr>
                                <w:rStyle w:val="Hyperlink"/>
                                <w:rFonts w:asciiTheme="majorHAnsi" w:hAnsiTheme="majorHAnsi"/>
                                <w:sz w:val="20"/>
                                <w:szCs w:val="22"/>
                                <w:u w:val="none"/>
                              </w:rPr>
                              <w:t>www.orianasoftware.com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E84BED" id="_x0000_t202" coordsize="21600,21600" o:spt="202" path="m,l,21600r21600,l21600,xe">
              <v:stroke joinstyle="miter"/>
              <v:path gradientshapeok="t" o:connecttype="rect"/>
            </v:shapetype>
            <v:shape id="Szövegdoboz 217" o:spid="_x0000_s1026" type="#_x0000_t202" style="position:absolute;margin-left:270.2pt;margin-top:.1pt;width:185.9pt;height:25.45pt;z-index:25165824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" filled="f" stroked="f">
              <v:textbox inset=",,0">
                <w:txbxContent>
                  <w:p w14:paraId="37BCD929" w14:textId="77777777" w:rsidR="00806F97" w:rsidRPr="007D65EE" w:rsidRDefault="00806F97" w:rsidP="0086588D">
                    <w:pPr>
                      <w:jc w:val="right"/>
                      <w:rPr>
                        <w:rFonts w:asciiTheme="majorHAnsi" w:hAnsiTheme="majorHAnsi"/>
                        <w:color w:val="662482" w:themeColor="accent1"/>
                        <w:sz w:val="20"/>
                        <w:szCs w:val="22"/>
                      </w:rPr>
                    </w:pPr>
                    <w:hyperlink r:id="rId2" w:history="1">
                      <w:r w:rsidRPr="007D65EE">
                        <w:rPr>
                          <w:rStyle w:val="Hyperlink"/>
                          <w:rFonts w:asciiTheme="majorHAnsi" w:hAnsiTheme="majorHAnsi"/>
                          <w:sz w:val="20"/>
                          <w:szCs w:val="22"/>
                          <w:u w:val="none"/>
                        </w:rPr>
                        <w:t>www.orianasoftware.com</w:t>
                      </w:r>
                    </w:hyperlink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hu-HU"/>
      </w:rPr>
      <w:drawing>
        <wp:inline distT="0" distB="0" distL="0" distR="0" wp14:anchorId="7E825D31" wp14:editId="567FFCFB">
          <wp:extent cx="5760720" cy="469265"/>
          <wp:effectExtent l="0" t="0" r="0" b="6985"/>
          <wp:docPr id="1" name="Ábra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4692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0DF89" w14:textId="6C3318AD" w:rsidR="00806F97" w:rsidRDefault="00806F97" w:rsidP="002351A0">
    <w:pPr>
      <w:pStyle w:val="Header"/>
    </w:pPr>
    <w:r>
      <w:rPr>
        <w:noProof/>
        <w:color w:val="2B579A"/>
        <w:shd w:val="clear" w:color="auto" w:fill="E6E6E6"/>
        <w:lang w:eastAsia="hu-HU"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5F87383C" wp14:editId="42B3DEFF">
              <wp:simplePos x="0" y="0"/>
              <wp:positionH relativeFrom="margin">
                <wp:posOffset>3456305</wp:posOffset>
              </wp:positionH>
              <wp:positionV relativeFrom="paragraph">
                <wp:posOffset>75456</wp:posOffset>
              </wp:positionV>
              <wp:extent cx="2360930" cy="323215"/>
              <wp:effectExtent l="0" t="0" r="635" b="635"/>
              <wp:wrapNone/>
              <wp:docPr id="19" name="Szövegdoboz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32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454D14" w14:textId="77777777" w:rsidR="00806F97" w:rsidRPr="003C34EA" w:rsidRDefault="00806F97" w:rsidP="002351A0">
                          <w:pPr>
                            <w:rPr>
                              <w:rFonts w:asciiTheme="majorHAnsi" w:hAnsiTheme="majorHAnsi"/>
                              <w:color w:val="FFFFFF" w:themeColor="background1"/>
                              <w:sz w:val="24"/>
                              <w:szCs w:val="28"/>
                            </w:rPr>
                          </w:pPr>
                          <w:hyperlink r:id="rId1" w:history="1">
                            <w:r w:rsidRPr="003C34EA">
                              <w:rPr>
                                <w:rStyle w:val="Hyperlink"/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8"/>
                                <w:u w:val="none"/>
                              </w:rPr>
                              <w:t>www.orianasoftware.com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87383C" id="_x0000_t202" coordsize="21600,21600" o:spt="202" path="m,l,21600r21600,l21600,xe">
              <v:stroke joinstyle="miter"/>
              <v:path gradientshapeok="t" o:connecttype="rect"/>
            </v:shapetype>
            <v:shape id="Szövegdoboz 19" o:spid="_x0000_s1030" type="#_x0000_t202" style="position:absolute;margin-left:272.15pt;margin-top:5.95pt;width:185.9pt;height:25.45pt;z-index:251658247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" filled="f" stroked="f">
              <v:textbox inset=",,0">
                <w:txbxContent>
                  <w:p w14:paraId="24454D14" w14:textId="77777777" w:rsidR="00806F97" w:rsidRPr="003C34EA" w:rsidRDefault="00806F97" w:rsidP="002351A0">
                    <w:pPr>
                      <w:rPr>
                        <w:rFonts w:asciiTheme="majorHAnsi" w:hAnsiTheme="majorHAnsi"/>
                        <w:color w:val="FFFFFF" w:themeColor="background1"/>
                        <w:sz w:val="24"/>
                        <w:szCs w:val="28"/>
                      </w:rPr>
                    </w:pPr>
                    <w:hyperlink r:id="rId2" w:history="1">
                      <w:r w:rsidRPr="003C34EA">
                        <w:rPr>
                          <w:rStyle w:val="Hyperlink"/>
                          <w:rFonts w:asciiTheme="majorHAnsi" w:hAnsiTheme="majorHAnsi"/>
                          <w:color w:val="FFFFFF" w:themeColor="background1"/>
                          <w:sz w:val="24"/>
                          <w:szCs w:val="28"/>
                          <w:u w:val="none"/>
                        </w:rPr>
                        <w:t>www.orianasoftware.com</w:t>
                      </w:r>
                    </w:hyperlink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2B579A"/>
        <w:shd w:val="clear" w:color="auto" w:fill="E6E6E6"/>
        <w:lang w:eastAsia="hu-HU"/>
      </w:rPr>
      <w:drawing>
        <wp:anchor distT="0" distB="0" distL="114300" distR="114300" simplePos="0" relativeHeight="251658251" behindDoc="0" locked="0" layoutInCell="1" allowOverlap="1" wp14:anchorId="51D1203A" wp14:editId="097EA2A0">
          <wp:simplePos x="0" y="0"/>
          <wp:positionH relativeFrom="margin">
            <wp:posOffset>-635</wp:posOffset>
          </wp:positionH>
          <wp:positionV relativeFrom="paragraph">
            <wp:posOffset>-42654</wp:posOffset>
          </wp:positionV>
          <wp:extent cx="945515" cy="669925"/>
          <wp:effectExtent l="0" t="0" r="6985" b="0"/>
          <wp:wrapNone/>
          <wp:docPr id="8" name="Ábra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5515" cy="669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2B579A"/>
        <w:shd w:val="clear" w:color="auto" w:fill="E6E6E6"/>
        <w:lang w:eastAsia="hu-HU"/>
      </w:rPr>
      <w:drawing>
        <wp:anchor distT="0" distB="0" distL="114300" distR="114300" simplePos="0" relativeHeight="251658250" behindDoc="1" locked="0" layoutInCell="1" allowOverlap="1" wp14:anchorId="24CFCFA6" wp14:editId="5A317A43">
          <wp:simplePos x="0" y="0"/>
          <wp:positionH relativeFrom="page">
            <wp:align>right</wp:align>
          </wp:positionH>
          <wp:positionV relativeFrom="paragraph">
            <wp:posOffset>-344913</wp:posOffset>
          </wp:positionV>
          <wp:extent cx="8605387" cy="1213944"/>
          <wp:effectExtent l="0" t="0" r="5715" b="5715"/>
          <wp:wrapNone/>
          <wp:docPr id="9" name="Ábra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05387" cy="12139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2B579A"/>
        <w:shd w:val="clear" w:color="auto" w:fill="E6E6E6"/>
        <w:lang w:eastAsia="hu-HU"/>
      </w:rPr>
      <w:drawing>
        <wp:anchor distT="0" distB="0" distL="114300" distR="114300" simplePos="0" relativeHeight="251658249" behindDoc="0" locked="0" layoutInCell="1" allowOverlap="1" wp14:anchorId="51D1203A" wp14:editId="097EA2A0">
          <wp:simplePos x="0" y="0"/>
          <wp:positionH relativeFrom="margin">
            <wp:posOffset>-635</wp:posOffset>
          </wp:positionH>
          <wp:positionV relativeFrom="paragraph">
            <wp:posOffset>-42654</wp:posOffset>
          </wp:positionV>
          <wp:extent cx="945515" cy="669925"/>
          <wp:effectExtent l="0" t="0" r="6985" b="0"/>
          <wp:wrapNone/>
          <wp:docPr id="3" name="Ábra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5515" cy="669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2B579A"/>
        <w:shd w:val="clear" w:color="auto" w:fill="E6E6E6"/>
        <w:lang w:eastAsia="hu-HU"/>
      </w:rPr>
      <w:drawing>
        <wp:anchor distT="0" distB="0" distL="114300" distR="114300" simplePos="0" relativeHeight="251658248" behindDoc="1" locked="0" layoutInCell="1" allowOverlap="1" wp14:anchorId="24CFCFA6" wp14:editId="5A317A43">
          <wp:simplePos x="0" y="0"/>
          <wp:positionH relativeFrom="page">
            <wp:align>right</wp:align>
          </wp:positionH>
          <wp:positionV relativeFrom="paragraph">
            <wp:posOffset>-344913</wp:posOffset>
          </wp:positionV>
          <wp:extent cx="8605387" cy="1213944"/>
          <wp:effectExtent l="0" t="0" r="5715" b="5715"/>
          <wp:wrapNone/>
          <wp:docPr id="4" name="Ábra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05387" cy="12139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B72"/>
    <w:multiLevelType w:val="multilevel"/>
    <w:tmpl w:val="F626BA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659C6"/>
    <w:multiLevelType w:val="multilevel"/>
    <w:tmpl w:val="9368A1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720" w:hanging="360"/>
      </w:pPr>
      <w:rPr>
        <w:rFonts w:ascii="Source Sans Pro" w:eastAsiaTheme="minorEastAsia" w:hAnsi="Source Sans Pro" w:cstheme="minorHAnsi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4A52DB"/>
    <w:multiLevelType w:val="hybridMultilevel"/>
    <w:tmpl w:val="BCC4224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8639C"/>
    <w:multiLevelType w:val="multilevel"/>
    <w:tmpl w:val="B352CE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Theme="minorHAnsi" w:eastAsiaTheme="minorEastAsia" w:hAnsiTheme="minorHAnsi" w:cstheme="minorHAnsi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51080A"/>
    <w:multiLevelType w:val="multilevel"/>
    <w:tmpl w:val="7848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7E44F0"/>
    <w:multiLevelType w:val="hybridMultilevel"/>
    <w:tmpl w:val="A07AF0B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F6667"/>
    <w:multiLevelType w:val="multilevel"/>
    <w:tmpl w:val="F6468A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Theme="minorHAnsi" w:eastAsiaTheme="minorEastAsia" w:hAnsiTheme="minorHAnsi" w:cstheme="minorHAnsi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756E20"/>
    <w:multiLevelType w:val="hybridMultilevel"/>
    <w:tmpl w:val="222C57C6"/>
    <w:lvl w:ilvl="0" w:tplc="A8D6CA1E">
      <w:start w:val="1"/>
      <w:numFmt w:val="bullet"/>
      <w:pStyle w:val="Felsoros"/>
      <w:lvlText w:val="▌"/>
      <w:lvlJc w:val="left"/>
      <w:pPr>
        <w:ind w:left="720" w:hanging="360"/>
      </w:pPr>
      <w:rPr>
        <w:rFonts w:ascii="Arial" w:hAnsi="Arial" w:hint="default"/>
        <w:color w:val="A2195B" w:themeColor="accent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44A75"/>
    <w:multiLevelType w:val="multilevel"/>
    <w:tmpl w:val="D0F286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360"/>
      </w:p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CC5A78"/>
    <w:multiLevelType w:val="multilevel"/>
    <w:tmpl w:val="F6468A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Theme="minorHAnsi" w:eastAsiaTheme="minorEastAsia" w:hAnsiTheme="minorHAnsi" w:cstheme="minorHAnsi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B252A5"/>
    <w:multiLevelType w:val="multilevel"/>
    <w:tmpl w:val="EDB009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720" w:hanging="360"/>
      </w:pPr>
      <w:rPr>
        <w:rFonts w:ascii="Source Sans Pro" w:eastAsiaTheme="minorEastAsia" w:hAnsi="Source Sans Pro" w:cstheme="minorHAnsi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22475E"/>
    <w:multiLevelType w:val="multilevel"/>
    <w:tmpl w:val="EDB009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720" w:hanging="360"/>
      </w:pPr>
      <w:rPr>
        <w:rFonts w:ascii="Source Sans Pro" w:eastAsiaTheme="minorEastAsia" w:hAnsi="Source Sans Pro" w:cstheme="minorHAnsi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9A3D7E"/>
    <w:multiLevelType w:val="hybridMultilevel"/>
    <w:tmpl w:val="F826856A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Source Sans Pro" w:eastAsiaTheme="minorEastAsia" w:hAnsi="Source Sans Pro" w:cstheme="minorHAnsi" w:hint="default"/>
      </w:rPr>
    </w:lvl>
    <w:lvl w:ilvl="1" w:tplc="040E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1C1795"/>
    <w:multiLevelType w:val="multilevel"/>
    <w:tmpl w:val="ABB0207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46B9640A"/>
    <w:multiLevelType w:val="hybridMultilevel"/>
    <w:tmpl w:val="31B07AB4"/>
    <w:lvl w:ilvl="0" w:tplc="9CAE53B4">
      <w:start w:val="2"/>
      <w:numFmt w:val="bullet"/>
      <w:lvlText w:val="-"/>
      <w:lvlJc w:val="left"/>
      <w:pPr>
        <w:ind w:left="1080" w:hanging="360"/>
      </w:pPr>
      <w:rPr>
        <w:rFonts w:ascii="Source Sans Pro" w:eastAsiaTheme="minorEastAsia" w:hAnsi="Source Sans Pro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9655E65"/>
    <w:multiLevelType w:val="multilevel"/>
    <w:tmpl w:val="EDB009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720" w:hanging="360"/>
      </w:pPr>
      <w:rPr>
        <w:rFonts w:ascii="Source Sans Pro" w:eastAsiaTheme="minorEastAsia" w:hAnsi="Source Sans Pro" w:cstheme="minorHAnsi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851052"/>
    <w:multiLevelType w:val="multilevel"/>
    <w:tmpl w:val="B352CE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Theme="minorHAnsi" w:eastAsiaTheme="minorEastAsia" w:hAnsiTheme="minorHAnsi" w:cstheme="minorHAnsi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975BCE"/>
    <w:multiLevelType w:val="multilevel"/>
    <w:tmpl w:val="B352CE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Theme="minorHAnsi" w:eastAsiaTheme="minorEastAsia" w:hAnsiTheme="minorHAnsi" w:cstheme="minorHAnsi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3E11C7"/>
    <w:multiLevelType w:val="hybridMultilevel"/>
    <w:tmpl w:val="B218B83E"/>
    <w:lvl w:ilvl="0" w:tplc="9CAE53B4">
      <w:start w:val="2"/>
      <w:numFmt w:val="bullet"/>
      <w:lvlText w:val="-"/>
      <w:lvlJc w:val="left"/>
      <w:pPr>
        <w:ind w:left="720" w:hanging="360"/>
      </w:pPr>
      <w:rPr>
        <w:rFonts w:ascii="Source Sans Pro" w:eastAsiaTheme="minorEastAsia" w:hAnsi="Source Sans Pro" w:cstheme="minorHAns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86B5C"/>
    <w:multiLevelType w:val="multilevel"/>
    <w:tmpl w:val="EDB009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720" w:hanging="360"/>
      </w:pPr>
      <w:rPr>
        <w:rFonts w:ascii="Source Sans Pro" w:eastAsiaTheme="minorEastAsia" w:hAnsi="Source Sans Pro" w:cstheme="minorHAnsi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3A3EC2"/>
    <w:multiLevelType w:val="multilevel"/>
    <w:tmpl w:val="B352CE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Theme="minorHAnsi" w:eastAsiaTheme="minorEastAsia" w:hAnsiTheme="minorHAnsi" w:cstheme="minorHAnsi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9C277F4"/>
    <w:multiLevelType w:val="hybridMultilevel"/>
    <w:tmpl w:val="EA00B03E"/>
    <w:lvl w:ilvl="0" w:tplc="9CAE53B4">
      <w:start w:val="2"/>
      <w:numFmt w:val="bullet"/>
      <w:lvlText w:val="-"/>
      <w:lvlJc w:val="left"/>
      <w:pPr>
        <w:ind w:left="720" w:hanging="360"/>
      </w:pPr>
      <w:rPr>
        <w:rFonts w:ascii="Source Sans Pro" w:eastAsiaTheme="minorEastAsia" w:hAnsi="Source Sans Pro" w:cstheme="minorHAns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830362"/>
    <w:multiLevelType w:val="multilevel"/>
    <w:tmpl w:val="F626BA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97366A"/>
    <w:multiLevelType w:val="multilevel"/>
    <w:tmpl w:val="C690FD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122AE5"/>
    <w:multiLevelType w:val="multilevel"/>
    <w:tmpl w:val="DB34E6BC"/>
    <w:lvl w:ilvl="0">
      <w:start w:val="1"/>
      <w:numFmt w:val="bullet"/>
      <w:pStyle w:val="NX-Bullets"/>
      <w:lvlText w:val=""/>
      <w:lvlJc w:val="left"/>
      <w:pPr>
        <w:tabs>
          <w:tab w:val="num" w:pos="527"/>
        </w:tabs>
        <w:ind w:left="301" w:hanging="227"/>
      </w:pPr>
      <w:rPr>
        <w:rFonts w:ascii="Symbol" w:hAnsi="Symbol" w:hint="default"/>
        <w:color w:val="F39000"/>
        <w:position w:val="2"/>
        <w:sz w:val="18"/>
      </w:rPr>
    </w:lvl>
    <w:lvl w:ilvl="1">
      <w:start w:val="1"/>
      <w:numFmt w:val="bullet"/>
      <w:lvlText w:val=""/>
      <w:lvlJc w:val="left"/>
      <w:pPr>
        <w:ind w:left="737" w:hanging="227"/>
      </w:pPr>
      <w:rPr>
        <w:rFonts w:ascii="Symbol" w:hAnsi="Symbol" w:hint="default"/>
        <w:color w:val="6A6D71"/>
        <w:position w:val="2"/>
        <w:sz w:val="16"/>
      </w:rPr>
    </w:lvl>
    <w:lvl w:ilvl="2">
      <w:start w:val="1"/>
      <w:numFmt w:val="bullet"/>
      <w:lvlText w:val=""/>
      <w:lvlJc w:val="left"/>
      <w:pPr>
        <w:ind w:left="907" w:hanging="170"/>
      </w:pPr>
      <w:rPr>
        <w:rFonts w:ascii="Wingdings" w:hAnsi="Wingdings" w:hint="default"/>
        <w:color w:val="F39000"/>
        <w:position w:val="2"/>
        <w:sz w:val="10"/>
      </w:rPr>
    </w:lvl>
    <w:lvl w:ilvl="3">
      <w:start w:val="1"/>
      <w:numFmt w:val="bullet"/>
      <w:lvlText w:val=""/>
      <w:lvlJc w:val="left"/>
      <w:pPr>
        <w:ind w:left="1077" w:hanging="170"/>
      </w:pPr>
      <w:rPr>
        <w:rFonts w:ascii="Wingdings" w:hAnsi="Wingdings" w:hint="default"/>
        <w:color w:val="94969A"/>
        <w:position w:val="3"/>
        <w:sz w:val="9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71AC2D66"/>
    <w:multiLevelType w:val="hybridMultilevel"/>
    <w:tmpl w:val="B6BA7CBE"/>
    <w:lvl w:ilvl="0" w:tplc="2A600074">
      <w:start w:val="2"/>
      <w:numFmt w:val="bullet"/>
      <w:lvlText w:val="-"/>
      <w:lvlJc w:val="left"/>
      <w:pPr>
        <w:ind w:left="720" w:hanging="360"/>
      </w:pPr>
      <w:rPr>
        <w:rFonts w:ascii="Source Sans Pro" w:eastAsiaTheme="minorEastAsia" w:hAnsi="Source Sans Pro" w:cs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F067C"/>
    <w:multiLevelType w:val="hybridMultilevel"/>
    <w:tmpl w:val="B4BE6E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F56DA5"/>
    <w:multiLevelType w:val="multilevel"/>
    <w:tmpl w:val="F6468A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Theme="minorHAnsi" w:eastAsiaTheme="minorEastAsia" w:hAnsiTheme="minorHAnsi" w:cstheme="minorHAnsi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B6A54C3"/>
    <w:multiLevelType w:val="hybridMultilevel"/>
    <w:tmpl w:val="FA147796"/>
    <w:lvl w:ilvl="0" w:tplc="9CAE53B4">
      <w:start w:val="2"/>
      <w:numFmt w:val="bullet"/>
      <w:lvlText w:val="-"/>
      <w:lvlJc w:val="left"/>
      <w:pPr>
        <w:ind w:left="720" w:hanging="360"/>
      </w:pPr>
      <w:rPr>
        <w:rFonts w:ascii="Source Sans Pro" w:eastAsiaTheme="minorEastAsia" w:hAnsi="Source Sans Pro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506312">
    <w:abstractNumId w:val="7"/>
  </w:num>
  <w:num w:numId="2" w16cid:durableId="1037395307">
    <w:abstractNumId w:val="13"/>
  </w:num>
  <w:num w:numId="3" w16cid:durableId="126048996">
    <w:abstractNumId w:val="24"/>
  </w:num>
  <w:num w:numId="4" w16cid:durableId="656955940">
    <w:abstractNumId w:val="25"/>
  </w:num>
  <w:num w:numId="5" w16cid:durableId="942223385">
    <w:abstractNumId w:val="4"/>
  </w:num>
  <w:num w:numId="6" w16cid:durableId="1908152768">
    <w:abstractNumId w:val="2"/>
  </w:num>
  <w:num w:numId="7" w16cid:durableId="510997166">
    <w:abstractNumId w:val="20"/>
  </w:num>
  <w:num w:numId="8" w16cid:durableId="491873080">
    <w:abstractNumId w:val="18"/>
  </w:num>
  <w:num w:numId="9" w16cid:durableId="1257980931">
    <w:abstractNumId w:val="14"/>
  </w:num>
  <w:num w:numId="10" w16cid:durableId="455493780">
    <w:abstractNumId w:val="21"/>
  </w:num>
  <w:num w:numId="11" w16cid:durableId="865755678">
    <w:abstractNumId w:val="0"/>
  </w:num>
  <w:num w:numId="12" w16cid:durableId="1160736209">
    <w:abstractNumId w:val="8"/>
  </w:num>
  <w:num w:numId="13" w16cid:durableId="1498879749">
    <w:abstractNumId w:val="16"/>
  </w:num>
  <w:num w:numId="14" w16cid:durableId="1644121615">
    <w:abstractNumId w:val="1"/>
  </w:num>
  <w:num w:numId="15" w16cid:durableId="530538676">
    <w:abstractNumId w:val="28"/>
  </w:num>
  <w:num w:numId="16" w16cid:durableId="2017002576">
    <w:abstractNumId w:val="11"/>
  </w:num>
  <w:num w:numId="17" w16cid:durableId="238563376">
    <w:abstractNumId w:val="6"/>
  </w:num>
  <w:num w:numId="18" w16cid:durableId="698045229">
    <w:abstractNumId w:val="9"/>
  </w:num>
  <w:num w:numId="19" w16cid:durableId="1589195395">
    <w:abstractNumId w:val="5"/>
  </w:num>
  <w:num w:numId="20" w16cid:durableId="2146659280">
    <w:abstractNumId w:val="15"/>
  </w:num>
  <w:num w:numId="21" w16cid:durableId="1105881186">
    <w:abstractNumId w:val="10"/>
  </w:num>
  <w:num w:numId="22" w16cid:durableId="1054309767">
    <w:abstractNumId w:val="19"/>
  </w:num>
  <w:num w:numId="23" w16cid:durableId="513809181">
    <w:abstractNumId w:val="12"/>
  </w:num>
  <w:num w:numId="24" w16cid:durableId="732120167">
    <w:abstractNumId w:val="23"/>
  </w:num>
  <w:num w:numId="25" w16cid:durableId="1244339850">
    <w:abstractNumId w:val="3"/>
  </w:num>
  <w:num w:numId="26" w16cid:durableId="1708138779">
    <w:abstractNumId w:val="17"/>
  </w:num>
  <w:num w:numId="27" w16cid:durableId="850948841">
    <w:abstractNumId w:val="27"/>
  </w:num>
  <w:num w:numId="28" w16cid:durableId="1751149613">
    <w:abstractNumId w:val="26"/>
  </w:num>
  <w:num w:numId="29" w16cid:durableId="2104260670">
    <w:abstractNumId w:val="22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any László">
    <w15:presenceInfo w15:providerId="AD" w15:userId="S::laszlo.arany@orianasoftware.com::f36d5e81-fe7e-4502-9a12-56427b5eaeaf"/>
  </w15:person>
  <w15:person w15:author="Cseténé Orbán Viktória">
    <w15:presenceInfo w15:providerId="AD" w15:userId="S-1-5-21-1482476501-1275210071-725345543-152251"/>
  </w15:person>
  <w15:person w15:author="Vilmos László Dr. Friedrich">
    <w15:presenceInfo w15:providerId="AD" w15:userId="S-1-5-21-1482476501-1275210071-725345543-114287"/>
  </w15:person>
  <w15:person w15:author="MAV\molnarzi">
    <w15:presenceInfo w15:providerId="None" w15:userId="MAV\molnarzi"/>
  </w15:person>
  <w15:person w15:author="Márta dr. Kómár">
    <w15:presenceInfo w15:providerId="AD" w15:userId="S-1-5-21-1482476501-1275210071-725345543-158494"/>
  </w15:person>
  <w15:person w15:author="Molnár Zita (molnarzi)">
    <w15:presenceInfo w15:providerId="None" w15:userId="Molnár Zita (molnarzi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B72"/>
    <w:rsid w:val="000004D5"/>
    <w:rsid w:val="00000B5C"/>
    <w:rsid w:val="00000EA2"/>
    <w:rsid w:val="00001311"/>
    <w:rsid w:val="00001352"/>
    <w:rsid w:val="00001F3A"/>
    <w:rsid w:val="00002251"/>
    <w:rsid w:val="0000289C"/>
    <w:rsid w:val="00002CD5"/>
    <w:rsid w:val="00002FC7"/>
    <w:rsid w:val="00003ACC"/>
    <w:rsid w:val="00003C15"/>
    <w:rsid w:val="000040E5"/>
    <w:rsid w:val="0000410D"/>
    <w:rsid w:val="000042BE"/>
    <w:rsid w:val="0000484A"/>
    <w:rsid w:val="00004CC1"/>
    <w:rsid w:val="00004EC9"/>
    <w:rsid w:val="0000542D"/>
    <w:rsid w:val="000058F4"/>
    <w:rsid w:val="00005D9D"/>
    <w:rsid w:val="0000628C"/>
    <w:rsid w:val="00006DBB"/>
    <w:rsid w:val="000075C0"/>
    <w:rsid w:val="00007B8F"/>
    <w:rsid w:val="000103C7"/>
    <w:rsid w:val="000104B1"/>
    <w:rsid w:val="00010BDD"/>
    <w:rsid w:val="00010FB6"/>
    <w:rsid w:val="00011419"/>
    <w:rsid w:val="000118ED"/>
    <w:rsid w:val="000124E7"/>
    <w:rsid w:val="00012BF6"/>
    <w:rsid w:val="000132E7"/>
    <w:rsid w:val="00013493"/>
    <w:rsid w:val="00014174"/>
    <w:rsid w:val="000146E7"/>
    <w:rsid w:val="000153F5"/>
    <w:rsid w:val="000165AE"/>
    <w:rsid w:val="00016BDD"/>
    <w:rsid w:val="00016FAE"/>
    <w:rsid w:val="00017269"/>
    <w:rsid w:val="000173F0"/>
    <w:rsid w:val="00017624"/>
    <w:rsid w:val="00017FC2"/>
    <w:rsid w:val="00020420"/>
    <w:rsid w:val="00020DD1"/>
    <w:rsid w:val="00020F15"/>
    <w:rsid w:val="00021300"/>
    <w:rsid w:val="0002160D"/>
    <w:rsid w:val="00021751"/>
    <w:rsid w:val="00021B8A"/>
    <w:rsid w:val="00022566"/>
    <w:rsid w:val="00022614"/>
    <w:rsid w:val="00022AB5"/>
    <w:rsid w:val="00022AC2"/>
    <w:rsid w:val="000244F3"/>
    <w:rsid w:val="000246F2"/>
    <w:rsid w:val="00024892"/>
    <w:rsid w:val="00024BD1"/>
    <w:rsid w:val="00025403"/>
    <w:rsid w:val="00025512"/>
    <w:rsid w:val="00025617"/>
    <w:rsid w:val="000256BC"/>
    <w:rsid w:val="00025D5C"/>
    <w:rsid w:val="00026049"/>
    <w:rsid w:val="000261F6"/>
    <w:rsid w:val="0002664A"/>
    <w:rsid w:val="000266C9"/>
    <w:rsid w:val="00026862"/>
    <w:rsid w:val="00026B27"/>
    <w:rsid w:val="0002739E"/>
    <w:rsid w:val="00030305"/>
    <w:rsid w:val="0003069B"/>
    <w:rsid w:val="00031661"/>
    <w:rsid w:val="0003181C"/>
    <w:rsid w:val="00031988"/>
    <w:rsid w:val="00032A40"/>
    <w:rsid w:val="00032B95"/>
    <w:rsid w:val="00032C87"/>
    <w:rsid w:val="000332A9"/>
    <w:rsid w:val="00033351"/>
    <w:rsid w:val="0003354B"/>
    <w:rsid w:val="000343EC"/>
    <w:rsid w:val="0003474F"/>
    <w:rsid w:val="0003508C"/>
    <w:rsid w:val="000350E6"/>
    <w:rsid w:val="000358FD"/>
    <w:rsid w:val="00035A25"/>
    <w:rsid w:val="00035FE0"/>
    <w:rsid w:val="00036614"/>
    <w:rsid w:val="0003685F"/>
    <w:rsid w:val="000379A2"/>
    <w:rsid w:val="00037CDE"/>
    <w:rsid w:val="00037D35"/>
    <w:rsid w:val="00037E89"/>
    <w:rsid w:val="00037FC7"/>
    <w:rsid w:val="00040202"/>
    <w:rsid w:val="00040814"/>
    <w:rsid w:val="000413CD"/>
    <w:rsid w:val="000420BF"/>
    <w:rsid w:val="00042B14"/>
    <w:rsid w:val="00043524"/>
    <w:rsid w:val="00044237"/>
    <w:rsid w:val="0004437C"/>
    <w:rsid w:val="00044B7D"/>
    <w:rsid w:val="00045544"/>
    <w:rsid w:val="00045B81"/>
    <w:rsid w:val="00045C08"/>
    <w:rsid w:val="00045C91"/>
    <w:rsid w:val="00045F7D"/>
    <w:rsid w:val="00046128"/>
    <w:rsid w:val="000465EF"/>
    <w:rsid w:val="000466AB"/>
    <w:rsid w:val="000466FA"/>
    <w:rsid w:val="000469E6"/>
    <w:rsid w:val="000474DC"/>
    <w:rsid w:val="00047A21"/>
    <w:rsid w:val="00047A78"/>
    <w:rsid w:val="00047AD4"/>
    <w:rsid w:val="00047FBC"/>
    <w:rsid w:val="000500CD"/>
    <w:rsid w:val="000500E8"/>
    <w:rsid w:val="0005084F"/>
    <w:rsid w:val="000509F5"/>
    <w:rsid w:val="00050E25"/>
    <w:rsid w:val="00050FC6"/>
    <w:rsid w:val="00051C5B"/>
    <w:rsid w:val="00051D3F"/>
    <w:rsid w:val="0005247A"/>
    <w:rsid w:val="000524F0"/>
    <w:rsid w:val="000526DB"/>
    <w:rsid w:val="00052A12"/>
    <w:rsid w:val="000531BC"/>
    <w:rsid w:val="0005332E"/>
    <w:rsid w:val="00053A21"/>
    <w:rsid w:val="00053DBF"/>
    <w:rsid w:val="00053E5F"/>
    <w:rsid w:val="000545F1"/>
    <w:rsid w:val="0005497D"/>
    <w:rsid w:val="00054C7B"/>
    <w:rsid w:val="00055C70"/>
    <w:rsid w:val="00055F05"/>
    <w:rsid w:val="00056349"/>
    <w:rsid w:val="0005637F"/>
    <w:rsid w:val="000563D2"/>
    <w:rsid w:val="00056401"/>
    <w:rsid w:val="00056462"/>
    <w:rsid w:val="0005661C"/>
    <w:rsid w:val="00056D34"/>
    <w:rsid w:val="00056D3D"/>
    <w:rsid w:val="00057223"/>
    <w:rsid w:val="000576D5"/>
    <w:rsid w:val="0005787D"/>
    <w:rsid w:val="00057B4A"/>
    <w:rsid w:val="00057E11"/>
    <w:rsid w:val="00060161"/>
    <w:rsid w:val="000604B0"/>
    <w:rsid w:val="0006051A"/>
    <w:rsid w:val="000606FD"/>
    <w:rsid w:val="00060766"/>
    <w:rsid w:val="0006077A"/>
    <w:rsid w:val="00060E29"/>
    <w:rsid w:val="00060E2C"/>
    <w:rsid w:val="00061114"/>
    <w:rsid w:val="000619A3"/>
    <w:rsid w:val="00061AC1"/>
    <w:rsid w:val="00061E42"/>
    <w:rsid w:val="00062580"/>
    <w:rsid w:val="0006280D"/>
    <w:rsid w:val="00062B5B"/>
    <w:rsid w:val="00062CA4"/>
    <w:rsid w:val="000634A3"/>
    <w:rsid w:val="00063654"/>
    <w:rsid w:val="000636AB"/>
    <w:rsid w:val="000641B0"/>
    <w:rsid w:val="00064212"/>
    <w:rsid w:val="00064634"/>
    <w:rsid w:val="00064849"/>
    <w:rsid w:val="00064865"/>
    <w:rsid w:val="000649EB"/>
    <w:rsid w:val="00064B29"/>
    <w:rsid w:val="00064C9C"/>
    <w:rsid w:val="00064E36"/>
    <w:rsid w:val="000652D1"/>
    <w:rsid w:val="00065370"/>
    <w:rsid w:val="00065B66"/>
    <w:rsid w:val="00065B8C"/>
    <w:rsid w:val="00065C51"/>
    <w:rsid w:val="00066451"/>
    <w:rsid w:val="000664F0"/>
    <w:rsid w:val="00066D13"/>
    <w:rsid w:val="00066D7F"/>
    <w:rsid w:val="00066E2F"/>
    <w:rsid w:val="00066E8A"/>
    <w:rsid w:val="00067873"/>
    <w:rsid w:val="00070B27"/>
    <w:rsid w:val="00070F4A"/>
    <w:rsid w:val="00071119"/>
    <w:rsid w:val="0007130F"/>
    <w:rsid w:val="000713BA"/>
    <w:rsid w:val="0007181D"/>
    <w:rsid w:val="00073744"/>
    <w:rsid w:val="00073BD1"/>
    <w:rsid w:val="00073C44"/>
    <w:rsid w:val="00073D97"/>
    <w:rsid w:val="00074837"/>
    <w:rsid w:val="0007550D"/>
    <w:rsid w:val="00075C59"/>
    <w:rsid w:val="00075D32"/>
    <w:rsid w:val="0007624F"/>
    <w:rsid w:val="000767FA"/>
    <w:rsid w:val="00076955"/>
    <w:rsid w:val="000778BA"/>
    <w:rsid w:val="0008025C"/>
    <w:rsid w:val="00080419"/>
    <w:rsid w:val="00080D27"/>
    <w:rsid w:val="00080DCF"/>
    <w:rsid w:val="00080F4B"/>
    <w:rsid w:val="000811F1"/>
    <w:rsid w:val="00081587"/>
    <w:rsid w:val="00081984"/>
    <w:rsid w:val="00081D7E"/>
    <w:rsid w:val="00082033"/>
    <w:rsid w:val="00082A44"/>
    <w:rsid w:val="00082A5C"/>
    <w:rsid w:val="00082B72"/>
    <w:rsid w:val="00082CAA"/>
    <w:rsid w:val="0008315B"/>
    <w:rsid w:val="00083442"/>
    <w:rsid w:val="00083628"/>
    <w:rsid w:val="000838ED"/>
    <w:rsid w:val="00083A10"/>
    <w:rsid w:val="00083DA1"/>
    <w:rsid w:val="000844C4"/>
    <w:rsid w:val="00085FA4"/>
    <w:rsid w:val="0008608A"/>
    <w:rsid w:val="00086100"/>
    <w:rsid w:val="000862F6"/>
    <w:rsid w:val="0008633F"/>
    <w:rsid w:val="000867C1"/>
    <w:rsid w:val="00086A4A"/>
    <w:rsid w:val="00086CBA"/>
    <w:rsid w:val="00086D6A"/>
    <w:rsid w:val="000873E2"/>
    <w:rsid w:val="00087CD0"/>
    <w:rsid w:val="0009024E"/>
    <w:rsid w:val="00090398"/>
    <w:rsid w:val="00090452"/>
    <w:rsid w:val="00090547"/>
    <w:rsid w:val="00090901"/>
    <w:rsid w:val="00091256"/>
    <w:rsid w:val="00091369"/>
    <w:rsid w:val="000919AF"/>
    <w:rsid w:val="000926B5"/>
    <w:rsid w:val="000927DE"/>
    <w:rsid w:val="000927EA"/>
    <w:rsid w:val="00092E3E"/>
    <w:rsid w:val="00093245"/>
    <w:rsid w:val="00093362"/>
    <w:rsid w:val="00093A53"/>
    <w:rsid w:val="00093B20"/>
    <w:rsid w:val="00093CE0"/>
    <w:rsid w:val="000944A4"/>
    <w:rsid w:val="00094595"/>
    <w:rsid w:val="000947E2"/>
    <w:rsid w:val="00094FCE"/>
    <w:rsid w:val="00095527"/>
    <w:rsid w:val="00095CAD"/>
    <w:rsid w:val="00095F0A"/>
    <w:rsid w:val="00096129"/>
    <w:rsid w:val="00096650"/>
    <w:rsid w:val="00096D20"/>
    <w:rsid w:val="00096F04"/>
    <w:rsid w:val="00097B8B"/>
    <w:rsid w:val="000A03B0"/>
    <w:rsid w:val="000A0413"/>
    <w:rsid w:val="000A061A"/>
    <w:rsid w:val="000A0979"/>
    <w:rsid w:val="000A1024"/>
    <w:rsid w:val="000A122F"/>
    <w:rsid w:val="000A15CB"/>
    <w:rsid w:val="000A1995"/>
    <w:rsid w:val="000A1A1E"/>
    <w:rsid w:val="000A1B62"/>
    <w:rsid w:val="000A2BED"/>
    <w:rsid w:val="000A2BF3"/>
    <w:rsid w:val="000A3084"/>
    <w:rsid w:val="000A454A"/>
    <w:rsid w:val="000A4DD7"/>
    <w:rsid w:val="000A4E4E"/>
    <w:rsid w:val="000A5146"/>
    <w:rsid w:val="000A568D"/>
    <w:rsid w:val="000A573D"/>
    <w:rsid w:val="000A574A"/>
    <w:rsid w:val="000A6270"/>
    <w:rsid w:val="000A6448"/>
    <w:rsid w:val="000A73B9"/>
    <w:rsid w:val="000A757B"/>
    <w:rsid w:val="000A75D8"/>
    <w:rsid w:val="000A7915"/>
    <w:rsid w:val="000B05BE"/>
    <w:rsid w:val="000B0ADD"/>
    <w:rsid w:val="000B0BAD"/>
    <w:rsid w:val="000B0D8A"/>
    <w:rsid w:val="000B103B"/>
    <w:rsid w:val="000B178A"/>
    <w:rsid w:val="000B1CAC"/>
    <w:rsid w:val="000B1CD8"/>
    <w:rsid w:val="000B1F0A"/>
    <w:rsid w:val="000B2E02"/>
    <w:rsid w:val="000B2F09"/>
    <w:rsid w:val="000B37DF"/>
    <w:rsid w:val="000B42F3"/>
    <w:rsid w:val="000B4514"/>
    <w:rsid w:val="000B4730"/>
    <w:rsid w:val="000B47DA"/>
    <w:rsid w:val="000B6372"/>
    <w:rsid w:val="000B64D9"/>
    <w:rsid w:val="000B6C6E"/>
    <w:rsid w:val="000B6D76"/>
    <w:rsid w:val="000B6DD6"/>
    <w:rsid w:val="000B71BA"/>
    <w:rsid w:val="000B7654"/>
    <w:rsid w:val="000B7676"/>
    <w:rsid w:val="000B7CDF"/>
    <w:rsid w:val="000C01AF"/>
    <w:rsid w:val="000C0483"/>
    <w:rsid w:val="000C1020"/>
    <w:rsid w:val="000C1623"/>
    <w:rsid w:val="000C1E0B"/>
    <w:rsid w:val="000C20EE"/>
    <w:rsid w:val="000C2560"/>
    <w:rsid w:val="000C2680"/>
    <w:rsid w:val="000C27B9"/>
    <w:rsid w:val="000C2D99"/>
    <w:rsid w:val="000C3261"/>
    <w:rsid w:val="000C38E1"/>
    <w:rsid w:val="000C391B"/>
    <w:rsid w:val="000C4029"/>
    <w:rsid w:val="000C52A1"/>
    <w:rsid w:val="000C52CD"/>
    <w:rsid w:val="000C543E"/>
    <w:rsid w:val="000C604A"/>
    <w:rsid w:val="000C61C1"/>
    <w:rsid w:val="000C6521"/>
    <w:rsid w:val="000C6912"/>
    <w:rsid w:val="000C6B03"/>
    <w:rsid w:val="000C6EC0"/>
    <w:rsid w:val="000C713D"/>
    <w:rsid w:val="000C71D7"/>
    <w:rsid w:val="000C748D"/>
    <w:rsid w:val="000C7514"/>
    <w:rsid w:val="000C783D"/>
    <w:rsid w:val="000C7AC1"/>
    <w:rsid w:val="000D026F"/>
    <w:rsid w:val="000D0321"/>
    <w:rsid w:val="000D03A5"/>
    <w:rsid w:val="000D0409"/>
    <w:rsid w:val="000D0458"/>
    <w:rsid w:val="000D0878"/>
    <w:rsid w:val="000D0D1B"/>
    <w:rsid w:val="000D0DD2"/>
    <w:rsid w:val="000D0DEC"/>
    <w:rsid w:val="000D0EE7"/>
    <w:rsid w:val="000D0F20"/>
    <w:rsid w:val="000D1254"/>
    <w:rsid w:val="000D126B"/>
    <w:rsid w:val="000D156B"/>
    <w:rsid w:val="000D1780"/>
    <w:rsid w:val="000D1EBF"/>
    <w:rsid w:val="000D2137"/>
    <w:rsid w:val="000D2285"/>
    <w:rsid w:val="000D2661"/>
    <w:rsid w:val="000D26E0"/>
    <w:rsid w:val="000D2A53"/>
    <w:rsid w:val="000D2AAB"/>
    <w:rsid w:val="000D2F75"/>
    <w:rsid w:val="000D31EB"/>
    <w:rsid w:val="000D37C1"/>
    <w:rsid w:val="000D39C8"/>
    <w:rsid w:val="000D3B9F"/>
    <w:rsid w:val="000D3C44"/>
    <w:rsid w:val="000D3D1F"/>
    <w:rsid w:val="000D3E73"/>
    <w:rsid w:val="000D4113"/>
    <w:rsid w:val="000D46A1"/>
    <w:rsid w:val="000D4729"/>
    <w:rsid w:val="000D4D6A"/>
    <w:rsid w:val="000D4FA5"/>
    <w:rsid w:val="000D528F"/>
    <w:rsid w:val="000D6954"/>
    <w:rsid w:val="000D75E7"/>
    <w:rsid w:val="000D7AC4"/>
    <w:rsid w:val="000D7B8E"/>
    <w:rsid w:val="000E0242"/>
    <w:rsid w:val="000E054B"/>
    <w:rsid w:val="000E069B"/>
    <w:rsid w:val="000E08AC"/>
    <w:rsid w:val="000E0A27"/>
    <w:rsid w:val="000E0AD4"/>
    <w:rsid w:val="000E0E0F"/>
    <w:rsid w:val="000E0F9F"/>
    <w:rsid w:val="000E13B8"/>
    <w:rsid w:val="000E1794"/>
    <w:rsid w:val="000E2018"/>
    <w:rsid w:val="000E21AF"/>
    <w:rsid w:val="000E229A"/>
    <w:rsid w:val="000E258F"/>
    <w:rsid w:val="000E25E0"/>
    <w:rsid w:val="000E2BD6"/>
    <w:rsid w:val="000E2F94"/>
    <w:rsid w:val="000E311F"/>
    <w:rsid w:val="000E35E4"/>
    <w:rsid w:val="000E35F2"/>
    <w:rsid w:val="000E36CB"/>
    <w:rsid w:val="000E3F18"/>
    <w:rsid w:val="000E4056"/>
    <w:rsid w:val="000E4B2F"/>
    <w:rsid w:val="000E51D7"/>
    <w:rsid w:val="000E54F5"/>
    <w:rsid w:val="000E59C6"/>
    <w:rsid w:val="000E6A3E"/>
    <w:rsid w:val="000E71AF"/>
    <w:rsid w:val="000E7D5B"/>
    <w:rsid w:val="000E7E2C"/>
    <w:rsid w:val="000F01EB"/>
    <w:rsid w:val="000F0785"/>
    <w:rsid w:val="000F0AA7"/>
    <w:rsid w:val="000F0DEE"/>
    <w:rsid w:val="000F12D0"/>
    <w:rsid w:val="000F22D3"/>
    <w:rsid w:val="000F2502"/>
    <w:rsid w:val="000F289F"/>
    <w:rsid w:val="000F2B97"/>
    <w:rsid w:val="000F2BAC"/>
    <w:rsid w:val="000F2F5E"/>
    <w:rsid w:val="000F30EF"/>
    <w:rsid w:val="000F351C"/>
    <w:rsid w:val="000F356C"/>
    <w:rsid w:val="000F36C3"/>
    <w:rsid w:val="000F3D89"/>
    <w:rsid w:val="000F417E"/>
    <w:rsid w:val="000F4305"/>
    <w:rsid w:val="000F44BD"/>
    <w:rsid w:val="000F4D1A"/>
    <w:rsid w:val="000F4F6E"/>
    <w:rsid w:val="000F54A1"/>
    <w:rsid w:val="000F5BA6"/>
    <w:rsid w:val="000F5C01"/>
    <w:rsid w:val="000F5DD7"/>
    <w:rsid w:val="000F5E11"/>
    <w:rsid w:val="000F5ED1"/>
    <w:rsid w:val="000F5FDD"/>
    <w:rsid w:val="000F652A"/>
    <w:rsid w:val="000F683F"/>
    <w:rsid w:val="000F6864"/>
    <w:rsid w:val="000F6954"/>
    <w:rsid w:val="000F7099"/>
    <w:rsid w:val="000F7B07"/>
    <w:rsid w:val="000FEF74"/>
    <w:rsid w:val="00100AFE"/>
    <w:rsid w:val="00100B0B"/>
    <w:rsid w:val="00100D79"/>
    <w:rsid w:val="001016DA"/>
    <w:rsid w:val="00101B1F"/>
    <w:rsid w:val="00102471"/>
    <w:rsid w:val="0010251F"/>
    <w:rsid w:val="001026B1"/>
    <w:rsid w:val="00102ACE"/>
    <w:rsid w:val="00102ED1"/>
    <w:rsid w:val="00103535"/>
    <w:rsid w:val="00103DD2"/>
    <w:rsid w:val="00103FF9"/>
    <w:rsid w:val="0010493F"/>
    <w:rsid w:val="00104F74"/>
    <w:rsid w:val="001050E4"/>
    <w:rsid w:val="00105358"/>
    <w:rsid w:val="001054CE"/>
    <w:rsid w:val="00105D5E"/>
    <w:rsid w:val="00105F19"/>
    <w:rsid w:val="00105FB3"/>
    <w:rsid w:val="00105FF8"/>
    <w:rsid w:val="00106E93"/>
    <w:rsid w:val="00107265"/>
    <w:rsid w:val="0010753B"/>
    <w:rsid w:val="0010788E"/>
    <w:rsid w:val="00107971"/>
    <w:rsid w:val="00107D3E"/>
    <w:rsid w:val="00110237"/>
    <w:rsid w:val="001106D4"/>
    <w:rsid w:val="00110836"/>
    <w:rsid w:val="001109BE"/>
    <w:rsid w:val="00110C47"/>
    <w:rsid w:val="0011105F"/>
    <w:rsid w:val="001110A9"/>
    <w:rsid w:val="001110DA"/>
    <w:rsid w:val="0011141D"/>
    <w:rsid w:val="00111459"/>
    <w:rsid w:val="00111571"/>
    <w:rsid w:val="00111DBA"/>
    <w:rsid w:val="00111E9F"/>
    <w:rsid w:val="00112157"/>
    <w:rsid w:val="001124E3"/>
    <w:rsid w:val="001128DE"/>
    <w:rsid w:val="001137C2"/>
    <w:rsid w:val="00113FCD"/>
    <w:rsid w:val="00114009"/>
    <w:rsid w:val="00115000"/>
    <w:rsid w:val="00115181"/>
    <w:rsid w:val="001152FA"/>
    <w:rsid w:val="001156A8"/>
    <w:rsid w:val="00115F41"/>
    <w:rsid w:val="001166F7"/>
    <w:rsid w:val="0011673D"/>
    <w:rsid w:val="0011741D"/>
    <w:rsid w:val="001202CE"/>
    <w:rsid w:val="001205B8"/>
    <w:rsid w:val="00120715"/>
    <w:rsid w:val="00120CC7"/>
    <w:rsid w:val="00120FF5"/>
    <w:rsid w:val="0012154F"/>
    <w:rsid w:val="001215DD"/>
    <w:rsid w:val="00121B01"/>
    <w:rsid w:val="00121EE9"/>
    <w:rsid w:val="0012250C"/>
    <w:rsid w:val="001229CB"/>
    <w:rsid w:val="00122BFE"/>
    <w:rsid w:val="00122D71"/>
    <w:rsid w:val="00122DC1"/>
    <w:rsid w:val="00123484"/>
    <w:rsid w:val="001234C1"/>
    <w:rsid w:val="00123B28"/>
    <w:rsid w:val="00124263"/>
    <w:rsid w:val="0012474D"/>
    <w:rsid w:val="00124A2D"/>
    <w:rsid w:val="00124A69"/>
    <w:rsid w:val="00124B5B"/>
    <w:rsid w:val="001251E4"/>
    <w:rsid w:val="0012624D"/>
    <w:rsid w:val="00126562"/>
    <w:rsid w:val="00126DF0"/>
    <w:rsid w:val="00127501"/>
    <w:rsid w:val="00127BEB"/>
    <w:rsid w:val="00127CBD"/>
    <w:rsid w:val="00130024"/>
    <w:rsid w:val="0013005C"/>
    <w:rsid w:val="00130544"/>
    <w:rsid w:val="0013066B"/>
    <w:rsid w:val="00130D70"/>
    <w:rsid w:val="00131191"/>
    <w:rsid w:val="001311F3"/>
    <w:rsid w:val="00131212"/>
    <w:rsid w:val="0013137D"/>
    <w:rsid w:val="001313BD"/>
    <w:rsid w:val="0013169A"/>
    <w:rsid w:val="00131A1B"/>
    <w:rsid w:val="00131D02"/>
    <w:rsid w:val="001322AB"/>
    <w:rsid w:val="00132392"/>
    <w:rsid w:val="001323DE"/>
    <w:rsid w:val="00132400"/>
    <w:rsid w:val="001329A0"/>
    <w:rsid w:val="00133424"/>
    <w:rsid w:val="0013363E"/>
    <w:rsid w:val="00134052"/>
    <w:rsid w:val="0013413D"/>
    <w:rsid w:val="00134329"/>
    <w:rsid w:val="0013464F"/>
    <w:rsid w:val="00134C89"/>
    <w:rsid w:val="00134E5C"/>
    <w:rsid w:val="00134F2D"/>
    <w:rsid w:val="001351EE"/>
    <w:rsid w:val="00135250"/>
    <w:rsid w:val="00135632"/>
    <w:rsid w:val="001359AF"/>
    <w:rsid w:val="00135C24"/>
    <w:rsid w:val="00135F39"/>
    <w:rsid w:val="00136879"/>
    <w:rsid w:val="00136EF5"/>
    <w:rsid w:val="00136F79"/>
    <w:rsid w:val="001378BF"/>
    <w:rsid w:val="00140326"/>
    <w:rsid w:val="001403B7"/>
    <w:rsid w:val="00140DBA"/>
    <w:rsid w:val="0014136F"/>
    <w:rsid w:val="00142365"/>
    <w:rsid w:val="001429D1"/>
    <w:rsid w:val="00143E8A"/>
    <w:rsid w:val="00143F28"/>
    <w:rsid w:val="00144948"/>
    <w:rsid w:val="00144DBC"/>
    <w:rsid w:val="00144FAA"/>
    <w:rsid w:val="00145248"/>
    <w:rsid w:val="00145710"/>
    <w:rsid w:val="001457A0"/>
    <w:rsid w:val="00145C74"/>
    <w:rsid w:val="00145DCE"/>
    <w:rsid w:val="00145DD2"/>
    <w:rsid w:val="001460B8"/>
    <w:rsid w:val="00146382"/>
    <w:rsid w:val="001468FB"/>
    <w:rsid w:val="00146E94"/>
    <w:rsid w:val="00146EBC"/>
    <w:rsid w:val="001472C5"/>
    <w:rsid w:val="0014781C"/>
    <w:rsid w:val="00147844"/>
    <w:rsid w:val="00150108"/>
    <w:rsid w:val="0015014A"/>
    <w:rsid w:val="00150271"/>
    <w:rsid w:val="00150771"/>
    <w:rsid w:val="00150937"/>
    <w:rsid w:val="00150A81"/>
    <w:rsid w:val="0015161D"/>
    <w:rsid w:val="0015162F"/>
    <w:rsid w:val="001519F4"/>
    <w:rsid w:val="00151AAA"/>
    <w:rsid w:val="00151D5C"/>
    <w:rsid w:val="00151DA8"/>
    <w:rsid w:val="00152060"/>
    <w:rsid w:val="001520A3"/>
    <w:rsid w:val="001521C2"/>
    <w:rsid w:val="00152288"/>
    <w:rsid w:val="001529BC"/>
    <w:rsid w:val="00152B7B"/>
    <w:rsid w:val="00152F62"/>
    <w:rsid w:val="001541DB"/>
    <w:rsid w:val="00154217"/>
    <w:rsid w:val="0015439D"/>
    <w:rsid w:val="001544E0"/>
    <w:rsid w:val="0015481F"/>
    <w:rsid w:val="00154892"/>
    <w:rsid w:val="00154A0F"/>
    <w:rsid w:val="0015568B"/>
    <w:rsid w:val="001557BC"/>
    <w:rsid w:val="00155A3A"/>
    <w:rsid w:val="00155A48"/>
    <w:rsid w:val="00155BCD"/>
    <w:rsid w:val="00155EDC"/>
    <w:rsid w:val="00155F0F"/>
    <w:rsid w:val="00156A3F"/>
    <w:rsid w:val="00156EF7"/>
    <w:rsid w:val="001571AE"/>
    <w:rsid w:val="001571D9"/>
    <w:rsid w:val="00157324"/>
    <w:rsid w:val="00157DC6"/>
    <w:rsid w:val="001603B6"/>
    <w:rsid w:val="00160C0D"/>
    <w:rsid w:val="00160CDB"/>
    <w:rsid w:val="00161010"/>
    <w:rsid w:val="001614A1"/>
    <w:rsid w:val="001614BA"/>
    <w:rsid w:val="00161C99"/>
    <w:rsid w:val="00162260"/>
    <w:rsid w:val="00162877"/>
    <w:rsid w:val="00162BC2"/>
    <w:rsid w:val="0016395B"/>
    <w:rsid w:val="0016483B"/>
    <w:rsid w:val="00164B72"/>
    <w:rsid w:val="00165202"/>
    <w:rsid w:val="001654DF"/>
    <w:rsid w:val="00165BBA"/>
    <w:rsid w:val="00165C07"/>
    <w:rsid w:val="00165C2D"/>
    <w:rsid w:val="0016638E"/>
    <w:rsid w:val="001665DC"/>
    <w:rsid w:val="0016679F"/>
    <w:rsid w:val="001667CC"/>
    <w:rsid w:val="00166920"/>
    <w:rsid w:val="00166AFA"/>
    <w:rsid w:val="00166EA7"/>
    <w:rsid w:val="00166F55"/>
    <w:rsid w:val="001672A9"/>
    <w:rsid w:val="00167BF9"/>
    <w:rsid w:val="0017035D"/>
    <w:rsid w:val="00170878"/>
    <w:rsid w:val="00171EC4"/>
    <w:rsid w:val="00171ECD"/>
    <w:rsid w:val="00172601"/>
    <w:rsid w:val="001727D8"/>
    <w:rsid w:val="001728D1"/>
    <w:rsid w:val="00172A9A"/>
    <w:rsid w:val="0017309D"/>
    <w:rsid w:val="00173B17"/>
    <w:rsid w:val="00173D2D"/>
    <w:rsid w:val="00173DB2"/>
    <w:rsid w:val="00173F37"/>
    <w:rsid w:val="0017413E"/>
    <w:rsid w:val="00174559"/>
    <w:rsid w:val="00175557"/>
    <w:rsid w:val="001757A4"/>
    <w:rsid w:val="00175B55"/>
    <w:rsid w:val="00175C8B"/>
    <w:rsid w:val="00175D35"/>
    <w:rsid w:val="00175FBB"/>
    <w:rsid w:val="001761CC"/>
    <w:rsid w:val="001761F1"/>
    <w:rsid w:val="001763F4"/>
    <w:rsid w:val="001764CE"/>
    <w:rsid w:val="0017733C"/>
    <w:rsid w:val="0018000A"/>
    <w:rsid w:val="00180329"/>
    <w:rsid w:val="001803AB"/>
    <w:rsid w:val="0018049A"/>
    <w:rsid w:val="00180614"/>
    <w:rsid w:val="00180B86"/>
    <w:rsid w:val="0018101C"/>
    <w:rsid w:val="00181690"/>
    <w:rsid w:val="00181754"/>
    <w:rsid w:val="00181BCC"/>
    <w:rsid w:val="00181DF0"/>
    <w:rsid w:val="001824A0"/>
    <w:rsid w:val="00182744"/>
    <w:rsid w:val="00182793"/>
    <w:rsid w:val="00182A71"/>
    <w:rsid w:val="00182EED"/>
    <w:rsid w:val="00183809"/>
    <w:rsid w:val="00183C00"/>
    <w:rsid w:val="001845B1"/>
    <w:rsid w:val="001847F5"/>
    <w:rsid w:val="00184A32"/>
    <w:rsid w:val="00184C92"/>
    <w:rsid w:val="00184D6E"/>
    <w:rsid w:val="0018512E"/>
    <w:rsid w:val="00185B26"/>
    <w:rsid w:val="0018630D"/>
    <w:rsid w:val="00186861"/>
    <w:rsid w:val="00186FA2"/>
    <w:rsid w:val="0018714F"/>
    <w:rsid w:val="0018722F"/>
    <w:rsid w:val="00187398"/>
    <w:rsid w:val="001878FB"/>
    <w:rsid w:val="00190B82"/>
    <w:rsid w:val="00190BFC"/>
    <w:rsid w:val="00191591"/>
    <w:rsid w:val="001915FC"/>
    <w:rsid w:val="001916D5"/>
    <w:rsid w:val="00191797"/>
    <w:rsid w:val="001917A1"/>
    <w:rsid w:val="00192029"/>
    <w:rsid w:val="00192519"/>
    <w:rsid w:val="00192892"/>
    <w:rsid w:val="00192A7D"/>
    <w:rsid w:val="00192DFC"/>
    <w:rsid w:val="00192FBC"/>
    <w:rsid w:val="001930BE"/>
    <w:rsid w:val="001930E5"/>
    <w:rsid w:val="0019327E"/>
    <w:rsid w:val="0019354A"/>
    <w:rsid w:val="00193692"/>
    <w:rsid w:val="00193B23"/>
    <w:rsid w:val="00193EF0"/>
    <w:rsid w:val="0019545D"/>
    <w:rsid w:val="00195DE1"/>
    <w:rsid w:val="00196E61"/>
    <w:rsid w:val="00196EC4"/>
    <w:rsid w:val="001976BD"/>
    <w:rsid w:val="0019777C"/>
    <w:rsid w:val="00197CD3"/>
    <w:rsid w:val="001A017C"/>
    <w:rsid w:val="001A0539"/>
    <w:rsid w:val="001A0F3D"/>
    <w:rsid w:val="001A116C"/>
    <w:rsid w:val="001A119A"/>
    <w:rsid w:val="001A1536"/>
    <w:rsid w:val="001A221A"/>
    <w:rsid w:val="001A278C"/>
    <w:rsid w:val="001A2F77"/>
    <w:rsid w:val="001A3D22"/>
    <w:rsid w:val="001A3E2C"/>
    <w:rsid w:val="001A4084"/>
    <w:rsid w:val="001A43EF"/>
    <w:rsid w:val="001A4670"/>
    <w:rsid w:val="001A49B7"/>
    <w:rsid w:val="001A54DF"/>
    <w:rsid w:val="001A58E2"/>
    <w:rsid w:val="001A5961"/>
    <w:rsid w:val="001A5FAC"/>
    <w:rsid w:val="001A6058"/>
    <w:rsid w:val="001A66A4"/>
    <w:rsid w:val="001A6BF6"/>
    <w:rsid w:val="001A6D65"/>
    <w:rsid w:val="001A6EC7"/>
    <w:rsid w:val="001A71DE"/>
    <w:rsid w:val="001A72A5"/>
    <w:rsid w:val="001A7527"/>
    <w:rsid w:val="001A7576"/>
    <w:rsid w:val="001A7BCA"/>
    <w:rsid w:val="001B0343"/>
    <w:rsid w:val="001B0531"/>
    <w:rsid w:val="001B0C3A"/>
    <w:rsid w:val="001B0EB8"/>
    <w:rsid w:val="001B1075"/>
    <w:rsid w:val="001B172D"/>
    <w:rsid w:val="001B1E5A"/>
    <w:rsid w:val="001B2318"/>
    <w:rsid w:val="001B2335"/>
    <w:rsid w:val="001B26C3"/>
    <w:rsid w:val="001B2E55"/>
    <w:rsid w:val="001B2FBB"/>
    <w:rsid w:val="001B30F7"/>
    <w:rsid w:val="001B37A7"/>
    <w:rsid w:val="001B45E2"/>
    <w:rsid w:val="001B4959"/>
    <w:rsid w:val="001B4D08"/>
    <w:rsid w:val="001B6350"/>
    <w:rsid w:val="001B68DC"/>
    <w:rsid w:val="001B6AFC"/>
    <w:rsid w:val="001B6BD4"/>
    <w:rsid w:val="001B6CAE"/>
    <w:rsid w:val="001B70E5"/>
    <w:rsid w:val="001B71BC"/>
    <w:rsid w:val="001B79A5"/>
    <w:rsid w:val="001B7D49"/>
    <w:rsid w:val="001C04D8"/>
    <w:rsid w:val="001C0C8F"/>
    <w:rsid w:val="001C1513"/>
    <w:rsid w:val="001C16E7"/>
    <w:rsid w:val="001C17D3"/>
    <w:rsid w:val="001C18DD"/>
    <w:rsid w:val="001C1A7B"/>
    <w:rsid w:val="001C1CEE"/>
    <w:rsid w:val="001C216A"/>
    <w:rsid w:val="001C2CF7"/>
    <w:rsid w:val="001C2ED8"/>
    <w:rsid w:val="001C40B6"/>
    <w:rsid w:val="001C4627"/>
    <w:rsid w:val="001C46EC"/>
    <w:rsid w:val="001C5200"/>
    <w:rsid w:val="001C5429"/>
    <w:rsid w:val="001C59D0"/>
    <w:rsid w:val="001C5AC4"/>
    <w:rsid w:val="001C5E67"/>
    <w:rsid w:val="001C6813"/>
    <w:rsid w:val="001C6A1D"/>
    <w:rsid w:val="001C6CF0"/>
    <w:rsid w:val="001C701B"/>
    <w:rsid w:val="001C7666"/>
    <w:rsid w:val="001C76F4"/>
    <w:rsid w:val="001C79DC"/>
    <w:rsid w:val="001C7C0A"/>
    <w:rsid w:val="001C7DAE"/>
    <w:rsid w:val="001C7F4F"/>
    <w:rsid w:val="001D075A"/>
    <w:rsid w:val="001D07C7"/>
    <w:rsid w:val="001D0BAF"/>
    <w:rsid w:val="001D0C11"/>
    <w:rsid w:val="001D253C"/>
    <w:rsid w:val="001D2B40"/>
    <w:rsid w:val="001D2C63"/>
    <w:rsid w:val="001D3514"/>
    <w:rsid w:val="001D3BFA"/>
    <w:rsid w:val="001D3F73"/>
    <w:rsid w:val="001D4063"/>
    <w:rsid w:val="001D4120"/>
    <w:rsid w:val="001D4BB8"/>
    <w:rsid w:val="001D5424"/>
    <w:rsid w:val="001D5BB8"/>
    <w:rsid w:val="001D6318"/>
    <w:rsid w:val="001D648C"/>
    <w:rsid w:val="001D7AC9"/>
    <w:rsid w:val="001D7AF1"/>
    <w:rsid w:val="001E001F"/>
    <w:rsid w:val="001E068B"/>
    <w:rsid w:val="001E144B"/>
    <w:rsid w:val="001E14D5"/>
    <w:rsid w:val="001E168F"/>
    <w:rsid w:val="001E1D8A"/>
    <w:rsid w:val="001E275D"/>
    <w:rsid w:val="001E2CE1"/>
    <w:rsid w:val="001E2F68"/>
    <w:rsid w:val="001E320D"/>
    <w:rsid w:val="001E359F"/>
    <w:rsid w:val="001E3B7E"/>
    <w:rsid w:val="001E4B4B"/>
    <w:rsid w:val="001E576A"/>
    <w:rsid w:val="001E618A"/>
    <w:rsid w:val="001E61C5"/>
    <w:rsid w:val="001E62BF"/>
    <w:rsid w:val="001E6798"/>
    <w:rsid w:val="001E68BE"/>
    <w:rsid w:val="001E6CC2"/>
    <w:rsid w:val="001E7193"/>
    <w:rsid w:val="001E71B4"/>
    <w:rsid w:val="001E75EC"/>
    <w:rsid w:val="001E76D7"/>
    <w:rsid w:val="001E7AE1"/>
    <w:rsid w:val="001F0715"/>
    <w:rsid w:val="001F071D"/>
    <w:rsid w:val="001F16E6"/>
    <w:rsid w:val="001F1B28"/>
    <w:rsid w:val="001F2ACB"/>
    <w:rsid w:val="001F2B99"/>
    <w:rsid w:val="001F2C87"/>
    <w:rsid w:val="001F36A2"/>
    <w:rsid w:val="001F3C3E"/>
    <w:rsid w:val="001F3D1E"/>
    <w:rsid w:val="001F45C1"/>
    <w:rsid w:val="001F46A4"/>
    <w:rsid w:val="001F47DA"/>
    <w:rsid w:val="001F48D5"/>
    <w:rsid w:val="001F564D"/>
    <w:rsid w:val="001F59AB"/>
    <w:rsid w:val="001F5D92"/>
    <w:rsid w:val="001F6472"/>
    <w:rsid w:val="001F65D5"/>
    <w:rsid w:val="001F6630"/>
    <w:rsid w:val="001F772F"/>
    <w:rsid w:val="0020010A"/>
    <w:rsid w:val="002003C5"/>
    <w:rsid w:val="00200902"/>
    <w:rsid w:val="00201032"/>
    <w:rsid w:val="002021FE"/>
    <w:rsid w:val="00202752"/>
    <w:rsid w:val="00202BFA"/>
    <w:rsid w:val="00203B71"/>
    <w:rsid w:val="00204806"/>
    <w:rsid w:val="00204820"/>
    <w:rsid w:val="00204BE2"/>
    <w:rsid w:val="00204C44"/>
    <w:rsid w:val="00204D81"/>
    <w:rsid w:val="00205637"/>
    <w:rsid w:val="00205DF6"/>
    <w:rsid w:val="00205DFB"/>
    <w:rsid w:val="00205FC5"/>
    <w:rsid w:val="00206677"/>
    <w:rsid w:val="00206703"/>
    <w:rsid w:val="002070A1"/>
    <w:rsid w:val="002071A8"/>
    <w:rsid w:val="002079E7"/>
    <w:rsid w:val="00210759"/>
    <w:rsid w:val="00210A91"/>
    <w:rsid w:val="002115B1"/>
    <w:rsid w:val="0021177E"/>
    <w:rsid w:val="0021197C"/>
    <w:rsid w:val="00211CCA"/>
    <w:rsid w:val="00211D66"/>
    <w:rsid w:val="00212225"/>
    <w:rsid w:val="002127A6"/>
    <w:rsid w:val="00212B64"/>
    <w:rsid w:val="00212D0B"/>
    <w:rsid w:val="002130CB"/>
    <w:rsid w:val="002131BB"/>
    <w:rsid w:val="002132B8"/>
    <w:rsid w:val="00213AEE"/>
    <w:rsid w:val="00213BF4"/>
    <w:rsid w:val="002142FA"/>
    <w:rsid w:val="0021479E"/>
    <w:rsid w:val="00215010"/>
    <w:rsid w:val="00215880"/>
    <w:rsid w:val="00215DBB"/>
    <w:rsid w:val="0021610C"/>
    <w:rsid w:val="00216D34"/>
    <w:rsid w:val="00217209"/>
    <w:rsid w:val="0021751A"/>
    <w:rsid w:val="002178A8"/>
    <w:rsid w:val="00217B1E"/>
    <w:rsid w:val="00220157"/>
    <w:rsid w:val="002204D8"/>
    <w:rsid w:val="00220514"/>
    <w:rsid w:val="00220AEB"/>
    <w:rsid w:val="00220FA7"/>
    <w:rsid w:val="00221719"/>
    <w:rsid w:val="00221EB2"/>
    <w:rsid w:val="00221F03"/>
    <w:rsid w:val="00221F7D"/>
    <w:rsid w:val="00222525"/>
    <w:rsid w:val="002227A8"/>
    <w:rsid w:val="00222891"/>
    <w:rsid w:val="00222BE2"/>
    <w:rsid w:val="00222CBA"/>
    <w:rsid w:val="00222EC4"/>
    <w:rsid w:val="00223208"/>
    <w:rsid w:val="00223EB3"/>
    <w:rsid w:val="002241B7"/>
    <w:rsid w:val="00224C29"/>
    <w:rsid w:val="0022554F"/>
    <w:rsid w:val="00225AC1"/>
    <w:rsid w:val="00225AE9"/>
    <w:rsid w:val="0022690B"/>
    <w:rsid w:val="00226B5E"/>
    <w:rsid w:val="002270E4"/>
    <w:rsid w:val="002271E2"/>
    <w:rsid w:val="00227369"/>
    <w:rsid w:val="00227C81"/>
    <w:rsid w:val="00227D25"/>
    <w:rsid w:val="00227D7E"/>
    <w:rsid w:val="00227F13"/>
    <w:rsid w:val="002300F2"/>
    <w:rsid w:val="00230B31"/>
    <w:rsid w:val="00230B35"/>
    <w:rsid w:val="00230B72"/>
    <w:rsid w:val="00230CD5"/>
    <w:rsid w:val="00231365"/>
    <w:rsid w:val="002315E9"/>
    <w:rsid w:val="00231775"/>
    <w:rsid w:val="00231C81"/>
    <w:rsid w:val="00231D3E"/>
    <w:rsid w:val="002320FE"/>
    <w:rsid w:val="002326C7"/>
    <w:rsid w:val="002329A6"/>
    <w:rsid w:val="002329C4"/>
    <w:rsid w:val="00232A8F"/>
    <w:rsid w:val="00232D99"/>
    <w:rsid w:val="00232FBC"/>
    <w:rsid w:val="00233272"/>
    <w:rsid w:val="002337D6"/>
    <w:rsid w:val="00233931"/>
    <w:rsid w:val="00233AC5"/>
    <w:rsid w:val="00234089"/>
    <w:rsid w:val="00234317"/>
    <w:rsid w:val="002346AB"/>
    <w:rsid w:val="00234B7A"/>
    <w:rsid w:val="00234C03"/>
    <w:rsid w:val="00234C78"/>
    <w:rsid w:val="00234D6A"/>
    <w:rsid w:val="00234E69"/>
    <w:rsid w:val="00234FB3"/>
    <w:rsid w:val="002351A0"/>
    <w:rsid w:val="00235945"/>
    <w:rsid w:val="002365A8"/>
    <w:rsid w:val="00236AC7"/>
    <w:rsid w:val="00236AF6"/>
    <w:rsid w:val="00236BB9"/>
    <w:rsid w:val="002370F9"/>
    <w:rsid w:val="002372D6"/>
    <w:rsid w:val="002377A0"/>
    <w:rsid w:val="002379C3"/>
    <w:rsid w:val="00237A53"/>
    <w:rsid w:val="00237C84"/>
    <w:rsid w:val="00240693"/>
    <w:rsid w:val="00240776"/>
    <w:rsid w:val="00240B45"/>
    <w:rsid w:val="00240DFA"/>
    <w:rsid w:val="00240F68"/>
    <w:rsid w:val="0024122E"/>
    <w:rsid w:val="002420F5"/>
    <w:rsid w:val="00242702"/>
    <w:rsid w:val="002430D7"/>
    <w:rsid w:val="002438C6"/>
    <w:rsid w:val="002439E9"/>
    <w:rsid w:val="00243C0E"/>
    <w:rsid w:val="00244055"/>
    <w:rsid w:val="002441B4"/>
    <w:rsid w:val="0024467F"/>
    <w:rsid w:val="00244715"/>
    <w:rsid w:val="00244DC3"/>
    <w:rsid w:val="002451F7"/>
    <w:rsid w:val="0024590A"/>
    <w:rsid w:val="0024591E"/>
    <w:rsid w:val="00245A03"/>
    <w:rsid w:val="00245A0E"/>
    <w:rsid w:val="00246219"/>
    <w:rsid w:val="00246668"/>
    <w:rsid w:val="002468B2"/>
    <w:rsid w:val="00246C7A"/>
    <w:rsid w:val="00246CD9"/>
    <w:rsid w:val="002473E2"/>
    <w:rsid w:val="00247877"/>
    <w:rsid w:val="00247900"/>
    <w:rsid w:val="00247F17"/>
    <w:rsid w:val="00250DD6"/>
    <w:rsid w:val="00251234"/>
    <w:rsid w:val="0025155C"/>
    <w:rsid w:val="002526FD"/>
    <w:rsid w:val="002527B9"/>
    <w:rsid w:val="002531BF"/>
    <w:rsid w:val="002533D0"/>
    <w:rsid w:val="00253826"/>
    <w:rsid w:val="00253926"/>
    <w:rsid w:val="0025411D"/>
    <w:rsid w:val="00254DA2"/>
    <w:rsid w:val="00254E4E"/>
    <w:rsid w:val="002554AC"/>
    <w:rsid w:val="00255A1D"/>
    <w:rsid w:val="00255DD6"/>
    <w:rsid w:val="00256447"/>
    <w:rsid w:val="00256763"/>
    <w:rsid w:val="00256862"/>
    <w:rsid w:val="002568E2"/>
    <w:rsid w:val="00256A57"/>
    <w:rsid w:val="00256A82"/>
    <w:rsid w:val="00256BB8"/>
    <w:rsid w:val="00256BBA"/>
    <w:rsid w:val="00256DF4"/>
    <w:rsid w:val="00256EB3"/>
    <w:rsid w:val="002577EA"/>
    <w:rsid w:val="00257D96"/>
    <w:rsid w:val="00257DA7"/>
    <w:rsid w:val="002600B3"/>
    <w:rsid w:val="00260473"/>
    <w:rsid w:val="002608ED"/>
    <w:rsid w:val="00260A2E"/>
    <w:rsid w:val="002610F8"/>
    <w:rsid w:val="00261172"/>
    <w:rsid w:val="002613B1"/>
    <w:rsid w:val="002613E5"/>
    <w:rsid w:val="0026173E"/>
    <w:rsid w:val="0026187A"/>
    <w:rsid w:val="00261BA7"/>
    <w:rsid w:val="00261D71"/>
    <w:rsid w:val="00261EED"/>
    <w:rsid w:val="00261F0D"/>
    <w:rsid w:val="002621EC"/>
    <w:rsid w:val="002627ED"/>
    <w:rsid w:val="002628E0"/>
    <w:rsid w:val="00262F79"/>
    <w:rsid w:val="002634F1"/>
    <w:rsid w:val="00263C43"/>
    <w:rsid w:val="002644A8"/>
    <w:rsid w:val="00264583"/>
    <w:rsid w:val="00264735"/>
    <w:rsid w:val="00264762"/>
    <w:rsid w:val="002650AF"/>
    <w:rsid w:val="002650C6"/>
    <w:rsid w:val="0026535F"/>
    <w:rsid w:val="002653D4"/>
    <w:rsid w:val="00265A41"/>
    <w:rsid w:val="002660E9"/>
    <w:rsid w:val="0026626E"/>
    <w:rsid w:val="00266766"/>
    <w:rsid w:val="00266C20"/>
    <w:rsid w:val="00266ECB"/>
    <w:rsid w:val="00267252"/>
    <w:rsid w:val="00267344"/>
    <w:rsid w:val="002674A9"/>
    <w:rsid w:val="0026797C"/>
    <w:rsid w:val="00267EE1"/>
    <w:rsid w:val="00270952"/>
    <w:rsid w:val="00271389"/>
    <w:rsid w:val="00271740"/>
    <w:rsid w:val="0027190F"/>
    <w:rsid w:val="00271EF1"/>
    <w:rsid w:val="0027211F"/>
    <w:rsid w:val="00272161"/>
    <w:rsid w:val="00272441"/>
    <w:rsid w:val="00272B61"/>
    <w:rsid w:val="00273033"/>
    <w:rsid w:val="002731B2"/>
    <w:rsid w:val="002735A0"/>
    <w:rsid w:val="002750E3"/>
    <w:rsid w:val="00275995"/>
    <w:rsid w:val="00275E12"/>
    <w:rsid w:val="002763F4"/>
    <w:rsid w:val="002769F7"/>
    <w:rsid w:val="00276B06"/>
    <w:rsid w:val="00276E24"/>
    <w:rsid w:val="00276E45"/>
    <w:rsid w:val="002776D6"/>
    <w:rsid w:val="0027799B"/>
    <w:rsid w:val="00280ADC"/>
    <w:rsid w:val="00280BCB"/>
    <w:rsid w:val="00280E00"/>
    <w:rsid w:val="00281690"/>
    <w:rsid w:val="00281A0B"/>
    <w:rsid w:val="002825B5"/>
    <w:rsid w:val="002834F9"/>
    <w:rsid w:val="0028384E"/>
    <w:rsid w:val="002842F8"/>
    <w:rsid w:val="002842FF"/>
    <w:rsid w:val="00284704"/>
    <w:rsid w:val="00284D22"/>
    <w:rsid w:val="00284D2B"/>
    <w:rsid w:val="0028540B"/>
    <w:rsid w:val="002854A9"/>
    <w:rsid w:val="002858D7"/>
    <w:rsid w:val="00285AC4"/>
    <w:rsid w:val="00285DE7"/>
    <w:rsid w:val="00285E19"/>
    <w:rsid w:val="0028623E"/>
    <w:rsid w:val="00286522"/>
    <w:rsid w:val="0028702F"/>
    <w:rsid w:val="00287748"/>
    <w:rsid w:val="00290119"/>
    <w:rsid w:val="0029061F"/>
    <w:rsid w:val="0029124F"/>
    <w:rsid w:val="00291E02"/>
    <w:rsid w:val="00291FBB"/>
    <w:rsid w:val="00292107"/>
    <w:rsid w:val="002924BD"/>
    <w:rsid w:val="002927E8"/>
    <w:rsid w:val="00292BA9"/>
    <w:rsid w:val="00293E0B"/>
    <w:rsid w:val="00294562"/>
    <w:rsid w:val="00295835"/>
    <w:rsid w:val="00295BFF"/>
    <w:rsid w:val="00295FC5"/>
    <w:rsid w:val="00296965"/>
    <w:rsid w:val="00296D15"/>
    <w:rsid w:val="00297D19"/>
    <w:rsid w:val="002A065B"/>
    <w:rsid w:val="002A0797"/>
    <w:rsid w:val="002A0C5D"/>
    <w:rsid w:val="002A12F2"/>
    <w:rsid w:val="002A1C4E"/>
    <w:rsid w:val="002A1E16"/>
    <w:rsid w:val="002A2209"/>
    <w:rsid w:val="002A2835"/>
    <w:rsid w:val="002A2838"/>
    <w:rsid w:val="002A2DE5"/>
    <w:rsid w:val="002A321B"/>
    <w:rsid w:val="002A323C"/>
    <w:rsid w:val="002A33DA"/>
    <w:rsid w:val="002A3A89"/>
    <w:rsid w:val="002A3E72"/>
    <w:rsid w:val="002A42F6"/>
    <w:rsid w:val="002A4867"/>
    <w:rsid w:val="002A4F3B"/>
    <w:rsid w:val="002A5165"/>
    <w:rsid w:val="002A5C4F"/>
    <w:rsid w:val="002A634B"/>
    <w:rsid w:val="002A67C0"/>
    <w:rsid w:val="002B0065"/>
    <w:rsid w:val="002B0573"/>
    <w:rsid w:val="002B05E5"/>
    <w:rsid w:val="002B0648"/>
    <w:rsid w:val="002B0A6C"/>
    <w:rsid w:val="002B127C"/>
    <w:rsid w:val="002B1509"/>
    <w:rsid w:val="002B2021"/>
    <w:rsid w:val="002B21EE"/>
    <w:rsid w:val="002B2618"/>
    <w:rsid w:val="002B27E6"/>
    <w:rsid w:val="002B3267"/>
    <w:rsid w:val="002B32D9"/>
    <w:rsid w:val="002B33FC"/>
    <w:rsid w:val="002B376A"/>
    <w:rsid w:val="002B3E44"/>
    <w:rsid w:val="002B419E"/>
    <w:rsid w:val="002B43BD"/>
    <w:rsid w:val="002B48B7"/>
    <w:rsid w:val="002B4A82"/>
    <w:rsid w:val="002B55A0"/>
    <w:rsid w:val="002B577C"/>
    <w:rsid w:val="002B6370"/>
    <w:rsid w:val="002B675B"/>
    <w:rsid w:val="002B68F3"/>
    <w:rsid w:val="002B6AE9"/>
    <w:rsid w:val="002B6BFB"/>
    <w:rsid w:val="002B707E"/>
    <w:rsid w:val="002B73B0"/>
    <w:rsid w:val="002B7D7C"/>
    <w:rsid w:val="002C04E8"/>
    <w:rsid w:val="002C1189"/>
    <w:rsid w:val="002C15E8"/>
    <w:rsid w:val="002C2146"/>
    <w:rsid w:val="002C2242"/>
    <w:rsid w:val="002C2C23"/>
    <w:rsid w:val="002C2CE3"/>
    <w:rsid w:val="002C32AD"/>
    <w:rsid w:val="002C3619"/>
    <w:rsid w:val="002C36A8"/>
    <w:rsid w:val="002C3D76"/>
    <w:rsid w:val="002C3FE9"/>
    <w:rsid w:val="002C44D3"/>
    <w:rsid w:val="002C4571"/>
    <w:rsid w:val="002C486F"/>
    <w:rsid w:val="002C5369"/>
    <w:rsid w:val="002C55C0"/>
    <w:rsid w:val="002C56E7"/>
    <w:rsid w:val="002C5C3C"/>
    <w:rsid w:val="002C60C6"/>
    <w:rsid w:val="002C61AE"/>
    <w:rsid w:val="002C6268"/>
    <w:rsid w:val="002C69B8"/>
    <w:rsid w:val="002C6CEB"/>
    <w:rsid w:val="002D01C2"/>
    <w:rsid w:val="002D0C29"/>
    <w:rsid w:val="002D145E"/>
    <w:rsid w:val="002D15A6"/>
    <w:rsid w:val="002D1B84"/>
    <w:rsid w:val="002D1DFC"/>
    <w:rsid w:val="002D2EF0"/>
    <w:rsid w:val="002D2FAF"/>
    <w:rsid w:val="002D358F"/>
    <w:rsid w:val="002D3B34"/>
    <w:rsid w:val="002D4112"/>
    <w:rsid w:val="002D41E7"/>
    <w:rsid w:val="002D46E5"/>
    <w:rsid w:val="002D494A"/>
    <w:rsid w:val="002D4AC6"/>
    <w:rsid w:val="002D52F6"/>
    <w:rsid w:val="002D5A8F"/>
    <w:rsid w:val="002D5C26"/>
    <w:rsid w:val="002D5CD7"/>
    <w:rsid w:val="002D5E6A"/>
    <w:rsid w:val="002D5FE1"/>
    <w:rsid w:val="002D669A"/>
    <w:rsid w:val="002D7366"/>
    <w:rsid w:val="002D73FE"/>
    <w:rsid w:val="002D75B8"/>
    <w:rsid w:val="002E00B5"/>
    <w:rsid w:val="002E0455"/>
    <w:rsid w:val="002E05D7"/>
    <w:rsid w:val="002E0A00"/>
    <w:rsid w:val="002E10C8"/>
    <w:rsid w:val="002E1B72"/>
    <w:rsid w:val="002E222F"/>
    <w:rsid w:val="002E22B3"/>
    <w:rsid w:val="002E2388"/>
    <w:rsid w:val="002E241D"/>
    <w:rsid w:val="002E2F00"/>
    <w:rsid w:val="002E2FEC"/>
    <w:rsid w:val="002E39B7"/>
    <w:rsid w:val="002E3E9D"/>
    <w:rsid w:val="002E45DE"/>
    <w:rsid w:val="002E4C0B"/>
    <w:rsid w:val="002E4E2E"/>
    <w:rsid w:val="002E5286"/>
    <w:rsid w:val="002E5A99"/>
    <w:rsid w:val="002E5D84"/>
    <w:rsid w:val="002E5F3D"/>
    <w:rsid w:val="002E6125"/>
    <w:rsid w:val="002E66D0"/>
    <w:rsid w:val="002E704E"/>
    <w:rsid w:val="002E7232"/>
    <w:rsid w:val="002E7F96"/>
    <w:rsid w:val="002F0940"/>
    <w:rsid w:val="002F1D38"/>
    <w:rsid w:val="002F1F5F"/>
    <w:rsid w:val="002F267C"/>
    <w:rsid w:val="002F2862"/>
    <w:rsid w:val="002F28AF"/>
    <w:rsid w:val="002F2B69"/>
    <w:rsid w:val="002F362A"/>
    <w:rsid w:val="002F3B6B"/>
    <w:rsid w:val="002F3F9E"/>
    <w:rsid w:val="002F4867"/>
    <w:rsid w:val="002F4947"/>
    <w:rsid w:val="002F4E40"/>
    <w:rsid w:val="002F50A1"/>
    <w:rsid w:val="002F549D"/>
    <w:rsid w:val="002F5519"/>
    <w:rsid w:val="002F5C02"/>
    <w:rsid w:val="002F5DDA"/>
    <w:rsid w:val="002F5E39"/>
    <w:rsid w:val="002F608F"/>
    <w:rsid w:val="002F6561"/>
    <w:rsid w:val="002F65FC"/>
    <w:rsid w:val="002F6991"/>
    <w:rsid w:val="002F6E24"/>
    <w:rsid w:val="002F70AA"/>
    <w:rsid w:val="002F70CC"/>
    <w:rsid w:val="002F73E2"/>
    <w:rsid w:val="002F7AAE"/>
    <w:rsid w:val="002F7AFC"/>
    <w:rsid w:val="002F7BFE"/>
    <w:rsid w:val="003003AA"/>
    <w:rsid w:val="003006AA"/>
    <w:rsid w:val="00300938"/>
    <w:rsid w:val="00300E9C"/>
    <w:rsid w:val="00301944"/>
    <w:rsid w:val="00301AD0"/>
    <w:rsid w:val="00301F90"/>
    <w:rsid w:val="003023EA"/>
    <w:rsid w:val="0030253A"/>
    <w:rsid w:val="0030282A"/>
    <w:rsid w:val="00302A16"/>
    <w:rsid w:val="00302AB8"/>
    <w:rsid w:val="00302DF6"/>
    <w:rsid w:val="0030312F"/>
    <w:rsid w:val="003033AC"/>
    <w:rsid w:val="00303F62"/>
    <w:rsid w:val="00304348"/>
    <w:rsid w:val="003043E5"/>
    <w:rsid w:val="00304855"/>
    <w:rsid w:val="00304B11"/>
    <w:rsid w:val="00304F7A"/>
    <w:rsid w:val="00305025"/>
    <w:rsid w:val="00305BE3"/>
    <w:rsid w:val="00305CBF"/>
    <w:rsid w:val="0030697B"/>
    <w:rsid w:val="00307A82"/>
    <w:rsid w:val="00307CFF"/>
    <w:rsid w:val="0031006B"/>
    <w:rsid w:val="003108BD"/>
    <w:rsid w:val="003109CA"/>
    <w:rsid w:val="00310FC2"/>
    <w:rsid w:val="003115CF"/>
    <w:rsid w:val="00311B1A"/>
    <w:rsid w:val="00311B3B"/>
    <w:rsid w:val="00311CFA"/>
    <w:rsid w:val="00312117"/>
    <w:rsid w:val="00312D35"/>
    <w:rsid w:val="0031330A"/>
    <w:rsid w:val="0031341A"/>
    <w:rsid w:val="003136CC"/>
    <w:rsid w:val="0031389B"/>
    <w:rsid w:val="00313F96"/>
    <w:rsid w:val="00314489"/>
    <w:rsid w:val="003144F3"/>
    <w:rsid w:val="003147F3"/>
    <w:rsid w:val="00314AD7"/>
    <w:rsid w:val="00315192"/>
    <w:rsid w:val="00315A6E"/>
    <w:rsid w:val="00316179"/>
    <w:rsid w:val="00316203"/>
    <w:rsid w:val="00316421"/>
    <w:rsid w:val="00316656"/>
    <w:rsid w:val="0031676A"/>
    <w:rsid w:val="00316824"/>
    <w:rsid w:val="00316925"/>
    <w:rsid w:val="00316948"/>
    <w:rsid w:val="0031708C"/>
    <w:rsid w:val="00317C4B"/>
    <w:rsid w:val="00317D7F"/>
    <w:rsid w:val="0032075E"/>
    <w:rsid w:val="00321093"/>
    <w:rsid w:val="003211D7"/>
    <w:rsid w:val="003212EC"/>
    <w:rsid w:val="00321325"/>
    <w:rsid w:val="00321828"/>
    <w:rsid w:val="00322144"/>
    <w:rsid w:val="0032274C"/>
    <w:rsid w:val="00322EF5"/>
    <w:rsid w:val="0032304E"/>
    <w:rsid w:val="003236DD"/>
    <w:rsid w:val="003238CB"/>
    <w:rsid w:val="00323A2E"/>
    <w:rsid w:val="0032436F"/>
    <w:rsid w:val="00324A1D"/>
    <w:rsid w:val="0032500A"/>
    <w:rsid w:val="00325032"/>
    <w:rsid w:val="003252FC"/>
    <w:rsid w:val="003253E4"/>
    <w:rsid w:val="003259ED"/>
    <w:rsid w:val="00325B06"/>
    <w:rsid w:val="00325BDB"/>
    <w:rsid w:val="003264E1"/>
    <w:rsid w:val="0032658C"/>
    <w:rsid w:val="00326770"/>
    <w:rsid w:val="00326B98"/>
    <w:rsid w:val="003277AF"/>
    <w:rsid w:val="003279AF"/>
    <w:rsid w:val="0033005A"/>
    <w:rsid w:val="00330072"/>
    <w:rsid w:val="0033022C"/>
    <w:rsid w:val="0033097E"/>
    <w:rsid w:val="003312B4"/>
    <w:rsid w:val="00331490"/>
    <w:rsid w:val="00331AF2"/>
    <w:rsid w:val="00332045"/>
    <w:rsid w:val="003321BD"/>
    <w:rsid w:val="0033255A"/>
    <w:rsid w:val="0033274F"/>
    <w:rsid w:val="003327D6"/>
    <w:rsid w:val="0033293C"/>
    <w:rsid w:val="00332BCD"/>
    <w:rsid w:val="00332DB3"/>
    <w:rsid w:val="003334D5"/>
    <w:rsid w:val="00333586"/>
    <w:rsid w:val="00333BAF"/>
    <w:rsid w:val="00334489"/>
    <w:rsid w:val="00334F97"/>
    <w:rsid w:val="00334FBE"/>
    <w:rsid w:val="00335831"/>
    <w:rsid w:val="00335841"/>
    <w:rsid w:val="00336894"/>
    <w:rsid w:val="00336AA4"/>
    <w:rsid w:val="0033768F"/>
    <w:rsid w:val="00337849"/>
    <w:rsid w:val="003400F3"/>
    <w:rsid w:val="00340ACC"/>
    <w:rsid w:val="00341334"/>
    <w:rsid w:val="0034197B"/>
    <w:rsid w:val="00341C26"/>
    <w:rsid w:val="00342160"/>
    <w:rsid w:val="003422ED"/>
    <w:rsid w:val="00342829"/>
    <w:rsid w:val="00342999"/>
    <w:rsid w:val="00342D59"/>
    <w:rsid w:val="00342E4F"/>
    <w:rsid w:val="003430BF"/>
    <w:rsid w:val="00344142"/>
    <w:rsid w:val="00344578"/>
    <w:rsid w:val="00344686"/>
    <w:rsid w:val="00344CDC"/>
    <w:rsid w:val="00344D70"/>
    <w:rsid w:val="003451BB"/>
    <w:rsid w:val="0034520E"/>
    <w:rsid w:val="00345406"/>
    <w:rsid w:val="003455A7"/>
    <w:rsid w:val="003455D3"/>
    <w:rsid w:val="003459F3"/>
    <w:rsid w:val="00345AA2"/>
    <w:rsid w:val="0034618E"/>
    <w:rsid w:val="0034630D"/>
    <w:rsid w:val="003464C8"/>
    <w:rsid w:val="00346505"/>
    <w:rsid w:val="003471E2"/>
    <w:rsid w:val="00347963"/>
    <w:rsid w:val="00347965"/>
    <w:rsid w:val="00347B72"/>
    <w:rsid w:val="00350167"/>
    <w:rsid w:val="003502EC"/>
    <w:rsid w:val="00350396"/>
    <w:rsid w:val="0035180E"/>
    <w:rsid w:val="0035194C"/>
    <w:rsid w:val="00351F83"/>
    <w:rsid w:val="00352447"/>
    <w:rsid w:val="00352777"/>
    <w:rsid w:val="003528EF"/>
    <w:rsid w:val="00353161"/>
    <w:rsid w:val="00353346"/>
    <w:rsid w:val="0035363B"/>
    <w:rsid w:val="003536CF"/>
    <w:rsid w:val="00353A70"/>
    <w:rsid w:val="00353AB3"/>
    <w:rsid w:val="00353F8B"/>
    <w:rsid w:val="00354601"/>
    <w:rsid w:val="003546AE"/>
    <w:rsid w:val="00354FD2"/>
    <w:rsid w:val="003551C4"/>
    <w:rsid w:val="0035572E"/>
    <w:rsid w:val="00355BAB"/>
    <w:rsid w:val="00356894"/>
    <w:rsid w:val="00356CF2"/>
    <w:rsid w:val="00356E73"/>
    <w:rsid w:val="00357269"/>
    <w:rsid w:val="00357404"/>
    <w:rsid w:val="00357A43"/>
    <w:rsid w:val="00357C06"/>
    <w:rsid w:val="00357C7E"/>
    <w:rsid w:val="00360382"/>
    <w:rsid w:val="00360E3F"/>
    <w:rsid w:val="00361040"/>
    <w:rsid w:val="00361394"/>
    <w:rsid w:val="003619A7"/>
    <w:rsid w:val="003619C5"/>
    <w:rsid w:val="00361CA0"/>
    <w:rsid w:val="00361F85"/>
    <w:rsid w:val="0036200C"/>
    <w:rsid w:val="003625AE"/>
    <w:rsid w:val="003629B8"/>
    <w:rsid w:val="00362CDA"/>
    <w:rsid w:val="00363217"/>
    <w:rsid w:val="003635E1"/>
    <w:rsid w:val="00363C99"/>
    <w:rsid w:val="00363DE8"/>
    <w:rsid w:val="003642A5"/>
    <w:rsid w:val="0036451D"/>
    <w:rsid w:val="0036468F"/>
    <w:rsid w:val="00364CED"/>
    <w:rsid w:val="0036507E"/>
    <w:rsid w:val="00365C8C"/>
    <w:rsid w:val="00366B2C"/>
    <w:rsid w:val="00367382"/>
    <w:rsid w:val="00367A21"/>
    <w:rsid w:val="00367B62"/>
    <w:rsid w:val="00367C74"/>
    <w:rsid w:val="00367E3D"/>
    <w:rsid w:val="00367E76"/>
    <w:rsid w:val="00370057"/>
    <w:rsid w:val="003704FF"/>
    <w:rsid w:val="00370885"/>
    <w:rsid w:val="00370BD2"/>
    <w:rsid w:val="00370C53"/>
    <w:rsid w:val="00370F48"/>
    <w:rsid w:val="00371212"/>
    <w:rsid w:val="0037137E"/>
    <w:rsid w:val="0037165E"/>
    <w:rsid w:val="00371DF1"/>
    <w:rsid w:val="003722F8"/>
    <w:rsid w:val="003728D7"/>
    <w:rsid w:val="00372B6C"/>
    <w:rsid w:val="00372BDB"/>
    <w:rsid w:val="00372C35"/>
    <w:rsid w:val="0037301C"/>
    <w:rsid w:val="003736DA"/>
    <w:rsid w:val="00373756"/>
    <w:rsid w:val="00373C17"/>
    <w:rsid w:val="00375523"/>
    <w:rsid w:val="00375575"/>
    <w:rsid w:val="003755F5"/>
    <w:rsid w:val="00375AC2"/>
    <w:rsid w:val="00375AE6"/>
    <w:rsid w:val="00375B56"/>
    <w:rsid w:val="00375DE1"/>
    <w:rsid w:val="00376013"/>
    <w:rsid w:val="00376374"/>
    <w:rsid w:val="003766D6"/>
    <w:rsid w:val="00377218"/>
    <w:rsid w:val="0037765A"/>
    <w:rsid w:val="00377669"/>
    <w:rsid w:val="0037789D"/>
    <w:rsid w:val="00377F51"/>
    <w:rsid w:val="00377F7A"/>
    <w:rsid w:val="00380307"/>
    <w:rsid w:val="003805B1"/>
    <w:rsid w:val="0038093D"/>
    <w:rsid w:val="00380BFE"/>
    <w:rsid w:val="00381202"/>
    <w:rsid w:val="003813BA"/>
    <w:rsid w:val="003814CA"/>
    <w:rsid w:val="003815C7"/>
    <w:rsid w:val="00381810"/>
    <w:rsid w:val="00381ED4"/>
    <w:rsid w:val="0038238E"/>
    <w:rsid w:val="00382889"/>
    <w:rsid w:val="00382A86"/>
    <w:rsid w:val="00383062"/>
    <w:rsid w:val="003836A5"/>
    <w:rsid w:val="00383CAA"/>
    <w:rsid w:val="00383CD7"/>
    <w:rsid w:val="00383CF2"/>
    <w:rsid w:val="00383DBE"/>
    <w:rsid w:val="00384125"/>
    <w:rsid w:val="0038438B"/>
    <w:rsid w:val="003844EF"/>
    <w:rsid w:val="00384521"/>
    <w:rsid w:val="00384534"/>
    <w:rsid w:val="00384A3B"/>
    <w:rsid w:val="0038511F"/>
    <w:rsid w:val="0038527B"/>
    <w:rsid w:val="00385741"/>
    <w:rsid w:val="003857EF"/>
    <w:rsid w:val="0038593D"/>
    <w:rsid w:val="00385A5A"/>
    <w:rsid w:val="00385AC1"/>
    <w:rsid w:val="00385CE8"/>
    <w:rsid w:val="00386D87"/>
    <w:rsid w:val="00387B33"/>
    <w:rsid w:val="00387F55"/>
    <w:rsid w:val="0039082A"/>
    <w:rsid w:val="0039237F"/>
    <w:rsid w:val="00392531"/>
    <w:rsid w:val="003926D8"/>
    <w:rsid w:val="0039351F"/>
    <w:rsid w:val="003936AA"/>
    <w:rsid w:val="00393996"/>
    <w:rsid w:val="003939A8"/>
    <w:rsid w:val="00393F6A"/>
    <w:rsid w:val="0039415E"/>
    <w:rsid w:val="003944C0"/>
    <w:rsid w:val="00395982"/>
    <w:rsid w:val="00395B4F"/>
    <w:rsid w:val="00396BA5"/>
    <w:rsid w:val="00396C7F"/>
    <w:rsid w:val="00396FC4"/>
    <w:rsid w:val="0039742F"/>
    <w:rsid w:val="00397462"/>
    <w:rsid w:val="00397A86"/>
    <w:rsid w:val="00397F9F"/>
    <w:rsid w:val="003A09A8"/>
    <w:rsid w:val="003A12AB"/>
    <w:rsid w:val="003A15B3"/>
    <w:rsid w:val="003A16F0"/>
    <w:rsid w:val="003A19D3"/>
    <w:rsid w:val="003A1AF2"/>
    <w:rsid w:val="003A1B48"/>
    <w:rsid w:val="003A1F99"/>
    <w:rsid w:val="003A2700"/>
    <w:rsid w:val="003A2F92"/>
    <w:rsid w:val="003A3F94"/>
    <w:rsid w:val="003A41C5"/>
    <w:rsid w:val="003A50E2"/>
    <w:rsid w:val="003A5157"/>
    <w:rsid w:val="003A5344"/>
    <w:rsid w:val="003A53E4"/>
    <w:rsid w:val="003A5449"/>
    <w:rsid w:val="003A5840"/>
    <w:rsid w:val="003A5CD1"/>
    <w:rsid w:val="003A5E8D"/>
    <w:rsid w:val="003A5ED5"/>
    <w:rsid w:val="003A6C8A"/>
    <w:rsid w:val="003A7C21"/>
    <w:rsid w:val="003A7FA1"/>
    <w:rsid w:val="003B07A2"/>
    <w:rsid w:val="003B0892"/>
    <w:rsid w:val="003B0BE0"/>
    <w:rsid w:val="003B0ED4"/>
    <w:rsid w:val="003B1472"/>
    <w:rsid w:val="003B1647"/>
    <w:rsid w:val="003B21E8"/>
    <w:rsid w:val="003B27D4"/>
    <w:rsid w:val="003B27DA"/>
    <w:rsid w:val="003B2CFC"/>
    <w:rsid w:val="003B3278"/>
    <w:rsid w:val="003B331A"/>
    <w:rsid w:val="003B4087"/>
    <w:rsid w:val="003B4832"/>
    <w:rsid w:val="003B4B88"/>
    <w:rsid w:val="003B4E43"/>
    <w:rsid w:val="003B5065"/>
    <w:rsid w:val="003B512E"/>
    <w:rsid w:val="003B52A0"/>
    <w:rsid w:val="003B6CD7"/>
    <w:rsid w:val="003B74BD"/>
    <w:rsid w:val="003B7601"/>
    <w:rsid w:val="003B76F3"/>
    <w:rsid w:val="003B7911"/>
    <w:rsid w:val="003B7A57"/>
    <w:rsid w:val="003B7AD4"/>
    <w:rsid w:val="003C17A6"/>
    <w:rsid w:val="003C1E95"/>
    <w:rsid w:val="003C2883"/>
    <w:rsid w:val="003C2EF5"/>
    <w:rsid w:val="003C30E1"/>
    <w:rsid w:val="003C326E"/>
    <w:rsid w:val="003C33BF"/>
    <w:rsid w:val="003C34C0"/>
    <w:rsid w:val="003C34EA"/>
    <w:rsid w:val="003C40F3"/>
    <w:rsid w:val="003C4115"/>
    <w:rsid w:val="003C44D3"/>
    <w:rsid w:val="003C47F5"/>
    <w:rsid w:val="003C5969"/>
    <w:rsid w:val="003C6259"/>
    <w:rsid w:val="003C67A2"/>
    <w:rsid w:val="003C7B92"/>
    <w:rsid w:val="003D0056"/>
    <w:rsid w:val="003D059A"/>
    <w:rsid w:val="003D05D0"/>
    <w:rsid w:val="003D0794"/>
    <w:rsid w:val="003D0B61"/>
    <w:rsid w:val="003D17D9"/>
    <w:rsid w:val="003D1DE2"/>
    <w:rsid w:val="003D1E3E"/>
    <w:rsid w:val="003D21EB"/>
    <w:rsid w:val="003D284E"/>
    <w:rsid w:val="003D29E4"/>
    <w:rsid w:val="003D2CB5"/>
    <w:rsid w:val="003D3578"/>
    <w:rsid w:val="003D3C2E"/>
    <w:rsid w:val="003D3C4C"/>
    <w:rsid w:val="003D4117"/>
    <w:rsid w:val="003D46F3"/>
    <w:rsid w:val="003D4863"/>
    <w:rsid w:val="003D488B"/>
    <w:rsid w:val="003D4AA0"/>
    <w:rsid w:val="003D4BF2"/>
    <w:rsid w:val="003D4C2C"/>
    <w:rsid w:val="003D5335"/>
    <w:rsid w:val="003D55B4"/>
    <w:rsid w:val="003D55B7"/>
    <w:rsid w:val="003D56C1"/>
    <w:rsid w:val="003D57B5"/>
    <w:rsid w:val="003D610F"/>
    <w:rsid w:val="003D6776"/>
    <w:rsid w:val="003D6829"/>
    <w:rsid w:val="003D6EA0"/>
    <w:rsid w:val="003E05A3"/>
    <w:rsid w:val="003E07B3"/>
    <w:rsid w:val="003E0AD1"/>
    <w:rsid w:val="003E0B13"/>
    <w:rsid w:val="003E10F2"/>
    <w:rsid w:val="003E1BEB"/>
    <w:rsid w:val="003E1E52"/>
    <w:rsid w:val="003E1ED6"/>
    <w:rsid w:val="003E1F30"/>
    <w:rsid w:val="003E24F8"/>
    <w:rsid w:val="003E3117"/>
    <w:rsid w:val="003E394D"/>
    <w:rsid w:val="003E3A61"/>
    <w:rsid w:val="003E4086"/>
    <w:rsid w:val="003E483C"/>
    <w:rsid w:val="003E4C09"/>
    <w:rsid w:val="003E4CBB"/>
    <w:rsid w:val="003E4CC4"/>
    <w:rsid w:val="003E4EA7"/>
    <w:rsid w:val="003E5016"/>
    <w:rsid w:val="003E5140"/>
    <w:rsid w:val="003E5357"/>
    <w:rsid w:val="003E5B03"/>
    <w:rsid w:val="003E5C14"/>
    <w:rsid w:val="003E5DC4"/>
    <w:rsid w:val="003E5FE2"/>
    <w:rsid w:val="003E610C"/>
    <w:rsid w:val="003E63C7"/>
    <w:rsid w:val="003E6631"/>
    <w:rsid w:val="003E685E"/>
    <w:rsid w:val="003E6C6F"/>
    <w:rsid w:val="003E7483"/>
    <w:rsid w:val="003E77C8"/>
    <w:rsid w:val="003E78C3"/>
    <w:rsid w:val="003F00DE"/>
    <w:rsid w:val="003F085C"/>
    <w:rsid w:val="003F18CC"/>
    <w:rsid w:val="003F18DC"/>
    <w:rsid w:val="003F1BF1"/>
    <w:rsid w:val="003F1F4B"/>
    <w:rsid w:val="003F248A"/>
    <w:rsid w:val="003F24E1"/>
    <w:rsid w:val="003F2549"/>
    <w:rsid w:val="003F2A22"/>
    <w:rsid w:val="003F346B"/>
    <w:rsid w:val="003F3A69"/>
    <w:rsid w:val="003F3AED"/>
    <w:rsid w:val="003F3C04"/>
    <w:rsid w:val="003F4498"/>
    <w:rsid w:val="003F450F"/>
    <w:rsid w:val="003F4B97"/>
    <w:rsid w:val="003F4E64"/>
    <w:rsid w:val="003F4FE1"/>
    <w:rsid w:val="003F55A2"/>
    <w:rsid w:val="003F56B4"/>
    <w:rsid w:val="003F5727"/>
    <w:rsid w:val="003F59EE"/>
    <w:rsid w:val="003F5A1F"/>
    <w:rsid w:val="003F5FE4"/>
    <w:rsid w:val="003F73E3"/>
    <w:rsid w:val="003F7968"/>
    <w:rsid w:val="003F7E2F"/>
    <w:rsid w:val="00400383"/>
    <w:rsid w:val="004006C7"/>
    <w:rsid w:val="00400A29"/>
    <w:rsid w:val="00400A4F"/>
    <w:rsid w:val="00400D05"/>
    <w:rsid w:val="00400D53"/>
    <w:rsid w:val="0040139F"/>
    <w:rsid w:val="004016D7"/>
    <w:rsid w:val="0040179F"/>
    <w:rsid w:val="00402B47"/>
    <w:rsid w:val="00402CA1"/>
    <w:rsid w:val="00403168"/>
    <w:rsid w:val="00403252"/>
    <w:rsid w:val="00403298"/>
    <w:rsid w:val="0040349D"/>
    <w:rsid w:val="00403BF1"/>
    <w:rsid w:val="00404176"/>
    <w:rsid w:val="00404EC4"/>
    <w:rsid w:val="0040551F"/>
    <w:rsid w:val="00405D5C"/>
    <w:rsid w:val="004063C4"/>
    <w:rsid w:val="0040653E"/>
    <w:rsid w:val="00406B33"/>
    <w:rsid w:val="00406C84"/>
    <w:rsid w:val="00406F62"/>
    <w:rsid w:val="0040786D"/>
    <w:rsid w:val="00407A67"/>
    <w:rsid w:val="00407F6E"/>
    <w:rsid w:val="00411781"/>
    <w:rsid w:val="00411813"/>
    <w:rsid w:val="0041219F"/>
    <w:rsid w:val="00412B3B"/>
    <w:rsid w:val="00412BE8"/>
    <w:rsid w:val="00413960"/>
    <w:rsid w:val="00413A35"/>
    <w:rsid w:val="004140AD"/>
    <w:rsid w:val="004146B9"/>
    <w:rsid w:val="00414794"/>
    <w:rsid w:val="00414B0D"/>
    <w:rsid w:val="00414E0C"/>
    <w:rsid w:val="00415131"/>
    <w:rsid w:val="00415821"/>
    <w:rsid w:val="00415D27"/>
    <w:rsid w:val="00416749"/>
    <w:rsid w:val="004169EB"/>
    <w:rsid w:val="00417772"/>
    <w:rsid w:val="00417989"/>
    <w:rsid w:val="00417A11"/>
    <w:rsid w:val="004205FE"/>
    <w:rsid w:val="00420814"/>
    <w:rsid w:val="004213EF"/>
    <w:rsid w:val="004214C3"/>
    <w:rsid w:val="00421534"/>
    <w:rsid w:val="0042159A"/>
    <w:rsid w:val="00421C02"/>
    <w:rsid w:val="00421F60"/>
    <w:rsid w:val="00422153"/>
    <w:rsid w:val="00422546"/>
    <w:rsid w:val="00422558"/>
    <w:rsid w:val="0042268C"/>
    <w:rsid w:val="004229B2"/>
    <w:rsid w:val="00422FD7"/>
    <w:rsid w:val="00423246"/>
    <w:rsid w:val="004238E8"/>
    <w:rsid w:val="00423B15"/>
    <w:rsid w:val="0042440B"/>
    <w:rsid w:val="00424772"/>
    <w:rsid w:val="004255E4"/>
    <w:rsid w:val="00425924"/>
    <w:rsid w:val="00426561"/>
    <w:rsid w:val="00426BD2"/>
    <w:rsid w:val="00426E7E"/>
    <w:rsid w:val="004272F6"/>
    <w:rsid w:val="0043047C"/>
    <w:rsid w:val="004304C5"/>
    <w:rsid w:val="0043103F"/>
    <w:rsid w:val="0043105F"/>
    <w:rsid w:val="00431567"/>
    <w:rsid w:val="004315C9"/>
    <w:rsid w:val="0043173E"/>
    <w:rsid w:val="0043182F"/>
    <w:rsid w:val="00431CA9"/>
    <w:rsid w:val="00431E3E"/>
    <w:rsid w:val="00431F6D"/>
    <w:rsid w:val="00431FD4"/>
    <w:rsid w:val="004328D3"/>
    <w:rsid w:val="00432977"/>
    <w:rsid w:val="00432A49"/>
    <w:rsid w:val="00433588"/>
    <w:rsid w:val="0043411F"/>
    <w:rsid w:val="004342E9"/>
    <w:rsid w:val="00434824"/>
    <w:rsid w:val="00434BDE"/>
    <w:rsid w:val="00434CD5"/>
    <w:rsid w:val="00434E2D"/>
    <w:rsid w:val="00434F14"/>
    <w:rsid w:val="0043589B"/>
    <w:rsid w:val="0043590C"/>
    <w:rsid w:val="00435D3A"/>
    <w:rsid w:val="00436032"/>
    <w:rsid w:val="00436D4D"/>
    <w:rsid w:val="00436D78"/>
    <w:rsid w:val="00436DA8"/>
    <w:rsid w:val="00436E64"/>
    <w:rsid w:val="00437341"/>
    <w:rsid w:val="00437BC0"/>
    <w:rsid w:val="00440DD2"/>
    <w:rsid w:val="0044166E"/>
    <w:rsid w:val="004416BF"/>
    <w:rsid w:val="00441ABE"/>
    <w:rsid w:val="00441D27"/>
    <w:rsid w:val="00441DE9"/>
    <w:rsid w:val="00442044"/>
    <w:rsid w:val="0044205A"/>
    <w:rsid w:val="00442171"/>
    <w:rsid w:val="00442255"/>
    <w:rsid w:val="004424E8"/>
    <w:rsid w:val="00442593"/>
    <w:rsid w:val="00443133"/>
    <w:rsid w:val="004436C8"/>
    <w:rsid w:val="004438F7"/>
    <w:rsid w:val="00443A2B"/>
    <w:rsid w:val="00443A66"/>
    <w:rsid w:val="00443AC3"/>
    <w:rsid w:val="004449FB"/>
    <w:rsid w:val="00444EB0"/>
    <w:rsid w:val="004452B4"/>
    <w:rsid w:val="00445447"/>
    <w:rsid w:val="00445BDC"/>
    <w:rsid w:val="00445F40"/>
    <w:rsid w:val="0044644C"/>
    <w:rsid w:val="00446F14"/>
    <w:rsid w:val="00447580"/>
    <w:rsid w:val="004477A6"/>
    <w:rsid w:val="00447804"/>
    <w:rsid w:val="00447865"/>
    <w:rsid w:val="00447B20"/>
    <w:rsid w:val="00450955"/>
    <w:rsid w:val="00450A3B"/>
    <w:rsid w:val="00450E50"/>
    <w:rsid w:val="00451286"/>
    <w:rsid w:val="00452BC4"/>
    <w:rsid w:val="00452D97"/>
    <w:rsid w:val="00452ECC"/>
    <w:rsid w:val="004532F3"/>
    <w:rsid w:val="004534A6"/>
    <w:rsid w:val="00453964"/>
    <w:rsid w:val="00453D5B"/>
    <w:rsid w:val="0045447A"/>
    <w:rsid w:val="00454FA9"/>
    <w:rsid w:val="004553CE"/>
    <w:rsid w:val="00455484"/>
    <w:rsid w:val="004555B8"/>
    <w:rsid w:val="004572C7"/>
    <w:rsid w:val="00457793"/>
    <w:rsid w:val="00457D39"/>
    <w:rsid w:val="004602C2"/>
    <w:rsid w:val="0046035D"/>
    <w:rsid w:val="004603C3"/>
    <w:rsid w:val="004604BF"/>
    <w:rsid w:val="0046078D"/>
    <w:rsid w:val="0046081C"/>
    <w:rsid w:val="0046095B"/>
    <w:rsid w:val="00460CC6"/>
    <w:rsid w:val="00460DE5"/>
    <w:rsid w:val="00460F0C"/>
    <w:rsid w:val="0046125A"/>
    <w:rsid w:val="0046134D"/>
    <w:rsid w:val="0046184F"/>
    <w:rsid w:val="004618E2"/>
    <w:rsid w:val="00461994"/>
    <w:rsid w:val="00461AA8"/>
    <w:rsid w:val="00461E4A"/>
    <w:rsid w:val="00461E82"/>
    <w:rsid w:val="00462023"/>
    <w:rsid w:val="00462511"/>
    <w:rsid w:val="00463393"/>
    <w:rsid w:val="004634F5"/>
    <w:rsid w:val="00463609"/>
    <w:rsid w:val="0046411E"/>
    <w:rsid w:val="0046488B"/>
    <w:rsid w:val="00464BBF"/>
    <w:rsid w:val="00464D1B"/>
    <w:rsid w:val="00465037"/>
    <w:rsid w:val="00465365"/>
    <w:rsid w:val="004658DF"/>
    <w:rsid w:val="00465E37"/>
    <w:rsid w:val="0046623B"/>
    <w:rsid w:val="00466FC2"/>
    <w:rsid w:val="00466FCC"/>
    <w:rsid w:val="004671BF"/>
    <w:rsid w:val="00467343"/>
    <w:rsid w:val="004675EE"/>
    <w:rsid w:val="0046795F"/>
    <w:rsid w:val="00467C33"/>
    <w:rsid w:val="004700CE"/>
    <w:rsid w:val="0047090A"/>
    <w:rsid w:val="00470B5C"/>
    <w:rsid w:val="00471435"/>
    <w:rsid w:val="0047229B"/>
    <w:rsid w:val="004722F3"/>
    <w:rsid w:val="004724F7"/>
    <w:rsid w:val="00472837"/>
    <w:rsid w:val="00472BBA"/>
    <w:rsid w:val="00472C8F"/>
    <w:rsid w:val="004731DF"/>
    <w:rsid w:val="0047349E"/>
    <w:rsid w:val="00473A57"/>
    <w:rsid w:val="00473D5B"/>
    <w:rsid w:val="0047534D"/>
    <w:rsid w:val="00475CFF"/>
    <w:rsid w:val="00475E1A"/>
    <w:rsid w:val="004761B3"/>
    <w:rsid w:val="004764C8"/>
    <w:rsid w:val="00476614"/>
    <w:rsid w:val="00476C60"/>
    <w:rsid w:val="00476C6C"/>
    <w:rsid w:val="00476F7F"/>
    <w:rsid w:val="00476FA9"/>
    <w:rsid w:val="00477055"/>
    <w:rsid w:val="0048029F"/>
    <w:rsid w:val="0048037B"/>
    <w:rsid w:val="0048041B"/>
    <w:rsid w:val="00480B39"/>
    <w:rsid w:val="00481158"/>
    <w:rsid w:val="0048172A"/>
    <w:rsid w:val="00482537"/>
    <w:rsid w:val="004825C8"/>
    <w:rsid w:val="00482602"/>
    <w:rsid w:val="0048286C"/>
    <w:rsid w:val="00482E4D"/>
    <w:rsid w:val="004830AF"/>
    <w:rsid w:val="0048347A"/>
    <w:rsid w:val="004838AE"/>
    <w:rsid w:val="00483C9E"/>
    <w:rsid w:val="00483CBE"/>
    <w:rsid w:val="00483CD7"/>
    <w:rsid w:val="00483F4D"/>
    <w:rsid w:val="00484CDD"/>
    <w:rsid w:val="00485293"/>
    <w:rsid w:val="004854D4"/>
    <w:rsid w:val="0048563A"/>
    <w:rsid w:val="00485E5B"/>
    <w:rsid w:val="00486762"/>
    <w:rsid w:val="004869A1"/>
    <w:rsid w:val="00486EEE"/>
    <w:rsid w:val="00486FA5"/>
    <w:rsid w:val="00487240"/>
    <w:rsid w:val="0048739B"/>
    <w:rsid w:val="004875A5"/>
    <w:rsid w:val="00487D35"/>
    <w:rsid w:val="00490285"/>
    <w:rsid w:val="004903FB"/>
    <w:rsid w:val="004909C2"/>
    <w:rsid w:val="00490BA9"/>
    <w:rsid w:val="00490E28"/>
    <w:rsid w:val="00491BE0"/>
    <w:rsid w:val="00491C11"/>
    <w:rsid w:val="0049206E"/>
    <w:rsid w:val="00492083"/>
    <w:rsid w:val="00492211"/>
    <w:rsid w:val="00492C80"/>
    <w:rsid w:val="004932D2"/>
    <w:rsid w:val="00493387"/>
    <w:rsid w:val="004934A7"/>
    <w:rsid w:val="004934E1"/>
    <w:rsid w:val="00493568"/>
    <w:rsid w:val="00493A2A"/>
    <w:rsid w:val="0049426B"/>
    <w:rsid w:val="004948C8"/>
    <w:rsid w:val="0049565F"/>
    <w:rsid w:val="0049592A"/>
    <w:rsid w:val="004965F8"/>
    <w:rsid w:val="00496A7D"/>
    <w:rsid w:val="00496B96"/>
    <w:rsid w:val="00496F24"/>
    <w:rsid w:val="00496F56"/>
    <w:rsid w:val="00497317"/>
    <w:rsid w:val="00497C83"/>
    <w:rsid w:val="004A0373"/>
    <w:rsid w:val="004A0634"/>
    <w:rsid w:val="004A0F6E"/>
    <w:rsid w:val="004A19BE"/>
    <w:rsid w:val="004A1D09"/>
    <w:rsid w:val="004A1DC4"/>
    <w:rsid w:val="004A1EFD"/>
    <w:rsid w:val="004A2238"/>
    <w:rsid w:val="004A2525"/>
    <w:rsid w:val="004A31EE"/>
    <w:rsid w:val="004A3EEE"/>
    <w:rsid w:val="004A48E7"/>
    <w:rsid w:val="004A516B"/>
    <w:rsid w:val="004A532D"/>
    <w:rsid w:val="004A5363"/>
    <w:rsid w:val="004A57A7"/>
    <w:rsid w:val="004A5D5B"/>
    <w:rsid w:val="004A5DA9"/>
    <w:rsid w:val="004A64D8"/>
    <w:rsid w:val="004A6D49"/>
    <w:rsid w:val="004A70A3"/>
    <w:rsid w:val="004A720D"/>
    <w:rsid w:val="004A7B15"/>
    <w:rsid w:val="004A7B4C"/>
    <w:rsid w:val="004A7E84"/>
    <w:rsid w:val="004A7EC5"/>
    <w:rsid w:val="004B0140"/>
    <w:rsid w:val="004B0796"/>
    <w:rsid w:val="004B0C85"/>
    <w:rsid w:val="004B179D"/>
    <w:rsid w:val="004B23D5"/>
    <w:rsid w:val="004B2A0A"/>
    <w:rsid w:val="004B30F2"/>
    <w:rsid w:val="004B3222"/>
    <w:rsid w:val="004B35AF"/>
    <w:rsid w:val="004B4453"/>
    <w:rsid w:val="004B4C4E"/>
    <w:rsid w:val="004B5595"/>
    <w:rsid w:val="004B6049"/>
    <w:rsid w:val="004B63EE"/>
    <w:rsid w:val="004B6D61"/>
    <w:rsid w:val="004B7262"/>
    <w:rsid w:val="004B72A1"/>
    <w:rsid w:val="004B7CE5"/>
    <w:rsid w:val="004C052B"/>
    <w:rsid w:val="004C0B7D"/>
    <w:rsid w:val="004C0FAF"/>
    <w:rsid w:val="004C15C7"/>
    <w:rsid w:val="004C1848"/>
    <w:rsid w:val="004C1D1A"/>
    <w:rsid w:val="004C254D"/>
    <w:rsid w:val="004C27A6"/>
    <w:rsid w:val="004C3907"/>
    <w:rsid w:val="004C39BA"/>
    <w:rsid w:val="004C3B39"/>
    <w:rsid w:val="004C3B5B"/>
    <w:rsid w:val="004C44C0"/>
    <w:rsid w:val="004C457D"/>
    <w:rsid w:val="004C4889"/>
    <w:rsid w:val="004C48AD"/>
    <w:rsid w:val="004C4A91"/>
    <w:rsid w:val="004C4EEE"/>
    <w:rsid w:val="004C535D"/>
    <w:rsid w:val="004C56C5"/>
    <w:rsid w:val="004C5D31"/>
    <w:rsid w:val="004C6212"/>
    <w:rsid w:val="004C65D5"/>
    <w:rsid w:val="004C67DD"/>
    <w:rsid w:val="004C6C8C"/>
    <w:rsid w:val="004C795F"/>
    <w:rsid w:val="004CA95C"/>
    <w:rsid w:val="004D0051"/>
    <w:rsid w:val="004D00C8"/>
    <w:rsid w:val="004D0663"/>
    <w:rsid w:val="004D0AFA"/>
    <w:rsid w:val="004D0E03"/>
    <w:rsid w:val="004D10D7"/>
    <w:rsid w:val="004D1174"/>
    <w:rsid w:val="004D2054"/>
    <w:rsid w:val="004D2B65"/>
    <w:rsid w:val="004D2C4B"/>
    <w:rsid w:val="004D2F18"/>
    <w:rsid w:val="004D304F"/>
    <w:rsid w:val="004D3818"/>
    <w:rsid w:val="004D4904"/>
    <w:rsid w:val="004D5043"/>
    <w:rsid w:val="004D580B"/>
    <w:rsid w:val="004D5880"/>
    <w:rsid w:val="004D5F72"/>
    <w:rsid w:val="004D6900"/>
    <w:rsid w:val="004D6B9E"/>
    <w:rsid w:val="004D787A"/>
    <w:rsid w:val="004D78E3"/>
    <w:rsid w:val="004D7A60"/>
    <w:rsid w:val="004E0084"/>
    <w:rsid w:val="004E0348"/>
    <w:rsid w:val="004E07E7"/>
    <w:rsid w:val="004E0BF3"/>
    <w:rsid w:val="004E0C25"/>
    <w:rsid w:val="004E0EA3"/>
    <w:rsid w:val="004E1458"/>
    <w:rsid w:val="004E1EE9"/>
    <w:rsid w:val="004E235C"/>
    <w:rsid w:val="004E318F"/>
    <w:rsid w:val="004E3A32"/>
    <w:rsid w:val="004E3C9C"/>
    <w:rsid w:val="004E3EAD"/>
    <w:rsid w:val="004E3FE8"/>
    <w:rsid w:val="004E4D50"/>
    <w:rsid w:val="004E4E3A"/>
    <w:rsid w:val="004E58F9"/>
    <w:rsid w:val="004E5BD9"/>
    <w:rsid w:val="004E5C65"/>
    <w:rsid w:val="004E5C90"/>
    <w:rsid w:val="004E6036"/>
    <w:rsid w:val="004E646A"/>
    <w:rsid w:val="004E6828"/>
    <w:rsid w:val="004E6DE2"/>
    <w:rsid w:val="004E7199"/>
    <w:rsid w:val="004E77BD"/>
    <w:rsid w:val="004E7AE8"/>
    <w:rsid w:val="004F053A"/>
    <w:rsid w:val="004F1514"/>
    <w:rsid w:val="004F1A95"/>
    <w:rsid w:val="004F1CA5"/>
    <w:rsid w:val="004F1F89"/>
    <w:rsid w:val="004F23BE"/>
    <w:rsid w:val="004F24E5"/>
    <w:rsid w:val="004F25D8"/>
    <w:rsid w:val="004F26DE"/>
    <w:rsid w:val="004F2904"/>
    <w:rsid w:val="004F347A"/>
    <w:rsid w:val="004F3A5D"/>
    <w:rsid w:val="004F4449"/>
    <w:rsid w:val="004F4583"/>
    <w:rsid w:val="004F4755"/>
    <w:rsid w:val="004F4CB4"/>
    <w:rsid w:val="004F4DC4"/>
    <w:rsid w:val="004F597D"/>
    <w:rsid w:val="004F5E06"/>
    <w:rsid w:val="004F5F5F"/>
    <w:rsid w:val="004F6026"/>
    <w:rsid w:val="004F640A"/>
    <w:rsid w:val="004F6706"/>
    <w:rsid w:val="004F681B"/>
    <w:rsid w:val="004F6CBB"/>
    <w:rsid w:val="004F6DD1"/>
    <w:rsid w:val="004F7118"/>
    <w:rsid w:val="004F71D8"/>
    <w:rsid w:val="004F7B22"/>
    <w:rsid w:val="005001F4"/>
    <w:rsid w:val="00500457"/>
    <w:rsid w:val="00500731"/>
    <w:rsid w:val="00500927"/>
    <w:rsid w:val="00500986"/>
    <w:rsid w:val="00500AFE"/>
    <w:rsid w:val="00500E18"/>
    <w:rsid w:val="0050107C"/>
    <w:rsid w:val="00501165"/>
    <w:rsid w:val="0050166A"/>
    <w:rsid w:val="00501A41"/>
    <w:rsid w:val="00501E42"/>
    <w:rsid w:val="00502112"/>
    <w:rsid w:val="00502FF1"/>
    <w:rsid w:val="005035C9"/>
    <w:rsid w:val="00503BD5"/>
    <w:rsid w:val="00504C1E"/>
    <w:rsid w:val="00504C25"/>
    <w:rsid w:val="00504DF8"/>
    <w:rsid w:val="00504F90"/>
    <w:rsid w:val="00504FE5"/>
    <w:rsid w:val="00505222"/>
    <w:rsid w:val="00505249"/>
    <w:rsid w:val="0050555C"/>
    <w:rsid w:val="005055FA"/>
    <w:rsid w:val="00505824"/>
    <w:rsid w:val="00505D5F"/>
    <w:rsid w:val="005063FD"/>
    <w:rsid w:val="005075ED"/>
    <w:rsid w:val="00507B93"/>
    <w:rsid w:val="0051004F"/>
    <w:rsid w:val="00510194"/>
    <w:rsid w:val="0051050C"/>
    <w:rsid w:val="0051131D"/>
    <w:rsid w:val="00511665"/>
    <w:rsid w:val="0051179F"/>
    <w:rsid w:val="00511968"/>
    <w:rsid w:val="00511C22"/>
    <w:rsid w:val="00511E40"/>
    <w:rsid w:val="00512284"/>
    <w:rsid w:val="00512306"/>
    <w:rsid w:val="005123CE"/>
    <w:rsid w:val="00513749"/>
    <w:rsid w:val="005139FD"/>
    <w:rsid w:val="0051425E"/>
    <w:rsid w:val="005142F0"/>
    <w:rsid w:val="00514353"/>
    <w:rsid w:val="005144E0"/>
    <w:rsid w:val="00514EFB"/>
    <w:rsid w:val="0051516D"/>
    <w:rsid w:val="0051534F"/>
    <w:rsid w:val="00515F73"/>
    <w:rsid w:val="00516B63"/>
    <w:rsid w:val="005179EB"/>
    <w:rsid w:val="00520271"/>
    <w:rsid w:val="00520365"/>
    <w:rsid w:val="00520FD3"/>
    <w:rsid w:val="005216F9"/>
    <w:rsid w:val="00522319"/>
    <w:rsid w:val="005223B1"/>
    <w:rsid w:val="00522953"/>
    <w:rsid w:val="0052305C"/>
    <w:rsid w:val="00523732"/>
    <w:rsid w:val="00523AF2"/>
    <w:rsid w:val="00523EC4"/>
    <w:rsid w:val="005240F6"/>
    <w:rsid w:val="00524267"/>
    <w:rsid w:val="00525DEA"/>
    <w:rsid w:val="00526808"/>
    <w:rsid w:val="005276EB"/>
    <w:rsid w:val="00527CB5"/>
    <w:rsid w:val="00527D2B"/>
    <w:rsid w:val="0053048E"/>
    <w:rsid w:val="00530577"/>
    <w:rsid w:val="00530784"/>
    <w:rsid w:val="00530C1A"/>
    <w:rsid w:val="00531620"/>
    <w:rsid w:val="0053199C"/>
    <w:rsid w:val="00531B63"/>
    <w:rsid w:val="00532A71"/>
    <w:rsid w:val="00532F50"/>
    <w:rsid w:val="00533333"/>
    <w:rsid w:val="00533796"/>
    <w:rsid w:val="00533A82"/>
    <w:rsid w:val="00533C1F"/>
    <w:rsid w:val="00533C3D"/>
    <w:rsid w:val="00533E63"/>
    <w:rsid w:val="00534797"/>
    <w:rsid w:val="005350DC"/>
    <w:rsid w:val="005351C1"/>
    <w:rsid w:val="00535C8B"/>
    <w:rsid w:val="005367D5"/>
    <w:rsid w:val="005367F2"/>
    <w:rsid w:val="00536812"/>
    <w:rsid w:val="00536DF8"/>
    <w:rsid w:val="00536E89"/>
    <w:rsid w:val="00537635"/>
    <w:rsid w:val="0053768A"/>
    <w:rsid w:val="005378EC"/>
    <w:rsid w:val="0054042B"/>
    <w:rsid w:val="00540997"/>
    <w:rsid w:val="00541258"/>
    <w:rsid w:val="005413C2"/>
    <w:rsid w:val="0054163E"/>
    <w:rsid w:val="00541869"/>
    <w:rsid w:val="00541ACC"/>
    <w:rsid w:val="005424BE"/>
    <w:rsid w:val="00542922"/>
    <w:rsid w:val="00542FD2"/>
    <w:rsid w:val="0054314E"/>
    <w:rsid w:val="00543645"/>
    <w:rsid w:val="00543F71"/>
    <w:rsid w:val="005440C7"/>
    <w:rsid w:val="00544754"/>
    <w:rsid w:val="005449CD"/>
    <w:rsid w:val="00544B9B"/>
    <w:rsid w:val="00545030"/>
    <w:rsid w:val="005451C8"/>
    <w:rsid w:val="005455E4"/>
    <w:rsid w:val="00545794"/>
    <w:rsid w:val="00545953"/>
    <w:rsid w:val="005461F8"/>
    <w:rsid w:val="005465C2"/>
    <w:rsid w:val="005479B6"/>
    <w:rsid w:val="00547BDF"/>
    <w:rsid w:val="00550039"/>
    <w:rsid w:val="0055014B"/>
    <w:rsid w:val="005504A6"/>
    <w:rsid w:val="005508AF"/>
    <w:rsid w:val="005509B8"/>
    <w:rsid w:val="00550EF4"/>
    <w:rsid w:val="00551113"/>
    <w:rsid w:val="005512EA"/>
    <w:rsid w:val="00551526"/>
    <w:rsid w:val="00551BDE"/>
    <w:rsid w:val="00551C80"/>
    <w:rsid w:val="00552406"/>
    <w:rsid w:val="00552D70"/>
    <w:rsid w:val="00553154"/>
    <w:rsid w:val="005532EC"/>
    <w:rsid w:val="005535C8"/>
    <w:rsid w:val="00553B01"/>
    <w:rsid w:val="00554F5E"/>
    <w:rsid w:val="00555218"/>
    <w:rsid w:val="00555399"/>
    <w:rsid w:val="00555909"/>
    <w:rsid w:val="00556154"/>
    <w:rsid w:val="0055639C"/>
    <w:rsid w:val="005566E1"/>
    <w:rsid w:val="00556792"/>
    <w:rsid w:val="005571D7"/>
    <w:rsid w:val="005575F4"/>
    <w:rsid w:val="00557852"/>
    <w:rsid w:val="00557F37"/>
    <w:rsid w:val="00560545"/>
    <w:rsid w:val="00560A0F"/>
    <w:rsid w:val="00561137"/>
    <w:rsid w:val="005613A8"/>
    <w:rsid w:val="005619B3"/>
    <w:rsid w:val="005619BE"/>
    <w:rsid w:val="00561FCB"/>
    <w:rsid w:val="00562B92"/>
    <w:rsid w:val="0056449D"/>
    <w:rsid w:val="005645BF"/>
    <w:rsid w:val="005647C7"/>
    <w:rsid w:val="005649F5"/>
    <w:rsid w:val="00564AA8"/>
    <w:rsid w:val="005653A8"/>
    <w:rsid w:val="005653A9"/>
    <w:rsid w:val="005654F0"/>
    <w:rsid w:val="00565AAC"/>
    <w:rsid w:val="00565D5C"/>
    <w:rsid w:val="00566C51"/>
    <w:rsid w:val="00566E4E"/>
    <w:rsid w:val="0056724B"/>
    <w:rsid w:val="0056770C"/>
    <w:rsid w:val="00567A0B"/>
    <w:rsid w:val="00570D24"/>
    <w:rsid w:val="0057117F"/>
    <w:rsid w:val="00571254"/>
    <w:rsid w:val="00571266"/>
    <w:rsid w:val="005712A3"/>
    <w:rsid w:val="005713D5"/>
    <w:rsid w:val="00571D56"/>
    <w:rsid w:val="0057229E"/>
    <w:rsid w:val="00572567"/>
    <w:rsid w:val="00572F7E"/>
    <w:rsid w:val="0057318E"/>
    <w:rsid w:val="00573929"/>
    <w:rsid w:val="00573B4D"/>
    <w:rsid w:val="00573D41"/>
    <w:rsid w:val="00573D94"/>
    <w:rsid w:val="005741C8"/>
    <w:rsid w:val="00574629"/>
    <w:rsid w:val="00574DF8"/>
    <w:rsid w:val="00575CC9"/>
    <w:rsid w:val="005762E7"/>
    <w:rsid w:val="0057685F"/>
    <w:rsid w:val="00576D50"/>
    <w:rsid w:val="00576F3D"/>
    <w:rsid w:val="00580926"/>
    <w:rsid w:val="00580D56"/>
    <w:rsid w:val="00580E2F"/>
    <w:rsid w:val="00580EDC"/>
    <w:rsid w:val="00581791"/>
    <w:rsid w:val="00581840"/>
    <w:rsid w:val="00581B60"/>
    <w:rsid w:val="00581CB6"/>
    <w:rsid w:val="00582147"/>
    <w:rsid w:val="0058241F"/>
    <w:rsid w:val="00583A61"/>
    <w:rsid w:val="00583D25"/>
    <w:rsid w:val="00583DF2"/>
    <w:rsid w:val="00583F06"/>
    <w:rsid w:val="00584097"/>
    <w:rsid w:val="00584269"/>
    <w:rsid w:val="005849CF"/>
    <w:rsid w:val="0058548F"/>
    <w:rsid w:val="00585980"/>
    <w:rsid w:val="00586165"/>
    <w:rsid w:val="00586501"/>
    <w:rsid w:val="00586890"/>
    <w:rsid w:val="0058726D"/>
    <w:rsid w:val="00587BAE"/>
    <w:rsid w:val="00590648"/>
    <w:rsid w:val="00590977"/>
    <w:rsid w:val="005911DD"/>
    <w:rsid w:val="00591572"/>
    <w:rsid w:val="00591776"/>
    <w:rsid w:val="005918F4"/>
    <w:rsid w:val="00591E6D"/>
    <w:rsid w:val="0059241F"/>
    <w:rsid w:val="00592576"/>
    <w:rsid w:val="005925FF"/>
    <w:rsid w:val="00592644"/>
    <w:rsid w:val="00592D3A"/>
    <w:rsid w:val="0059321F"/>
    <w:rsid w:val="005932DE"/>
    <w:rsid w:val="00593490"/>
    <w:rsid w:val="00593535"/>
    <w:rsid w:val="005938B3"/>
    <w:rsid w:val="00594139"/>
    <w:rsid w:val="00594448"/>
    <w:rsid w:val="005945E4"/>
    <w:rsid w:val="00594AD0"/>
    <w:rsid w:val="00594CF0"/>
    <w:rsid w:val="00595218"/>
    <w:rsid w:val="0059576A"/>
    <w:rsid w:val="005958CA"/>
    <w:rsid w:val="00595C40"/>
    <w:rsid w:val="00595CE5"/>
    <w:rsid w:val="00595E3B"/>
    <w:rsid w:val="005966D1"/>
    <w:rsid w:val="00596A62"/>
    <w:rsid w:val="005974C7"/>
    <w:rsid w:val="00597DDE"/>
    <w:rsid w:val="005A0115"/>
    <w:rsid w:val="005A02F2"/>
    <w:rsid w:val="005A1372"/>
    <w:rsid w:val="005A174F"/>
    <w:rsid w:val="005A1A0D"/>
    <w:rsid w:val="005A20D3"/>
    <w:rsid w:val="005A2884"/>
    <w:rsid w:val="005A31EA"/>
    <w:rsid w:val="005A3411"/>
    <w:rsid w:val="005A38CF"/>
    <w:rsid w:val="005A3DEC"/>
    <w:rsid w:val="005A3FAE"/>
    <w:rsid w:val="005A414E"/>
    <w:rsid w:val="005A4AEF"/>
    <w:rsid w:val="005A4BDD"/>
    <w:rsid w:val="005A5652"/>
    <w:rsid w:val="005A69B5"/>
    <w:rsid w:val="005A6F06"/>
    <w:rsid w:val="005A725F"/>
    <w:rsid w:val="005A7382"/>
    <w:rsid w:val="005A7E8B"/>
    <w:rsid w:val="005B026F"/>
    <w:rsid w:val="005B02AD"/>
    <w:rsid w:val="005B035B"/>
    <w:rsid w:val="005B046E"/>
    <w:rsid w:val="005B1028"/>
    <w:rsid w:val="005B14A1"/>
    <w:rsid w:val="005B1D1E"/>
    <w:rsid w:val="005B1D2F"/>
    <w:rsid w:val="005B239A"/>
    <w:rsid w:val="005B3116"/>
    <w:rsid w:val="005B4000"/>
    <w:rsid w:val="005B46E6"/>
    <w:rsid w:val="005B46ED"/>
    <w:rsid w:val="005B4982"/>
    <w:rsid w:val="005B5247"/>
    <w:rsid w:val="005B5996"/>
    <w:rsid w:val="005B6166"/>
    <w:rsid w:val="005B692A"/>
    <w:rsid w:val="005B6E74"/>
    <w:rsid w:val="005B6F4D"/>
    <w:rsid w:val="005B709E"/>
    <w:rsid w:val="005B70D7"/>
    <w:rsid w:val="005B76AA"/>
    <w:rsid w:val="005B7A7C"/>
    <w:rsid w:val="005B7D48"/>
    <w:rsid w:val="005C01F2"/>
    <w:rsid w:val="005C04F7"/>
    <w:rsid w:val="005C069E"/>
    <w:rsid w:val="005C0B9B"/>
    <w:rsid w:val="005C16EE"/>
    <w:rsid w:val="005C1D47"/>
    <w:rsid w:val="005C3C11"/>
    <w:rsid w:val="005C3C50"/>
    <w:rsid w:val="005C3E1E"/>
    <w:rsid w:val="005C512F"/>
    <w:rsid w:val="005C5DC0"/>
    <w:rsid w:val="005C611E"/>
    <w:rsid w:val="005C6194"/>
    <w:rsid w:val="005C63C3"/>
    <w:rsid w:val="005C7368"/>
    <w:rsid w:val="005C7ED8"/>
    <w:rsid w:val="005C7FE8"/>
    <w:rsid w:val="005D04EC"/>
    <w:rsid w:val="005D0500"/>
    <w:rsid w:val="005D07D9"/>
    <w:rsid w:val="005D0E3C"/>
    <w:rsid w:val="005D123A"/>
    <w:rsid w:val="005D1AB6"/>
    <w:rsid w:val="005D2235"/>
    <w:rsid w:val="005D25FF"/>
    <w:rsid w:val="005D27DB"/>
    <w:rsid w:val="005D2C85"/>
    <w:rsid w:val="005D30C9"/>
    <w:rsid w:val="005D31FB"/>
    <w:rsid w:val="005D3A85"/>
    <w:rsid w:val="005D4038"/>
    <w:rsid w:val="005D440B"/>
    <w:rsid w:val="005D485E"/>
    <w:rsid w:val="005D4C98"/>
    <w:rsid w:val="005D514F"/>
    <w:rsid w:val="005D51BE"/>
    <w:rsid w:val="005D5513"/>
    <w:rsid w:val="005D5C7F"/>
    <w:rsid w:val="005D6505"/>
    <w:rsid w:val="005D6654"/>
    <w:rsid w:val="005D6818"/>
    <w:rsid w:val="005D6820"/>
    <w:rsid w:val="005D724B"/>
    <w:rsid w:val="005D743F"/>
    <w:rsid w:val="005E028D"/>
    <w:rsid w:val="005E02C3"/>
    <w:rsid w:val="005E1234"/>
    <w:rsid w:val="005E1363"/>
    <w:rsid w:val="005E21D4"/>
    <w:rsid w:val="005E2552"/>
    <w:rsid w:val="005E258D"/>
    <w:rsid w:val="005E2616"/>
    <w:rsid w:val="005E2F14"/>
    <w:rsid w:val="005E3894"/>
    <w:rsid w:val="005E3D41"/>
    <w:rsid w:val="005E3EF9"/>
    <w:rsid w:val="005E4197"/>
    <w:rsid w:val="005E440D"/>
    <w:rsid w:val="005E48D3"/>
    <w:rsid w:val="005E4EDF"/>
    <w:rsid w:val="005E5122"/>
    <w:rsid w:val="005E55B1"/>
    <w:rsid w:val="005E5744"/>
    <w:rsid w:val="005E57CB"/>
    <w:rsid w:val="005E6C3D"/>
    <w:rsid w:val="005E6D2B"/>
    <w:rsid w:val="005E71AB"/>
    <w:rsid w:val="005E72F4"/>
    <w:rsid w:val="005E7AFD"/>
    <w:rsid w:val="005F041F"/>
    <w:rsid w:val="005F04AB"/>
    <w:rsid w:val="005F0716"/>
    <w:rsid w:val="005F0937"/>
    <w:rsid w:val="005F0E73"/>
    <w:rsid w:val="005F11D0"/>
    <w:rsid w:val="005F1617"/>
    <w:rsid w:val="005F17A4"/>
    <w:rsid w:val="005F1824"/>
    <w:rsid w:val="005F1892"/>
    <w:rsid w:val="005F1965"/>
    <w:rsid w:val="005F1DE0"/>
    <w:rsid w:val="005F20FB"/>
    <w:rsid w:val="005F22D3"/>
    <w:rsid w:val="005F2F50"/>
    <w:rsid w:val="005F3375"/>
    <w:rsid w:val="005F3410"/>
    <w:rsid w:val="005F3B5C"/>
    <w:rsid w:val="005F3F16"/>
    <w:rsid w:val="005F410C"/>
    <w:rsid w:val="005F4290"/>
    <w:rsid w:val="005F478B"/>
    <w:rsid w:val="005F4AA3"/>
    <w:rsid w:val="005F505C"/>
    <w:rsid w:val="005F5462"/>
    <w:rsid w:val="005F593B"/>
    <w:rsid w:val="005F60F3"/>
    <w:rsid w:val="005F61B1"/>
    <w:rsid w:val="005F6A4A"/>
    <w:rsid w:val="005F6BBF"/>
    <w:rsid w:val="005F6C9E"/>
    <w:rsid w:val="005F7459"/>
    <w:rsid w:val="005F75A6"/>
    <w:rsid w:val="0060043B"/>
    <w:rsid w:val="006004A9"/>
    <w:rsid w:val="00600991"/>
    <w:rsid w:val="00600A7B"/>
    <w:rsid w:val="00600FF5"/>
    <w:rsid w:val="006010BC"/>
    <w:rsid w:val="006010D7"/>
    <w:rsid w:val="00601606"/>
    <w:rsid w:val="00601703"/>
    <w:rsid w:val="00601A3C"/>
    <w:rsid w:val="00601C9C"/>
    <w:rsid w:val="006021C5"/>
    <w:rsid w:val="00602350"/>
    <w:rsid w:val="006024E8"/>
    <w:rsid w:val="00602547"/>
    <w:rsid w:val="0060290A"/>
    <w:rsid w:val="006030C0"/>
    <w:rsid w:val="00604354"/>
    <w:rsid w:val="006046E1"/>
    <w:rsid w:val="006047B1"/>
    <w:rsid w:val="00604A6F"/>
    <w:rsid w:val="00604D0E"/>
    <w:rsid w:val="00604F8D"/>
    <w:rsid w:val="00604FC2"/>
    <w:rsid w:val="00606B35"/>
    <w:rsid w:val="006070B3"/>
    <w:rsid w:val="0060782D"/>
    <w:rsid w:val="00607BE2"/>
    <w:rsid w:val="00607C33"/>
    <w:rsid w:val="00607CB0"/>
    <w:rsid w:val="00607D35"/>
    <w:rsid w:val="00610588"/>
    <w:rsid w:val="00611287"/>
    <w:rsid w:val="006113B7"/>
    <w:rsid w:val="0061149A"/>
    <w:rsid w:val="00611E43"/>
    <w:rsid w:val="00611EFD"/>
    <w:rsid w:val="006121A5"/>
    <w:rsid w:val="0061259C"/>
    <w:rsid w:val="00612C94"/>
    <w:rsid w:val="00613A5A"/>
    <w:rsid w:val="00613EA0"/>
    <w:rsid w:val="00614238"/>
    <w:rsid w:val="00614673"/>
    <w:rsid w:val="006147B7"/>
    <w:rsid w:val="00615856"/>
    <w:rsid w:val="00615D5E"/>
    <w:rsid w:val="006160A6"/>
    <w:rsid w:val="00616C47"/>
    <w:rsid w:val="00616DA7"/>
    <w:rsid w:val="00616DF5"/>
    <w:rsid w:val="006175C8"/>
    <w:rsid w:val="00617FFB"/>
    <w:rsid w:val="00620457"/>
    <w:rsid w:val="006205EA"/>
    <w:rsid w:val="00620ABB"/>
    <w:rsid w:val="006215DB"/>
    <w:rsid w:val="00621746"/>
    <w:rsid w:val="006219F4"/>
    <w:rsid w:val="00621F85"/>
    <w:rsid w:val="006221BB"/>
    <w:rsid w:val="00622335"/>
    <w:rsid w:val="00622C4D"/>
    <w:rsid w:val="006233A7"/>
    <w:rsid w:val="00623CAD"/>
    <w:rsid w:val="00623DDA"/>
    <w:rsid w:val="006242C7"/>
    <w:rsid w:val="006248F9"/>
    <w:rsid w:val="00624E6B"/>
    <w:rsid w:val="00625462"/>
    <w:rsid w:val="00625B47"/>
    <w:rsid w:val="00626100"/>
    <w:rsid w:val="006266D0"/>
    <w:rsid w:val="006277C4"/>
    <w:rsid w:val="006278D0"/>
    <w:rsid w:val="00627980"/>
    <w:rsid w:val="0063015D"/>
    <w:rsid w:val="00630554"/>
    <w:rsid w:val="0063080C"/>
    <w:rsid w:val="00630DB1"/>
    <w:rsid w:val="00631FB4"/>
    <w:rsid w:val="00632396"/>
    <w:rsid w:val="006325CD"/>
    <w:rsid w:val="006326E4"/>
    <w:rsid w:val="006327A8"/>
    <w:rsid w:val="00632B4C"/>
    <w:rsid w:val="00632E5F"/>
    <w:rsid w:val="006331E7"/>
    <w:rsid w:val="00633992"/>
    <w:rsid w:val="00633AA3"/>
    <w:rsid w:val="00633C51"/>
    <w:rsid w:val="0063425A"/>
    <w:rsid w:val="006348F2"/>
    <w:rsid w:val="00634D9C"/>
    <w:rsid w:val="00634ED9"/>
    <w:rsid w:val="00634F22"/>
    <w:rsid w:val="006355F6"/>
    <w:rsid w:val="0063585A"/>
    <w:rsid w:val="0063594E"/>
    <w:rsid w:val="006360D7"/>
    <w:rsid w:val="006361EF"/>
    <w:rsid w:val="00636515"/>
    <w:rsid w:val="006369BC"/>
    <w:rsid w:val="00637FEE"/>
    <w:rsid w:val="0064076F"/>
    <w:rsid w:val="0064085D"/>
    <w:rsid w:val="006409CE"/>
    <w:rsid w:val="00640BCE"/>
    <w:rsid w:val="006418DB"/>
    <w:rsid w:val="00641C04"/>
    <w:rsid w:val="00641E9A"/>
    <w:rsid w:val="00641EA5"/>
    <w:rsid w:val="006424BB"/>
    <w:rsid w:val="006425A6"/>
    <w:rsid w:val="006430B3"/>
    <w:rsid w:val="00643123"/>
    <w:rsid w:val="00643336"/>
    <w:rsid w:val="0064338E"/>
    <w:rsid w:val="00643928"/>
    <w:rsid w:val="00643AA3"/>
    <w:rsid w:val="00643BCA"/>
    <w:rsid w:val="00643E63"/>
    <w:rsid w:val="00643FE7"/>
    <w:rsid w:val="0064432C"/>
    <w:rsid w:val="0064437F"/>
    <w:rsid w:val="00644954"/>
    <w:rsid w:val="00644B21"/>
    <w:rsid w:val="00644EC4"/>
    <w:rsid w:val="00645006"/>
    <w:rsid w:val="006450C8"/>
    <w:rsid w:val="00645129"/>
    <w:rsid w:val="00645392"/>
    <w:rsid w:val="006459C6"/>
    <w:rsid w:val="00646464"/>
    <w:rsid w:val="006466A0"/>
    <w:rsid w:val="006468AF"/>
    <w:rsid w:val="00646A31"/>
    <w:rsid w:val="00646C6E"/>
    <w:rsid w:val="00646C94"/>
    <w:rsid w:val="006472DC"/>
    <w:rsid w:val="0064737A"/>
    <w:rsid w:val="006476CB"/>
    <w:rsid w:val="00647ABF"/>
    <w:rsid w:val="00647F77"/>
    <w:rsid w:val="00650878"/>
    <w:rsid w:val="00650965"/>
    <w:rsid w:val="0065110E"/>
    <w:rsid w:val="00651482"/>
    <w:rsid w:val="00651492"/>
    <w:rsid w:val="00651DA6"/>
    <w:rsid w:val="00652BBF"/>
    <w:rsid w:val="00652FC0"/>
    <w:rsid w:val="00653382"/>
    <w:rsid w:val="00653852"/>
    <w:rsid w:val="00653A9A"/>
    <w:rsid w:val="00653AF3"/>
    <w:rsid w:val="0065451F"/>
    <w:rsid w:val="006545C0"/>
    <w:rsid w:val="006547D9"/>
    <w:rsid w:val="006549C3"/>
    <w:rsid w:val="006552F2"/>
    <w:rsid w:val="006556AC"/>
    <w:rsid w:val="00655A6B"/>
    <w:rsid w:val="00655C0C"/>
    <w:rsid w:val="00655D93"/>
    <w:rsid w:val="006562E2"/>
    <w:rsid w:val="00656A0F"/>
    <w:rsid w:val="00656C1D"/>
    <w:rsid w:val="00657957"/>
    <w:rsid w:val="00657E9E"/>
    <w:rsid w:val="0066061F"/>
    <w:rsid w:val="00660BB7"/>
    <w:rsid w:val="00660D05"/>
    <w:rsid w:val="00660E94"/>
    <w:rsid w:val="0066133C"/>
    <w:rsid w:val="00662CA1"/>
    <w:rsid w:val="00662CDA"/>
    <w:rsid w:val="006632CA"/>
    <w:rsid w:val="006632FC"/>
    <w:rsid w:val="00663FE6"/>
    <w:rsid w:val="0066410B"/>
    <w:rsid w:val="006645FB"/>
    <w:rsid w:val="006646F6"/>
    <w:rsid w:val="00665335"/>
    <w:rsid w:val="006655D7"/>
    <w:rsid w:val="006656BE"/>
    <w:rsid w:val="00665CFA"/>
    <w:rsid w:val="006661B3"/>
    <w:rsid w:val="0066642E"/>
    <w:rsid w:val="00666B95"/>
    <w:rsid w:val="006672C2"/>
    <w:rsid w:val="00667CEA"/>
    <w:rsid w:val="00670EC3"/>
    <w:rsid w:val="00671B8D"/>
    <w:rsid w:val="00671B9A"/>
    <w:rsid w:val="00671EE7"/>
    <w:rsid w:val="00671F3C"/>
    <w:rsid w:val="00672177"/>
    <w:rsid w:val="0067241E"/>
    <w:rsid w:val="006724EA"/>
    <w:rsid w:val="00672DEF"/>
    <w:rsid w:val="006730D6"/>
    <w:rsid w:val="00673148"/>
    <w:rsid w:val="00673999"/>
    <w:rsid w:val="00673E48"/>
    <w:rsid w:val="00673E58"/>
    <w:rsid w:val="00673FB6"/>
    <w:rsid w:val="00674271"/>
    <w:rsid w:val="006743D3"/>
    <w:rsid w:val="00674AD9"/>
    <w:rsid w:val="00675176"/>
    <w:rsid w:val="0067524B"/>
    <w:rsid w:val="00675EC3"/>
    <w:rsid w:val="00676954"/>
    <w:rsid w:val="006771F9"/>
    <w:rsid w:val="006776FB"/>
    <w:rsid w:val="0067796E"/>
    <w:rsid w:val="00677D57"/>
    <w:rsid w:val="00680947"/>
    <w:rsid w:val="00680953"/>
    <w:rsid w:val="00680B9B"/>
    <w:rsid w:val="00680DC7"/>
    <w:rsid w:val="00680DD4"/>
    <w:rsid w:val="00680EBE"/>
    <w:rsid w:val="0068137A"/>
    <w:rsid w:val="006819A6"/>
    <w:rsid w:val="00682506"/>
    <w:rsid w:val="00683C38"/>
    <w:rsid w:val="00683C9B"/>
    <w:rsid w:val="006844A6"/>
    <w:rsid w:val="0068467D"/>
    <w:rsid w:val="00684B02"/>
    <w:rsid w:val="00684EC5"/>
    <w:rsid w:val="00685496"/>
    <w:rsid w:val="006855BC"/>
    <w:rsid w:val="006859EA"/>
    <w:rsid w:val="00685B0D"/>
    <w:rsid w:val="00685BE2"/>
    <w:rsid w:val="00685BE3"/>
    <w:rsid w:val="00685F04"/>
    <w:rsid w:val="00686355"/>
    <w:rsid w:val="0068655D"/>
    <w:rsid w:val="00686736"/>
    <w:rsid w:val="006867BF"/>
    <w:rsid w:val="00686B67"/>
    <w:rsid w:val="00686C4F"/>
    <w:rsid w:val="00687CE4"/>
    <w:rsid w:val="00690111"/>
    <w:rsid w:val="006901BC"/>
    <w:rsid w:val="006905D4"/>
    <w:rsid w:val="00690C40"/>
    <w:rsid w:val="00690DEA"/>
    <w:rsid w:val="0069138B"/>
    <w:rsid w:val="006918B7"/>
    <w:rsid w:val="00691907"/>
    <w:rsid w:val="00691E6F"/>
    <w:rsid w:val="006923BB"/>
    <w:rsid w:val="0069271F"/>
    <w:rsid w:val="0069286C"/>
    <w:rsid w:val="00692923"/>
    <w:rsid w:val="00693093"/>
    <w:rsid w:val="00693713"/>
    <w:rsid w:val="00693DF7"/>
    <w:rsid w:val="00693F00"/>
    <w:rsid w:val="006943B2"/>
    <w:rsid w:val="00694B7A"/>
    <w:rsid w:val="00694E33"/>
    <w:rsid w:val="00694F94"/>
    <w:rsid w:val="0069514F"/>
    <w:rsid w:val="00695391"/>
    <w:rsid w:val="00695C7E"/>
    <w:rsid w:val="00695FBC"/>
    <w:rsid w:val="00696493"/>
    <w:rsid w:val="00696565"/>
    <w:rsid w:val="006967B9"/>
    <w:rsid w:val="0069687D"/>
    <w:rsid w:val="00697689"/>
    <w:rsid w:val="006976E4"/>
    <w:rsid w:val="006979C6"/>
    <w:rsid w:val="00697A0F"/>
    <w:rsid w:val="00697FAB"/>
    <w:rsid w:val="006A09C2"/>
    <w:rsid w:val="006A0FE7"/>
    <w:rsid w:val="006A1212"/>
    <w:rsid w:val="006A12FB"/>
    <w:rsid w:val="006A148E"/>
    <w:rsid w:val="006A191C"/>
    <w:rsid w:val="006A2FCE"/>
    <w:rsid w:val="006A30AF"/>
    <w:rsid w:val="006A314C"/>
    <w:rsid w:val="006A319F"/>
    <w:rsid w:val="006A31CD"/>
    <w:rsid w:val="006A3501"/>
    <w:rsid w:val="006A36E1"/>
    <w:rsid w:val="006A389D"/>
    <w:rsid w:val="006A3A4E"/>
    <w:rsid w:val="006A3C9C"/>
    <w:rsid w:val="006A436F"/>
    <w:rsid w:val="006A44E2"/>
    <w:rsid w:val="006A4A55"/>
    <w:rsid w:val="006A4B0A"/>
    <w:rsid w:val="006A4B4D"/>
    <w:rsid w:val="006A5232"/>
    <w:rsid w:val="006A5456"/>
    <w:rsid w:val="006A5536"/>
    <w:rsid w:val="006A561A"/>
    <w:rsid w:val="006A56A0"/>
    <w:rsid w:val="006A574A"/>
    <w:rsid w:val="006A59BC"/>
    <w:rsid w:val="006A5C47"/>
    <w:rsid w:val="006A5C87"/>
    <w:rsid w:val="006A5D1F"/>
    <w:rsid w:val="006A724C"/>
    <w:rsid w:val="006A74A7"/>
    <w:rsid w:val="006A74B5"/>
    <w:rsid w:val="006A7F72"/>
    <w:rsid w:val="006B0061"/>
    <w:rsid w:val="006B0440"/>
    <w:rsid w:val="006B06C3"/>
    <w:rsid w:val="006B0BDF"/>
    <w:rsid w:val="006B1391"/>
    <w:rsid w:val="006B1538"/>
    <w:rsid w:val="006B17F6"/>
    <w:rsid w:val="006B18CE"/>
    <w:rsid w:val="006B1C4C"/>
    <w:rsid w:val="006B1DF5"/>
    <w:rsid w:val="006B22BD"/>
    <w:rsid w:val="006B2456"/>
    <w:rsid w:val="006B2C36"/>
    <w:rsid w:val="006B36C3"/>
    <w:rsid w:val="006B3BD7"/>
    <w:rsid w:val="006B3C97"/>
    <w:rsid w:val="006B437E"/>
    <w:rsid w:val="006B4C0F"/>
    <w:rsid w:val="006B4D35"/>
    <w:rsid w:val="006B58CE"/>
    <w:rsid w:val="006B6911"/>
    <w:rsid w:val="006B715D"/>
    <w:rsid w:val="006B71B1"/>
    <w:rsid w:val="006B7201"/>
    <w:rsid w:val="006B7485"/>
    <w:rsid w:val="006B7599"/>
    <w:rsid w:val="006B77CA"/>
    <w:rsid w:val="006B7A2B"/>
    <w:rsid w:val="006BFB4D"/>
    <w:rsid w:val="006C03A5"/>
    <w:rsid w:val="006C0990"/>
    <w:rsid w:val="006C0A39"/>
    <w:rsid w:val="006C173A"/>
    <w:rsid w:val="006C2569"/>
    <w:rsid w:val="006C28A6"/>
    <w:rsid w:val="006C28F4"/>
    <w:rsid w:val="006C2BA5"/>
    <w:rsid w:val="006C2C39"/>
    <w:rsid w:val="006C42DF"/>
    <w:rsid w:val="006C4783"/>
    <w:rsid w:val="006C4E97"/>
    <w:rsid w:val="006C567C"/>
    <w:rsid w:val="006C5C6B"/>
    <w:rsid w:val="006C66D6"/>
    <w:rsid w:val="006C6BCC"/>
    <w:rsid w:val="006C6DE5"/>
    <w:rsid w:val="006C6EDC"/>
    <w:rsid w:val="006D006B"/>
    <w:rsid w:val="006D01B4"/>
    <w:rsid w:val="006D0570"/>
    <w:rsid w:val="006D0C26"/>
    <w:rsid w:val="006D0CAC"/>
    <w:rsid w:val="006D10A8"/>
    <w:rsid w:val="006D10F0"/>
    <w:rsid w:val="006D15FC"/>
    <w:rsid w:val="006D2785"/>
    <w:rsid w:val="006D346F"/>
    <w:rsid w:val="006D3B5F"/>
    <w:rsid w:val="006D3C8F"/>
    <w:rsid w:val="006D3D92"/>
    <w:rsid w:val="006D43D7"/>
    <w:rsid w:val="006D4946"/>
    <w:rsid w:val="006D5215"/>
    <w:rsid w:val="006D5C56"/>
    <w:rsid w:val="006D5DA3"/>
    <w:rsid w:val="006D5E54"/>
    <w:rsid w:val="006D6332"/>
    <w:rsid w:val="006D635D"/>
    <w:rsid w:val="006D65A8"/>
    <w:rsid w:val="006D68C3"/>
    <w:rsid w:val="006D68DB"/>
    <w:rsid w:val="006D6C9B"/>
    <w:rsid w:val="006D7189"/>
    <w:rsid w:val="006D7286"/>
    <w:rsid w:val="006D773E"/>
    <w:rsid w:val="006E0E58"/>
    <w:rsid w:val="006E0F83"/>
    <w:rsid w:val="006E1179"/>
    <w:rsid w:val="006E28B4"/>
    <w:rsid w:val="006E2917"/>
    <w:rsid w:val="006E2B8E"/>
    <w:rsid w:val="006E3079"/>
    <w:rsid w:val="006E43BC"/>
    <w:rsid w:val="006E4AD0"/>
    <w:rsid w:val="006E4EA5"/>
    <w:rsid w:val="006E5076"/>
    <w:rsid w:val="006E52EB"/>
    <w:rsid w:val="006E535D"/>
    <w:rsid w:val="006E537A"/>
    <w:rsid w:val="006E5A84"/>
    <w:rsid w:val="006E5AD2"/>
    <w:rsid w:val="006E61C0"/>
    <w:rsid w:val="006E623D"/>
    <w:rsid w:val="006E6B41"/>
    <w:rsid w:val="006E707A"/>
    <w:rsid w:val="006E7472"/>
    <w:rsid w:val="006E748E"/>
    <w:rsid w:val="006E7596"/>
    <w:rsid w:val="006F0500"/>
    <w:rsid w:val="006F0548"/>
    <w:rsid w:val="006F0813"/>
    <w:rsid w:val="006F08C5"/>
    <w:rsid w:val="006F0B0E"/>
    <w:rsid w:val="006F0F62"/>
    <w:rsid w:val="006F101C"/>
    <w:rsid w:val="006F16BE"/>
    <w:rsid w:val="006F1840"/>
    <w:rsid w:val="006F1B00"/>
    <w:rsid w:val="006F1D3E"/>
    <w:rsid w:val="006F209D"/>
    <w:rsid w:val="006F2262"/>
    <w:rsid w:val="006F2433"/>
    <w:rsid w:val="006F29DB"/>
    <w:rsid w:val="006F2A95"/>
    <w:rsid w:val="006F355E"/>
    <w:rsid w:val="006F358E"/>
    <w:rsid w:val="006F3B77"/>
    <w:rsid w:val="006F3D82"/>
    <w:rsid w:val="006F47C8"/>
    <w:rsid w:val="006F530D"/>
    <w:rsid w:val="006F5C1D"/>
    <w:rsid w:val="006F61E7"/>
    <w:rsid w:val="006F6231"/>
    <w:rsid w:val="006F63B6"/>
    <w:rsid w:val="006F6710"/>
    <w:rsid w:val="006F68C2"/>
    <w:rsid w:val="006F7157"/>
    <w:rsid w:val="006F718B"/>
    <w:rsid w:val="006F7E0C"/>
    <w:rsid w:val="006F7EFE"/>
    <w:rsid w:val="007004C9"/>
    <w:rsid w:val="0070080B"/>
    <w:rsid w:val="00700989"/>
    <w:rsid w:val="00700FD6"/>
    <w:rsid w:val="0070146B"/>
    <w:rsid w:val="00701A8C"/>
    <w:rsid w:val="00701CCC"/>
    <w:rsid w:val="0070208B"/>
    <w:rsid w:val="007022E2"/>
    <w:rsid w:val="007026F1"/>
    <w:rsid w:val="007028F9"/>
    <w:rsid w:val="00702A8A"/>
    <w:rsid w:val="00702CAC"/>
    <w:rsid w:val="007030F6"/>
    <w:rsid w:val="0070318D"/>
    <w:rsid w:val="007036DB"/>
    <w:rsid w:val="007038A0"/>
    <w:rsid w:val="00703910"/>
    <w:rsid w:val="0070508D"/>
    <w:rsid w:val="00705469"/>
    <w:rsid w:val="007059E5"/>
    <w:rsid w:val="007060C8"/>
    <w:rsid w:val="00706395"/>
    <w:rsid w:val="0070664B"/>
    <w:rsid w:val="00706A49"/>
    <w:rsid w:val="00707994"/>
    <w:rsid w:val="00707F78"/>
    <w:rsid w:val="0071090B"/>
    <w:rsid w:val="00710D98"/>
    <w:rsid w:val="00711548"/>
    <w:rsid w:val="0071214B"/>
    <w:rsid w:val="0071240A"/>
    <w:rsid w:val="007125A2"/>
    <w:rsid w:val="007131A4"/>
    <w:rsid w:val="0071339C"/>
    <w:rsid w:val="0071446C"/>
    <w:rsid w:val="00714845"/>
    <w:rsid w:val="0071527E"/>
    <w:rsid w:val="007167AF"/>
    <w:rsid w:val="00716B1F"/>
    <w:rsid w:val="00716C28"/>
    <w:rsid w:val="00716CEC"/>
    <w:rsid w:val="00716D92"/>
    <w:rsid w:val="00716E72"/>
    <w:rsid w:val="00716F3B"/>
    <w:rsid w:val="00716F62"/>
    <w:rsid w:val="0072004A"/>
    <w:rsid w:val="007200AA"/>
    <w:rsid w:val="0072072F"/>
    <w:rsid w:val="00720E42"/>
    <w:rsid w:val="0072143D"/>
    <w:rsid w:val="007219A3"/>
    <w:rsid w:val="00721A47"/>
    <w:rsid w:val="00721A54"/>
    <w:rsid w:val="00721AC8"/>
    <w:rsid w:val="00721BB5"/>
    <w:rsid w:val="007222CA"/>
    <w:rsid w:val="00722B5B"/>
    <w:rsid w:val="00722FD5"/>
    <w:rsid w:val="00723204"/>
    <w:rsid w:val="00723A94"/>
    <w:rsid w:val="0072498A"/>
    <w:rsid w:val="00724FCF"/>
    <w:rsid w:val="00725933"/>
    <w:rsid w:val="00726009"/>
    <w:rsid w:val="00726BD9"/>
    <w:rsid w:val="007275F8"/>
    <w:rsid w:val="00727981"/>
    <w:rsid w:val="00727D17"/>
    <w:rsid w:val="00727D7E"/>
    <w:rsid w:val="00727DA0"/>
    <w:rsid w:val="00727E27"/>
    <w:rsid w:val="007300CC"/>
    <w:rsid w:val="007305B5"/>
    <w:rsid w:val="00730C3F"/>
    <w:rsid w:val="00730CD1"/>
    <w:rsid w:val="00731017"/>
    <w:rsid w:val="00731E50"/>
    <w:rsid w:val="00731F09"/>
    <w:rsid w:val="00732053"/>
    <w:rsid w:val="007320F8"/>
    <w:rsid w:val="00732705"/>
    <w:rsid w:val="007327CC"/>
    <w:rsid w:val="00732881"/>
    <w:rsid w:val="007328A8"/>
    <w:rsid w:val="00732A4D"/>
    <w:rsid w:val="00732B59"/>
    <w:rsid w:val="007332C8"/>
    <w:rsid w:val="007333CA"/>
    <w:rsid w:val="00733788"/>
    <w:rsid w:val="00733B0F"/>
    <w:rsid w:val="00733C15"/>
    <w:rsid w:val="00733D0D"/>
    <w:rsid w:val="00733DA2"/>
    <w:rsid w:val="00734378"/>
    <w:rsid w:val="007344B0"/>
    <w:rsid w:val="00734F0C"/>
    <w:rsid w:val="0073514D"/>
    <w:rsid w:val="00735469"/>
    <w:rsid w:val="0073555D"/>
    <w:rsid w:val="007357D6"/>
    <w:rsid w:val="00735CC3"/>
    <w:rsid w:val="007364A2"/>
    <w:rsid w:val="00736CE1"/>
    <w:rsid w:val="0073763B"/>
    <w:rsid w:val="0073767A"/>
    <w:rsid w:val="00737BF4"/>
    <w:rsid w:val="00740BDA"/>
    <w:rsid w:val="00740C91"/>
    <w:rsid w:val="00741C33"/>
    <w:rsid w:val="0074204D"/>
    <w:rsid w:val="007421A6"/>
    <w:rsid w:val="007426ED"/>
    <w:rsid w:val="007428BB"/>
    <w:rsid w:val="0074292E"/>
    <w:rsid w:val="00742D60"/>
    <w:rsid w:val="007430CF"/>
    <w:rsid w:val="007433BF"/>
    <w:rsid w:val="00743CFC"/>
    <w:rsid w:val="00744047"/>
    <w:rsid w:val="007445AF"/>
    <w:rsid w:val="00744AC2"/>
    <w:rsid w:val="00744DC8"/>
    <w:rsid w:val="00744E5B"/>
    <w:rsid w:val="00744FCA"/>
    <w:rsid w:val="007457CD"/>
    <w:rsid w:val="007459D0"/>
    <w:rsid w:val="00746382"/>
    <w:rsid w:val="00746616"/>
    <w:rsid w:val="0074737E"/>
    <w:rsid w:val="00747590"/>
    <w:rsid w:val="00747A53"/>
    <w:rsid w:val="007502EC"/>
    <w:rsid w:val="00750A1F"/>
    <w:rsid w:val="00750E4D"/>
    <w:rsid w:val="00750F6A"/>
    <w:rsid w:val="0075186D"/>
    <w:rsid w:val="00751F5F"/>
    <w:rsid w:val="007523E7"/>
    <w:rsid w:val="00753182"/>
    <w:rsid w:val="00753236"/>
    <w:rsid w:val="00753ADA"/>
    <w:rsid w:val="00753DD8"/>
    <w:rsid w:val="00754B76"/>
    <w:rsid w:val="00754EF8"/>
    <w:rsid w:val="00757CC9"/>
    <w:rsid w:val="00760960"/>
    <w:rsid w:val="007611F0"/>
    <w:rsid w:val="00761352"/>
    <w:rsid w:val="00761391"/>
    <w:rsid w:val="007615A0"/>
    <w:rsid w:val="0076178E"/>
    <w:rsid w:val="007618D8"/>
    <w:rsid w:val="007619D4"/>
    <w:rsid w:val="00762072"/>
    <w:rsid w:val="00762335"/>
    <w:rsid w:val="00763155"/>
    <w:rsid w:val="00763307"/>
    <w:rsid w:val="0076355E"/>
    <w:rsid w:val="007639A1"/>
    <w:rsid w:val="00763CF1"/>
    <w:rsid w:val="007646CE"/>
    <w:rsid w:val="00764BEB"/>
    <w:rsid w:val="00764D13"/>
    <w:rsid w:val="007656E0"/>
    <w:rsid w:val="00765B53"/>
    <w:rsid w:val="00765B9C"/>
    <w:rsid w:val="00765CD2"/>
    <w:rsid w:val="00767285"/>
    <w:rsid w:val="0076771E"/>
    <w:rsid w:val="007704C8"/>
    <w:rsid w:val="00770754"/>
    <w:rsid w:val="00771732"/>
    <w:rsid w:val="00771808"/>
    <w:rsid w:val="00771E3F"/>
    <w:rsid w:val="0077240B"/>
    <w:rsid w:val="00772874"/>
    <w:rsid w:val="00772C0E"/>
    <w:rsid w:val="00772C5E"/>
    <w:rsid w:val="00772CFD"/>
    <w:rsid w:val="007730ED"/>
    <w:rsid w:val="0077347B"/>
    <w:rsid w:val="007734C7"/>
    <w:rsid w:val="00773688"/>
    <w:rsid w:val="00773BAE"/>
    <w:rsid w:val="00773EE9"/>
    <w:rsid w:val="007744A2"/>
    <w:rsid w:val="007753AA"/>
    <w:rsid w:val="007755AE"/>
    <w:rsid w:val="00775602"/>
    <w:rsid w:val="007756C5"/>
    <w:rsid w:val="00776420"/>
    <w:rsid w:val="00776925"/>
    <w:rsid w:val="00776A2A"/>
    <w:rsid w:val="00776E65"/>
    <w:rsid w:val="00777367"/>
    <w:rsid w:val="00777A76"/>
    <w:rsid w:val="00777D5E"/>
    <w:rsid w:val="00777E24"/>
    <w:rsid w:val="0078057F"/>
    <w:rsid w:val="0078088F"/>
    <w:rsid w:val="00780BEF"/>
    <w:rsid w:val="00781286"/>
    <w:rsid w:val="007813E0"/>
    <w:rsid w:val="0078161F"/>
    <w:rsid w:val="00781AF1"/>
    <w:rsid w:val="00782584"/>
    <w:rsid w:val="00782650"/>
    <w:rsid w:val="00782A29"/>
    <w:rsid w:val="00782C14"/>
    <w:rsid w:val="00782DE5"/>
    <w:rsid w:val="00782E8D"/>
    <w:rsid w:val="00782FD9"/>
    <w:rsid w:val="00783178"/>
    <w:rsid w:val="00783324"/>
    <w:rsid w:val="00783481"/>
    <w:rsid w:val="00783D9B"/>
    <w:rsid w:val="007845F9"/>
    <w:rsid w:val="0078482C"/>
    <w:rsid w:val="0078483E"/>
    <w:rsid w:val="00784A17"/>
    <w:rsid w:val="00784CB4"/>
    <w:rsid w:val="00784D50"/>
    <w:rsid w:val="00784F59"/>
    <w:rsid w:val="007855B8"/>
    <w:rsid w:val="007858F4"/>
    <w:rsid w:val="00785CF3"/>
    <w:rsid w:val="00785F20"/>
    <w:rsid w:val="00785FF7"/>
    <w:rsid w:val="007860FD"/>
    <w:rsid w:val="0078616C"/>
    <w:rsid w:val="007867B3"/>
    <w:rsid w:val="00786A29"/>
    <w:rsid w:val="00786AF1"/>
    <w:rsid w:val="00786C5E"/>
    <w:rsid w:val="00786E66"/>
    <w:rsid w:val="00786F60"/>
    <w:rsid w:val="007873E9"/>
    <w:rsid w:val="007875F2"/>
    <w:rsid w:val="00787844"/>
    <w:rsid w:val="00787BFB"/>
    <w:rsid w:val="00787E7B"/>
    <w:rsid w:val="00787F03"/>
    <w:rsid w:val="00790273"/>
    <w:rsid w:val="00790869"/>
    <w:rsid w:val="007910DD"/>
    <w:rsid w:val="007920FF"/>
    <w:rsid w:val="007927D5"/>
    <w:rsid w:val="00792A84"/>
    <w:rsid w:val="00792E15"/>
    <w:rsid w:val="0079335A"/>
    <w:rsid w:val="0079359C"/>
    <w:rsid w:val="007935B2"/>
    <w:rsid w:val="007937C3"/>
    <w:rsid w:val="00793900"/>
    <w:rsid w:val="007939AA"/>
    <w:rsid w:val="00793DC5"/>
    <w:rsid w:val="0079406E"/>
    <w:rsid w:val="0079428F"/>
    <w:rsid w:val="00795472"/>
    <w:rsid w:val="007956D8"/>
    <w:rsid w:val="007957FF"/>
    <w:rsid w:val="00795DAA"/>
    <w:rsid w:val="00795E24"/>
    <w:rsid w:val="00796B40"/>
    <w:rsid w:val="007971B8"/>
    <w:rsid w:val="00797220"/>
    <w:rsid w:val="007977F0"/>
    <w:rsid w:val="007978D3"/>
    <w:rsid w:val="00797C1E"/>
    <w:rsid w:val="007A00D5"/>
    <w:rsid w:val="007A032B"/>
    <w:rsid w:val="007A0351"/>
    <w:rsid w:val="007A0C32"/>
    <w:rsid w:val="007A1438"/>
    <w:rsid w:val="007A1D16"/>
    <w:rsid w:val="007A2616"/>
    <w:rsid w:val="007A2703"/>
    <w:rsid w:val="007A317D"/>
    <w:rsid w:val="007A31DA"/>
    <w:rsid w:val="007A3828"/>
    <w:rsid w:val="007A38CE"/>
    <w:rsid w:val="007A3990"/>
    <w:rsid w:val="007A3A5F"/>
    <w:rsid w:val="007A3B43"/>
    <w:rsid w:val="007A409C"/>
    <w:rsid w:val="007A4177"/>
    <w:rsid w:val="007A432E"/>
    <w:rsid w:val="007A45D8"/>
    <w:rsid w:val="007A4B05"/>
    <w:rsid w:val="007A4F6E"/>
    <w:rsid w:val="007A50B5"/>
    <w:rsid w:val="007A5456"/>
    <w:rsid w:val="007A595F"/>
    <w:rsid w:val="007A5DF4"/>
    <w:rsid w:val="007A60C7"/>
    <w:rsid w:val="007A60CA"/>
    <w:rsid w:val="007A63D0"/>
    <w:rsid w:val="007A63EE"/>
    <w:rsid w:val="007A655A"/>
    <w:rsid w:val="007A6965"/>
    <w:rsid w:val="007A6EC1"/>
    <w:rsid w:val="007A7041"/>
    <w:rsid w:val="007A7A48"/>
    <w:rsid w:val="007A7ACA"/>
    <w:rsid w:val="007B04BA"/>
    <w:rsid w:val="007B04D8"/>
    <w:rsid w:val="007B08C2"/>
    <w:rsid w:val="007B0B1B"/>
    <w:rsid w:val="007B0DC4"/>
    <w:rsid w:val="007B123F"/>
    <w:rsid w:val="007B132C"/>
    <w:rsid w:val="007B1807"/>
    <w:rsid w:val="007B1E4E"/>
    <w:rsid w:val="007B2050"/>
    <w:rsid w:val="007B2518"/>
    <w:rsid w:val="007B26D6"/>
    <w:rsid w:val="007B2C05"/>
    <w:rsid w:val="007B2DB2"/>
    <w:rsid w:val="007B2E40"/>
    <w:rsid w:val="007B4093"/>
    <w:rsid w:val="007B4102"/>
    <w:rsid w:val="007B4397"/>
    <w:rsid w:val="007B449D"/>
    <w:rsid w:val="007B4BC5"/>
    <w:rsid w:val="007B4CC1"/>
    <w:rsid w:val="007B4CD0"/>
    <w:rsid w:val="007B4D50"/>
    <w:rsid w:val="007B5887"/>
    <w:rsid w:val="007B5CD4"/>
    <w:rsid w:val="007B6143"/>
    <w:rsid w:val="007B6463"/>
    <w:rsid w:val="007B6C0F"/>
    <w:rsid w:val="007B732F"/>
    <w:rsid w:val="007B7403"/>
    <w:rsid w:val="007B7A77"/>
    <w:rsid w:val="007B7F4A"/>
    <w:rsid w:val="007C011A"/>
    <w:rsid w:val="007C07D7"/>
    <w:rsid w:val="007C0EA9"/>
    <w:rsid w:val="007C0F36"/>
    <w:rsid w:val="007C18A0"/>
    <w:rsid w:val="007C19AA"/>
    <w:rsid w:val="007C23A1"/>
    <w:rsid w:val="007C27F8"/>
    <w:rsid w:val="007C38AC"/>
    <w:rsid w:val="007C3F1F"/>
    <w:rsid w:val="007C412A"/>
    <w:rsid w:val="007C4188"/>
    <w:rsid w:val="007C46CC"/>
    <w:rsid w:val="007C4A29"/>
    <w:rsid w:val="007C4E53"/>
    <w:rsid w:val="007C4E59"/>
    <w:rsid w:val="007C4E90"/>
    <w:rsid w:val="007C5689"/>
    <w:rsid w:val="007C5C7B"/>
    <w:rsid w:val="007C5CAF"/>
    <w:rsid w:val="007C5E26"/>
    <w:rsid w:val="007C624F"/>
    <w:rsid w:val="007C67C7"/>
    <w:rsid w:val="007C691B"/>
    <w:rsid w:val="007C6AF5"/>
    <w:rsid w:val="007C70C9"/>
    <w:rsid w:val="007D037D"/>
    <w:rsid w:val="007D067C"/>
    <w:rsid w:val="007D0953"/>
    <w:rsid w:val="007D0D37"/>
    <w:rsid w:val="007D13BD"/>
    <w:rsid w:val="007D2815"/>
    <w:rsid w:val="007D28A9"/>
    <w:rsid w:val="007D2FFB"/>
    <w:rsid w:val="007D328D"/>
    <w:rsid w:val="007D345D"/>
    <w:rsid w:val="007D3603"/>
    <w:rsid w:val="007D36E4"/>
    <w:rsid w:val="007D3848"/>
    <w:rsid w:val="007D38C7"/>
    <w:rsid w:val="007D41E1"/>
    <w:rsid w:val="007D4D27"/>
    <w:rsid w:val="007D5367"/>
    <w:rsid w:val="007D5CA2"/>
    <w:rsid w:val="007D5DE8"/>
    <w:rsid w:val="007D6108"/>
    <w:rsid w:val="007D63E3"/>
    <w:rsid w:val="007D64BD"/>
    <w:rsid w:val="007D65EE"/>
    <w:rsid w:val="007D6679"/>
    <w:rsid w:val="007D6D71"/>
    <w:rsid w:val="007D73BB"/>
    <w:rsid w:val="007D7786"/>
    <w:rsid w:val="007D779B"/>
    <w:rsid w:val="007D7BC6"/>
    <w:rsid w:val="007D7CC2"/>
    <w:rsid w:val="007E0290"/>
    <w:rsid w:val="007E07A3"/>
    <w:rsid w:val="007E07AB"/>
    <w:rsid w:val="007E0987"/>
    <w:rsid w:val="007E098F"/>
    <w:rsid w:val="007E09D5"/>
    <w:rsid w:val="007E15CF"/>
    <w:rsid w:val="007E1907"/>
    <w:rsid w:val="007E19C9"/>
    <w:rsid w:val="007E19F1"/>
    <w:rsid w:val="007E1DAD"/>
    <w:rsid w:val="007E1ED3"/>
    <w:rsid w:val="007E1F30"/>
    <w:rsid w:val="007E2346"/>
    <w:rsid w:val="007E28AA"/>
    <w:rsid w:val="007E2D09"/>
    <w:rsid w:val="007E3701"/>
    <w:rsid w:val="007E39B0"/>
    <w:rsid w:val="007E3BA8"/>
    <w:rsid w:val="007E3ECB"/>
    <w:rsid w:val="007E41FD"/>
    <w:rsid w:val="007E428D"/>
    <w:rsid w:val="007E47A5"/>
    <w:rsid w:val="007E564E"/>
    <w:rsid w:val="007E577C"/>
    <w:rsid w:val="007E6A92"/>
    <w:rsid w:val="007E6BF0"/>
    <w:rsid w:val="007E72D4"/>
    <w:rsid w:val="007E78E1"/>
    <w:rsid w:val="007F0307"/>
    <w:rsid w:val="007F0C36"/>
    <w:rsid w:val="007F0D42"/>
    <w:rsid w:val="007F181E"/>
    <w:rsid w:val="007F1A76"/>
    <w:rsid w:val="007F1BC1"/>
    <w:rsid w:val="007F1C33"/>
    <w:rsid w:val="007F1C6F"/>
    <w:rsid w:val="007F1DAC"/>
    <w:rsid w:val="007F2346"/>
    <w:rsid w:val="007F275E"/>
    <w:rsid w:val="007F27EF"/>
    <w:rsid w:val="007F292F"/>
    <w:rsid w:val="007F2A71"/>
    <w:rsid w:val="007F3472"/>
    <w:rsid w:val="007F3DA1"/>
    <w:rsid w:val="007F400A"/>
    <w:rsid w:val="007F438A"/>
    <w:rsid w:val="007F498A"/>
    <w:rsid w:val="007F4C23"/>
    <w:rsid w:val="007F4C7E"/>
    <w:rsid w:val="007F51FE"/>
    <w:rsid w:val="007F5402"/>
    <w:rsid w:val="007F57BC"/>
    <w:rsid w:val="007F5984"/>
    <w:rsid w:val="007F6F73"/>
    <w:rsid w:val="007F7238"/>
    <w:rsid w:val="007F7353"/>
    <w:rsid w:val="007F7660"/>
    <w:rsid w:val="007F77A5"/>
    <w:rsid w:val="007F7BCD"/>
    <w:rsid w:val="007F7F08"/>
    <w:rsid w:val="00800634"/>
    <w:rsid w:val="00800A9D"/>
    <w:rsid w:val="00800CDD"/>
    <w:rsid w:val="008011A8"/>
    <w:rsid w:val="008013A7"/>
    <w:rsid w:val="008013F1"/>
    <w:rsid w:val="00801406"/>
    <w:rsid w:val="00801593"/>
    <w:rsid w:val="008016E6"/>
    <w:rsid w:val="00801C30"/>
    <w:rsid w:val="00802062"/>
    <w:rsid w:val="00803ED8"/>
    <w:rsid w:val="0080467F"/>
    <w:rsid w:val="00804AC1"/>
    <w:rsid w:val="00805945"/>
    <w:rsid w:val="008065C1"/>
    <w:rsid w:val="0080672D"/>
    <w:rsid w:val="00806A5C"/>
    <w:rsid w:val="00806F97"/>
    <w:rsid w:val="0080720F"/>
    <w:rsid w:val="00807226"/>
    <w:rsid w:val="008077B7"/>
    <w:rsid w:val="00810206"/>
    <w:rsid w:val="0081025B"/>
    <w:rsid w:val="008106BE"/>
    <w:rsid w:val="00811098"/>
    <w:rsid w:val="008119BD"/>
    <w:rsid w:val="00812087"/>
    <w:rsid w:val="00812510"/>
    <w:rsid w:val="0081296E"/>
    <w:rsid w:val="00812B06"/>
    <w:rsid w:val="0081324A"/>
    <w:rsid w:val="00813899"/>
    <w:rsid w:val="00813C92"/>
    <w:rsid w:val="00813D51"/>
    <w:rsid w:val="00815040"/>
    <w:rsid w:val="0081550E"/>
    <w:rsid w:val="00815E48"/>
    <w:rsid w:val="00816385"/>
    <w:rsid w:val="0081663E"/>
    <w:rsid w:val="00816903"/>
    <w:rsid w:val="00817136"/>
    <w:rsid w:val="00817960"/>
    <w:rsid w:val="00817B5B"/>
    <w:rsid w:val="0082063C"/>
    <w:rsid w:val="00820759"/>
    <w:rsid w:val="00820936"/>
    <w:rsid w:val="0082125C"/>
    <w:rsid w:val="0082156E"/>
    <w:rsid w:val="00821964"/>
    <w:rsid w:val="0082199A"/>
    <w:rsid w:val="00822729"/>
    <w:rsid w:val="0082277F"/>
    <w:rsid w:val="00822920"/>
    <w:rsid w:val="0082292D"/>
    <w:rsid w:val="00822E15"/>
    <w:rsid w:val="008230A6"/>
    <w:rsid w:val="008230E7"/>
    <w:rsid w:val="00823527"/>
    <w:rsid w:val="008238B2"/>
    <w:rsid w:val="0082392C"/>
    <w:rsid w:val="00823DAC"/>
    <w:rsid w:val="00823E58"/>
    <w:rsid w:val="008240AC"/>
    <w:rsid w:val="0082446F"/>
    <w:rsid w:val="00824553"/>
    <w:rsid w:val="00824927"/>
    <w:rsid w:val="00824C5A"/>
    <w:rsid w:val="00825351"/>
    <w:rsid w:val="00825783"/>
    <w:rsid w:val="00825B5B"/>
    <w:rsid w:val="00825E62"/>
    <w:rsid w:val="0082644D"/>
    <w:rsid w:val="00826A0D"/>
    <w:rsid w:val="008270F8"/>
    <w:rsid w:val="00827C07"/>
    <w:rsid w:val="00827E9E"/>
    <w:rsid w:val="0083021B"/>
    <w:rsid w:val="00830AB1"/>
    <w:rsid w:val="00830EA1"/>
    <w:rsid w:val="008311E5"/>
    <w:rsid w:val="00831797"/>
    <w:rsid w:val="00831B06"/>
    <w:rsid w:val="00832173"/>
    <w:rsid w:val="0083224C"/>
    <w:rsid w:val="008326DB"/>
    <w:rsid w:val="008328EA"/>
    <w:rsid w:val="00833286"/>
    <w:rsid w:val="008334EF"/>
    <w:rsid w:val="00833CBB"/>
    <w:rsid w:val="00833E4F"/>
    <w:rsid w:val="00834041"/>
    <w:rsid w:val="008341C7"/>
    <w:rsid w:val="008341E1"/>
    <w:rsid w:val="00834216"/>
    <w:rsid w:val="008345C9"/>
    <w:rsid w:val="00834741"/>
    <w:rsid w:val="00834AA5"/>
    <w:rsid w:val="00834CC8"/>
    <w:rsid w:val="00835154"/>
    <w:rsid w:val="00835163"/>
    <w:rsid w:val="00835690"/>
    <w:rsid w:val="008359F4"/>
    <w:rsid w:val="0083630F"/>
    <w:rsid w:val="00836AED"/>
    <w:rsid w:val="00836EC2"/>
    <w:rsid w:val="008374C5"/>
    <w:rsid w:val="008374D7"/>
    <w:rsid w:val="00837A09"/>
    <w:rsid w:val="00837FF0"/>
    <w:rsid w:val="008401A3"/>
    <w:rsid w:val="00840DDF"/>
    <w:rsid w:val="0084103F"/>
    <w:rsid w:val="00841055"/>
    <w:rsid w:val="0084122F"/>
    <w:rsid w:val="00841256"/>
    <w:rsid w:val="008415EC"/>
    <w:rsid w:val="00841874"/>
    <w:rsid w:val="00842576"/>
    <w:rsid w:val="008428B9"/>
    <w:rsid w:val="00843020"/>
    <w:rsid w:val="0084405E"/>
    <w:rsid w:val="008446F9"/>
    <w:rsid w:val="008448B9"/>
    <w:rsid w:val="00844B84"/>
    <w:rsid w:val="00844CAD"/>
    <w:rsid w:val="00844F16"/>
    <w:rsid w:val="008451C4"/>
    <w:rsid w:val="00845985"/>
    <w:rsid w:val="008463F5"/>
    <w:rsid w:val="008465DF"/>
    <w:rsid w:val="00846CC7"/>
    <w:rsid w:val="0084724F"/>
    <w:rsid w:val="008474C5"/>
    <w:rsid w:val="00847A7F"/>
    <w:rsid w:val="00850400"/>
    <w:rsid w:val="00850562"/>
    <w:rsid w:val="008507C8"/>
    <w:rsid w:val="008508AC"/>
    <w:rsid w:val="00850B27"/>
    <w:rsid w:val="008510A3"/>
    <w:rsid w:val="008516B8"/>
    <w:rsid w:val="0085190F"/>
    <w:rsid w:val="0085255C"/>
    <w:rsid w:val="00852F5A"/>
    <w:rsid w:val="008533E8"/>
    <w:rsid w:val="00853BBC"/>
    <w:rsid w:val="008544A4"/>
    <w:rsid w:val="008546AA"/>
    <w:rsid w:val="0085473D"/>
    <w:rsid w:val="00854967"/>
    <w:rsid w:val="00854A5A"/>
    <w:rsid w:val="00855083"/>
    <w:rsid w:val="00855114"/>
    <w:rsid w:val="00855253"/>
    <w:rsid w:val="00855C0D"/>
    <w:rsid w:val="00855E4A"/>
    <w:rsid w:val="0085623E"/>
    <w:rsid w:val="008564A2"/>
    <w:rsid w:val="00856635"/>
    <w:rsid w:val="008572B6"/>
    <w:rsid w:val="0085734A"/>
    <w:rsid w:val="00857433"/>
    <w:rsid w:val="0085759F"/>
    <w:rsid w:val="008575C2"/>
    <w:rsid w:val="00857AB9"/>
    <w:rsid w:val="00857DA2"/>
    <w:rsid w:val="008600E3"/>
    <w:rsid w:val="00860491"/>
    <w:rsid w:val="00860648"/>
    <w:rsid w:val="0086092F"/>
    <w:rsid w:val="008609AE"/>
    <w:rsid w:val="00860BB0"/>
    <w:rsid w:val="00860D8A"/>
    <w:rsid w:val="0086158D"/>
    <w:rsid w:val="00861702"/>
    <w:rsid w:val="008623FB"/>
    <w:rsid w:val="00862EEA"/>
    <w:rsid w:val="00863011"/>
    <w:rsid w:val="0086327C"/>
    <w:rsid w:val="008634CF"/>
    <w:rsid w:val="008637C6"/>
    <w:rsid w:val="0086388F"/>
    <w:rsid w:val="00863890"/>
    <w:rsid w:val="0086434A"/>
    <w:rsid w:val="00864A93"/>
    <w:rsid w:val="00865180"/>
    <w:rsid w:val="008652E5"/>
    <w:rsid w:val="0086588D"/>
    <w:rsid w:val="00865DA6"/>
    <w:rsid w:val="0086703B"/>
    <w:rsid w:val="0086711D"/>
    <w:rsid w:val="0087152B"/>
    <w:rsid w:val="00871B3C"/>
    <w:rsid w:val="00871D5D"/>
    <w:rsid w:val="00871EBD"/>
    <w:rsid w:val="0087272C"/>
    <w:rsid w:val="008729EC"/>
    <w:rsid w:val="00872DAC"/>
    <w:rsid w:val="008731E3"/>
    <w:rsid w:val="0087355F"/>
    <w:rsid w:val="00873EFF"/>
    <w:rsid w:val="0087501A"/>
    <w:rsid w:val="00875222"/>
    <w:rsid w:val="008753AE"/>
    <w:rsid w:val="0087568D"/>
    <w:rsid w:val="00875B81"/>
    <w:rsid w:val="00875E5F"/>
    <w:rsid w:val="00876554"/>
    <w:rsid w:val="00876846"/>
    <w:rsid w:val="008769A6"/>
    <w:rsid w:val="00876BA2"/>
    <w:rsid w:val="008770E0"/>
    <w:rsid w:val="00877172"/>
    <w:rsid w:val="0087735E"/>
    <w:rsid w:val="008800E1"/>
    <w:rsid w:val="008808D7"/>
    <w:rsid w:val="00880B46"/>
    <w:rsid w:val="00880C35"/>
    <w:rsid w:val="0088118B"/>
    <w:rsid w:val="00881394"/>
    <w:rsid w:val="008814D1"/>
    <w:rsid w:val="008817BE"/>
    <w:rsid w:val="00881A25"/>
    <w:rsid w:val="00881A5C"/>
    <w:rsid w:val="00881E7B"/>
    <w:rsid w:val="00882176"/>
    <w:rsid w:val="008825F9"/>
    <w:rsid w:val="00882AC7"/>
    <w:rsid w:val="00882E2D"/>
    <w:rsid w:val="00883216"/>
    <w:rsid w:val="008833D8"/>
    <w:rsid w:val="0088375F"/>
    <w:rsid w:val="00883B12"/>
    <w:rsid w:val="00883D8B"/>
    <w:rsid w:val="008847F2"/>
    <w:rsid w:val="00884863"/>
    <w:rsid w:val="00884CA8"/>
    <w:rsid w:val="008852BE"/>
    <w:rsid w:val="008856D6"/>
    <w:rsid w:val="0088632A"/>
    <w:rsid w:val="00886A5E"/>
    <w:rsid w:val="00886E58"/>
    <w:rsid w:val="00887367"/>
    <w:rsid w:val="00887769"/>
    <w:rsid w:val="00890579"/>
    <w:rsid w:val="008907EC"/>
    <w:rsid w:val="00890DEE"/>
    <w:rsid w:val="00890E0A"/>
    <w:rsid w:val="00890E46"/>
    <w:rsid w:val="0089110E"/>
    <w:rsid w:val="00891489"/>
    <w:rsid w:val="00891971"/>
    <w:rsid w:val="00891A8F"/>
    <w:rsid w:val="00892745"/>
    <w:rsid w:val="00892C2E"/>
    <w:rsid w:val="00892FDB"/>
    <w:rsid w:val="0089324B"/>
    <w:rsid w:val="0089352D"/>
    <w:rsid w:val="00893570"/>
    <w:rsid w:val="00893983"/>
    <w:rsid w:val="008952CF"/>
    <w:rsid w:val="008954EF"/>
    <w:rsid w:val="0089572D"/>
    <w:rsid w:val="00895EC9"/>
    <w:rsid w:val="008960F9"/>
    <w:rsid w:val="008966CC"/>
    <w:rsid w:val="0089673C"/>
    <w:rsid w:val="00896811"/>
    <w:rsid w:val="00896C05"/>
    <w:rsid w:val="008970ED"/>
    <w:rsid w:val="008971D9"/>
    <w:rsid w:val="008975EF"/>
    <w:rsid w:val="00897684"/>
    <w:rsid w:val="00897693"/>
    <w:rsid w:val="00897CC9"/>
    <w:rsid w:val="008A00F8"/>
    <w:rsid w:val="008A054B"/>
    <w:rsid w:val="008A0714"/>
    <w:rsid w:val="008A0875"/>
    <w:rsid w:val="008A0A41"/>
    <w:rsid w:val="008A0B19"/>
    <w:rsid w:val="008A14B6"/>
    <w:rsid w:val="008A22F6"/>
    <w:rsid w:val="008A26F1"/>
    <w:rsid w:val="008A273E"/>
    <w:rsid w:val="008A28A5"/>
    <w:rsid w:val="008A3368"/>
    <w:rsid w:val="008A3CDC"/>
    <w:rsid w:val="008A4281"/>
    <w:rsid w:val="008A4463"/>
    <w:rsid w:val="008A4715"/>
    <w:rsid w:val="008A471E"/>
    <w:rsid w:val="008A4879"/>
    <w:rsid w:val="008A4DDD"/>
    <w:rsid w:val="008A4F14"/>
    <w:rsid w:val="008A549F"/>
    <w:rsid w:val="008A5A50"/>
    <w:rsid w:val="008A6508"/>
    <w:rsid w:val="008A673A"/>
    <w:rsid w:val="008A6742"/>
    <w:rsid w:val="008A676C"/>
    <w:rsid w:val="008A6810"/>
    <w:rsid w:val="008A6D09"/>
    <w:rsid w:val="008A6D0F"/>
    <w:rsid w:val="008A7C70"/>
    <w:rsid w:val="008B0033"/>
    <w:rsid w:val="008B0454"/>
    <w:rsid w:val="008B05E7"/>
    <w:rsid w:val="008B0BA8"/>
    <w:rsid w:val="008B0ECC"/>
    <w:rsid w:val="008B16D7"/>
    <w:rsid w:val="008B186C"/>
    <w:rsid w:val="008B1A17"/>
    <w:rsid w:val="008B1D05"/>
    <w:rsid w:val="008B23C9"/>
    <w:rsid w:val="008B2DB1"/>
    <w:rsid w:val="008B31AD"/>
    <w:rsid w:val="008B34EE"/>
    <w:rsid w:val="008B36F6"/>
    <w:rsid w:val="008B4286"/>
    <w:rsid w:val="008B4FA0"/>
    <w:rsid w:val="008B587B"/>
    <w:rsid w:val="008B5955"/>
    <w:rsid w:val="008B5AF9"/>
    <w:rsid w:val="008B639C"/>
    <w:rsid w:val="008B68EA"/>
    <w:rsid w:val="008B6FF9"/>
    <w:rsid w:val="008B703B"/>
    <w:rsid w:val="008B72A1"/>
    <w:rsid w:val="008B75D0"/>
    <w:rsid w:val="008B7851"/>
    <w:rsid w:val="008B7E38"/>
    <w:rsid w:val="008C09FB"/>
    <w:rsid w:val="008C12CC"/>
    <w:rsid w:val="008C1BD2"/>
    <w:rsid w:val="008C1E17"/>
    <w:rsid w:val="008C2829"/>
    <w:rsid w:val="008C28AA"/>
    <w:rsid w:val="008C2FE7"/>
    <w:rsid w:val="008C3546"/>
    <w:rsid w:val="008C3F51"/>
    <w:rsid w:val="008C3FEA"/>
    <w:rsid w:val="008C404A"/>
    <w:rsid w:val="008C4286"/>
    <w:rsid w:val="008C4515"/>
    <w:rsid w:val="008C4B92"/>
    <w:rsid w:val="008C4BBC"/>
    <w:rsid w:val="008C4D63"/>
    <w:rsid w:val="008C567C"/>
    <w:rsid w:val="008C63E9"/>
    <w:rsid w:val="008C702A"/>
    <w:rsid w:val="008C7631"/>
    <w:rsid w:val="008C7695"/>
    <w:rsid w:val="008C779C"/>
    <w:rsid w:val="008D0005"/>
    <w:rsid w:val="008D0053"/>
    <w:rsid w:val="008D0121"/>
    <w:rsid w:val="008D07AF"/>
    <w:rsid w:val="008D0BC1"/>
    <w:rsid w:val="008D17D4"/>
    <w:rsid w:val="008D1B3D"/>
    <w:rsid w:val="008D258B"/>
    <w:rsid w:val="008D2592"/>
    <w:rsid w:val="008D2D8E"/>
    <w:rsid w:val="008D30DF"/>
    <w:rsid w:val="008D3355"/>
    <w:rsid w:val="008D365C"/>
    <w:rsid w:val="008D43D5"/>
    <w:rsid w:val="008D45FC"/>
    <w:rsid w:val="008D4821"/>
    <w:rsid w:val="008D4B41"/>
    <w:rsid w:val="008D4CAC"/>
    <w:rsid w:val="008D52DE"/>
    <w:rsid w:val="008D538B"/>
    <w:rsid w:val="008D6447"/>
    <w:rsid w:val="008D64F3"/>
    <w:rsid w:val="008D6FD4"/>
    <w:rsid w:val="008D7164"/>
    <w:rsid w:val="008D770E"/>
    <w:rsid w:val="008E0052"/>
    <w:rsid w:val="008E050C"/>
    <w:rsid w:val="008E06A3"/>
    <w:rsid w:val="008E0AA0"/>
    <w:rsid w:val="008E0D83"/>
    <w:rsid w:val="008E168E"/>
    <w:rsid w:val="008E2110"/>
    <w:rsid w:val="008E251E"/>
    <w:rsid w:val="008E28E6"/>
    <w:rsid w:val="008E2903"/>
    <w:rsid w:val="008E31D7"/>
    <w:rsid w:val="008E3847"/>
    <w:rsid w:val="008E3862"/>
    <w:rsid w:val="008E392E"/>
    <w:rsid w:val="008E3AEA"/>
    <w:rsid w:val="008E3CD5"/>
    <w:rsid w:val="008E40A7"/>
    <w:rsid w:val="008E4530"/>
    <w:rsid w:val="008E482D"/>
    <w:rsid w:val="008E5093"/>
    <w:rsid w:val="008E50EE"/>
    <w:rsid w:val="008E57F3"/>
    <w:rsid w:val="008E5CA6"/>
    <w:rsid w:val="008E5E82"/>
    <w:rsid w:val="008E6177"/>
    <w:rsid w:val="008E6256"/>
    <w:rsid w:val="008E6839"/>
    <w:rsid w:val="008E6B3B"/>
    <w:rsid w:val="008E7452"/>
    <w:rsid w:val="008E77C5"/>
    <w:rsid w:val="008E7E23"/>
    <w:rsid w:val="008F00AC"/>
    <w:rsid w:val="008F0C8E"/>
    <w:rsid w:val="008F0DAF"/>
    <w:rsid w:val="008F222A"/>
    <w:rsid w:val="008F2663"/>
    <w:rsid w:val="008F28AB"/>
    <w:rsid w:val="008F36CD"/>
    <w:rsid w:val="008F37EA"/>
    <w:rsid w:val="008F3859"/>
    <w:rsid w:val="008F3C2A"/>
    <w:rsid w:val="008F3E04"/>
    <w:rsid w:val="008F3E1F"/>
    <w:rsid w:val="008F462B"/>
    <w:rsid w:val="008F4725"/>
    <w:rsid w:val="008F473E"/>
    <w:rsid w:val="008F4CF5"/>
    <w:rsid w:val="008F5372"/>
    <w:rsid w:val="008F54A8"/>
    <w:rsid w:val="008F63B2"/>
    <w:rsid w:val="008F66BB"/>
    <w:rsid w:val="008F68FF"/>
    <w:rsid w:val="008F6C8F"/>
    <w:rsid w:val="008F704B"/>
    <w:rsid w:val="008F7845"/>
    <w:rsid w:val="008F794C"/>
    <w:rsid w:val="008F797F"/>
    <w:rsid w:val="008F7E25"/>
    <w:rsid w:val="009008AC"/>
    <w:rsid w:val="00900AA3"/>
    <w:rsid w:val="00900D63"/>
    <w:rsid w:val="009010DE"/>
    <w:rsid w:val="00901291"/>
    <w:rsid w:val="00902828"/>
    <w:rsid w:val="0090295C"/>
    <w:rsid w:val="00902B1F"/>
    <w:rsid w:val="009035B2"/>
    <w:rsid w:val="00903C92"/>
    <w:rsid w:val="00903CA2"/>
    <w:rsid w:val="0090446B"/>
    <w:rsid w:val="00904485"/>
    <w:rsid w:val="00904E7C"/>
    <w:rsid w:val="00905094"/>
    <w:rsid w:val="009054F2"/>
    <w:rsid w:val="0090555C"/>
    <w:rsid w:val="00905B28"/>
    <w:rsid w:val="00905BE2"/>
    <w:rsid w:val="00906785"/>
    <w:rsid w:val="009069A7"/>
    <w:rsid w:val="00906E1B"/>
    <w:rsid w:val="00907378"/>
    <w:rsid w:val="00907558"/>
    <w:rsid w:val="00907DA8"/>
    <w:rsid w:val="009103D0"/>
    <w:rsid w:val="009105E3"/>
    <w:rsid w:val="00910623"/>
    <w:rsid w:val="00910801"/>
    <w:rsid w:val="00910A1F"/>
    <w:rsid w:val="00911A93"/>
    <w:rsid w:val="009123D0"/>
    <w:rsid w:val="00912423"/>
    <w:rsid w:val="0091267B"/>
    <w:rsid w:val="0091269F"/>
    <w:rsid w:val="00912E4A"/>
    <w:rsid w:val="009137E0"/>
    <w:rsid w:val="009138B2"/>
    <w:rsid w:val="009141A3"/>
    <w:rsid w:val="009141A5"/>
    <w:rsid w:val="00915275"/>
    <w:rsid w:val="0091529E"/>
    <w:rsid w:val="00915F9E"/>
    <w:rsid w:val="0091649B"/>
    <w:rsid w:val="0091680F"/>
    <w:rsid w:val="00916A5B"/>
    <w:rsid w:val="00917767"/>
    <w:rsid w:val="0091790D"/>
    <w:rsid w:val="009205E5"/>
    <w:rsid w:val="0092074E"/>
    <w:rsid w:val="00920A69"/>
    <w:rsid w:val="009223E6"/>
    <w:rsid w:val="00922B03"/>
    <w:rsid w:val="00922EA7"/>
    <w:rsid w:val="00922FED"/>
    <w:rsid w:val="00923154"/>
    <w:rsid w:val="00923368"/>
    <w:rsid w:val="00923721"/>
    <w:rsid w:val="0092393D"/>
    <w:rsid w:val="00923BB8"/>
    <w:rsid w:val="00923C9E"/>
    <w:rsid w:val="0092409E"/>
    <w:rsid w:val="009244B0"/>
    <w:rsid w:val="00924645"/>
    <w:rsid w:val="009248BC"/>
    <w:rsid w:val="00924D62"/>
    <w:rsid w:val="009255F8"/>
    <w:rsid w:val="00926041"/>
    <w:rsid w:val="009262C6"/>
    <w:rsid w:val="00926363"/>
    <w:rsid w:val="009263FE"/>
    <w:rsid w:val="00926584"/>
    <w:rsid w:val="009266EF"/>
    <w:rsid w:val="00926774"/>
    <w:rsid w:val="009269AE"/>
    <w:rsid w:val="00926D2F"/>
    <w:rsid w:val="00926E4E"/>
    <w:rsid w:val="0092722B"/>
    <w:rsid w:val="009274A6"/>
    <w:rsid w:val="00930E83"/>
    <w:rsid w:val="009311A8"/>
    <w:rsid w:val="009312A7"/>
    <w:rsid w:val="009313EA"/>
    <w:rsid w:val="009315C1"/>
    <w:rsid w:val="0093167A"/>
    <w:rsid w:val="00931DF2"/>
    <w:rsid w:val="00932050"/>
    <w:rsid w:val="0093227F"/>
    <w:rsid w:val="00933361"/>
    <w:rsid w:val="0093388D"/>
    <w:rsid w:val="00933B34"/>
    <w:rsid w:val="00933C19"/>
    <w:rsid w:val="00933D98"/>
    <w:rsid w:val="00934929"/>
    <w:rsid w:val="00934F91"/>
    <w:rsid w:val="00935028"/>
    <w:rsid w:val="009355BD"/>
    <w:rsid w:val="009359BD"/>
    <w:rsid w:val="00936360"/>
    <w:rsid w:val="00936A7E"/>
    <w:rsid w:val="00936C6F"/>
    <w:rsid w:val="009375DD"/>
    <w:rsid w:val="009378DB"/>
    <w:rsid w:val="00937D54"/>
    <w:rsid w:val="00937ECF"/>
    <w:rsid w:val="00937EEE"/>
    <w:rsid w:val="009403B2"/>
    <w:rsid w:val="00940924"/>
    <w:rsid w:val="009415C2"/>
    <w:rsid w:val="009416B9"/>
    <w:rsid w:val="00941FE5"/>
    <w:rsid w:val="009423DE"/>
    <w:rsid w:val="00942438"/>
    <w:rsid w:val="00942C14"/>
    <w:rsid w:val="00942EF4"/>
    <w:rsid w:val="009432D2"/>
    <w:rsid w:val="009434D5"/>
    <w:rsid w:val="00943D2B"/>
    <w:rsid w:val="009441DD"/>
    <w:rsid w:val="00944461"/>
    <w:rsid w:val="00944467"/>
    <w:rsid w:val="0094468A"/>
    <w:rsid w:val="00944AB6"/>
    <w:rsid w:val="00944DE2"/>
    <w:rsid w:val="00945D60"/>
    <w:rsid w:val="009462A7"/>
    <w:rsid w:val="00946464"/>
    <w:rsid w:val="00946479"/>
    <w:rsid w:val="009466F3"/>
    <w:rsid w:val="0094678B"/>
    <w:rsid w:val="00946922"/>
    <w:rsid w:val="00947B2B"/>
    <w:rsid w:val="00947E8E"/>
    <w:rsid w:val="00951224"/>
    <w:rsid w:val="00951526"/>
    <w:rsid w:val="0095157C"/>
    <w:rsid w:val="00951ECD"/>
    <w:rsid w:val="00952A39"/>
    <w:rsid w:val="00952A93"/>
    <w:rsid w:val="00952B97"/>
    <w:rsid w:val="009536F1"/>
    <w:rsid w:val="00953A43"/>
    <w:rsid w:val="00953AA2"/>
    <w:rsid w:val="00953E4B"/>
    <w:rsid w:val="00953EE7"/>
    <w:rsid w:val="00954480"/>
    <w:rsid w:val="0095463C"/>
    <w:rsid w:val="0095464B"/>
    <w:rsid w:val="0095516B"/>
    <w:rsid w:val="00955235"/>
    <w:rsid w:val="009557D0"/>
    <w:rsid w:val="009569B9"/>
    <w:rsid w:val="009569E3"/>
    <w:rsid w:val="00957528"/>
    <w:rsid w:val="009575DB"/>
    <w:rsid w:val="0095771A"/>
    <w:rsid w:val="00957891"/>
    <w:rsid w:val="00957F07"/>
    <w:rsid w:val="00957F99"/>
    <w:rsid w:val="00957FF3"/>
    <w:rsid w:val="00960141"/>
    <w:rsid w:val="00960876"/>
    <w:rsid w:val="00960A82"/>
    <w:rsid w:val="009614E9"/>
    <w:rsid w:val="009616E3"/>
    <w:rsid w:val="0096183F"/>
    <w:rsid w:val="00961DF4"/>
    <w:rsid w:val="00963BEC"/>
    <w:rsid w:val="00963D21"/>
    <w:rsid w:val="00963DDC"/>
    <w:rsid w:val="00963EDC"/>
    <w:rsid w:val="0096416E"/>
    <w:rsid w:val="00964633"/>
    <w:rsid w:val="00964669"/>
    <w:rsid w:val="009646D3"/>
    <w:rsid w:val="009649BB"/>
    <w:rsid w:val="00966543"/>
    <w:rsid w:val="009669EF"/>
    <w:rsid w:val="00966B1B"/>
    <w:rsid w:val="00966FB0"/>
    <w:rsid w:val="00967553"/>
    <w:rsid w:val="00967FAE"/>
    <w:rsid w:val="009702C2"/>
    <w:rsid w:val="009703EC"/>
    <w:rsid w:val="0097048B"/>
    <w:rsid w:val="009704EC"/>
    <w:rsid w:val="00970A5F"/>
    <w:rsid w:val="00970C51"/>
    <w:rsid w:val="00970E71"/>
    <w:rsid w:val="00970F6C"/>
    <w:rsid w:val="009715B7"/>
    <w:rsid w:val="00971C0A"/>
    <w:rsid w:val="009729FA"/>
    <w:rsid w:val="00972B4F"/>
    <w:rsid w:val="00972CEC"/>
    <w:rsid w:val="009732FF"/>
    <w:rsid w:val="00973300"/>
    <w:rsid w:val="00973417"/>
    <w:rsid w:val="009735F0"/>
    <w:rsid w:val="009736FF"/>
    <w:rsid w:val="0097395C"/>
    <w:rsid w:val="0097397D"/>
    <w:rsid w:val="00974494"/>
    <w:rsid w:val="00974DC0"/>
    <w:rsid w:val="00974FDC"/>
    <w:rsid w:val="00975A51"/>
    <w:rsid w:val="009765C6"/>
    <w:rsid w:val="009769C8"/>
    <w:rsid w:val="00976DF5"/>
    <w:rsid w:val="009773BF"/>
    <w:rsid w:val="00980265"/>
    <w:rsid w:val="00980874"/>
    <w:rsid w:val="00980E3D"/>
    <w:rsid w:val="009814EC"/>
    <w:rsid w:val="00981660"/>
    <w:rsid w:val="00981781"/>
    <w:rsid w:val="0098178C"/>
    <w:rsid w:val="009818E2"/>
    <w:rsid w:val="00981A1E"/>
    <w:rsid w:val="00981DCE"/>
    <w:rsid w:val="00981E5F"/>
    <w:rsid w:val="00982BDC"/>
    <w:rsid w:val="00982C87"/>
    <w:rsid w:val="0098303D"/>
    <w:rsid w:val="0098361B"/>
    <w:rsid w:val="00983635"/>
    <w:rsid w:val="00983686"/>
    <w:rsid w:val="0098399B"/>
    <w:rsid w:val="00984D66"/>
    <w:rsid w:val="00984DB6"/>
    <w:rsid w:val="0098523A"/>
    <w:rsid w:val="009856F8"/>
    <w:rsid w:val="009857D9"/>
    <w:rsid w:val="00985940"/>
    <w:rsid w:val="00985E9E"/>
    <w:rsid w:val="0098636C"/>
    <w:rsid w:val="0098645F"/>
    <w:rsid w:val="00986614"/>
    <w:rsid w:val="00986F69"/>
    <w:rsid w:val="0098750C"/>
    <w:rsid w:val="0098764A"/>
    <w:rsid w:val="0099001A"/>
    <w:rsid w:val="00991FF2"/>
    <w:rsid w:val="009921EC"/>
    <w:rsid w:val="00992324"/>
    <w:rsid w:val="009927A9"/>
    <w:rsid w:val="00993031"/>
    <w:rsid w:val="0099330B"/>
    <w:rsid w:val="00994360"/>
    <w:rsid w:val="00994D4E"/>
    <w:rsid w:val="0099500A"/>
    <w:rsid w:val="0099537A"/>
    <w:rsid w:val="00995643"/>
    <w:rsid w:val="009956B9"/>
    <w:rsid w:val="009961FB"/>
    <w:rsid w:val="00996D40"/>
    <w:rsid w:val="009970C7"/>
    <w:rsid w:val="00997707"/>
    <w:rsid w:val="00997752"/>
    <w:rsid w:val="00997C1E"/>
    <w:rsid w:val="00997D80"/>
    <w:rsid w:val="00997F46"/>
    <w:rsid w:val="009A104A"/>
    <w:rsid w:val="009A160C"/>
    <w:rsid w:val="009A2A9F"/>
    <w:rsid w:val="009A2E8D"/>
    <w:rsid w:val="009A31E0"/>
    <w:rsid w:val="009A31ED"/>
    <w:rsid w:val="009A441D"/>
    <w:rsid w:val="009A4DF9"/>
    <w:rsid w:val="009A5219"/>
    <w:rsid w:val="009A53CF"/>
    <w:rsid w:val="009A5602"/>
    <w:rsid w:val="009A5979"/>
    <w:rsid w:val="009A5E25"/>
    <w:rsid w:val="009A5EAA"/>
    <w:rsid w:val="009A62D2"/>
    <w:rsid w:val="009A642F"/>
    <w:rsid w:val="009A6638"/>
    <w:rsid w:val="009A6866"/>
    <w:rsid w:val="009A7442"/>
    <w:rsid w:val="009A75EE"/>
    <w:rsid w:val="009A7606"/>
    <w:rsid w:val="009B02E8"/>
    <w:rsid w:val="009B07CD"/>
    <w:rsid w:val="009B0C2A"/>
    <w:rsid w:val="009B0C49"/>
    <w:rsid w:val="009B0E56"/>
    <w:rsid w:val="009B10BD"/>
    <w:rsid w:val="009B14C3"/>
    <w:rsid w:val="009B181A"/>
    <w:rsid w:val="009B1877"/>
    <w:rsid w:val="009B1ACA"/>
    <w:rsid w:val="009B1FC4"/>
    <w:rsid w:val="009B255A"/>
    <w:rsid w:val="009B277B"/>
    <w:rsid w:val="009B2B82"/>
    <w:rsid w:val="009B2E55"/>
    <w:rsid w:val="009B3095"/>
    <w:rsid w:val="009B35E3"/>
    <w:rsid w:val="009B3B05"/>
    <w:rsid w:val="009B41DA"/>
    <w:rsid w:val="009B47C3"/>
    <w:rsid w:val="009B4AB5"/>
    <w:rsid w:val="009B4F2F"/>
    <w:rsid w:val="009B50ED"/>
    <w:rsid w:val="009B653A"/>
    <w:rsid w:val="009B66E3"/>
    <w:rsid w:val="009B6897"/>
    <w:rsid w:val="009B6C86"/>
    <w:rsid w:val="009B71F0"/>
    <w:rsid w:val="009B7E54"/>
    <w:rsid w:val="009C0E21"/>
    <w:rsid w:val="009C1016"/>
    <w:rsid w:val="009C159A"/>
    <w:rsid w:val="009C1A77"/>
    <w:rsid w:val="009C1AAD"/>
    <w:rsid w:val="009C1F5F"/>
    <w:rsid w:val="009C24C3"/>
    <w:rsid w:val="009C25FB"/>
    <w:rsid w:val="009C26DF"/>
    <w:rsid w:val="009C29E5"/>
    <w:rsid w:val="009C2EB2"/>
    <w:rsid w:val="009C2F67"/>
    <w:rsid w:val="009C37B2"/>
    <w:rsid w:val="009C39D6"/>
    <w:rsid w:val="009C3B89"/>
    <w:rsid w:val="009C41B4"/>
    <w:rsid w:val="009C459A"/>
    <w:rsid w:val="009C471E"/>
    <w:rsid w:val="009C4872"/>
    <w:rsid w:val="009C499F"/>
    <w:rsid w:val="009C4A58"/>
    <w:rsid w:val="009C4B0D"/>
    <w:rsid w:val="009C4C8B"/>
    <w:rsid w:val="009C5464"/>
    <w:rsid w:val="009C569F"/>
    <w:rsid w:val="009C59E7"/>
    <w:rsid w:val="009C5C79"/>
    <w:rsid w:val="009C61CC"/>
    <w:rsid w:val="009C66D0"/>
    <w:rsid w:val="009C6C05"/>
    <w:rsid w:val="009C6D9E"/>
    <w:rsid w:val="009C6F98"/>
    <w:rsid w:val="009D03BD"/>
    <w:rsid w:val="009D065F"/>
    <w:rsid w:val="009D077E"/>
    <w:rsid w:val="009D0FA5"/>
    <w:rsid w:val="009D263B"/>
    <w:rsid w:val="009D26C7"/>
    <w:rsid w:val="009D26FA"/>
    <w:rsid w:val="009D2809"/>
    <w:rsid w:val="009D2E26"/>
    <w:rsid w:val="009D38CC"/>
    <w:rsid w:val="009D3C9E"/>
    <w:rsid w:val="009D43F2"/>
    <w:rsid w:val="009D5D7E"/>
    <w:rsid w:val="009D66D1"/>
    <w:rsid w:val="009D6B74"/>
    <w:rsid w:val="009D73D0"/>
    <w:rsid w:val="009E0A1C"/>
    <w:rsid w:val="009E0C75"/>
    <w:rsid w:val="009E0F13"/>
    <w:rsid w:val="009E15E4"/>
    <w:rsid w:val="009E1EE5"/>
    <w:rsid w:val="009E2BA2"/>
    <w:rsid w:val="009E3153"/>
    <w:rsid w:val="009E31B1"/>
    <w:rsid w:val="009E376D"/>
    <w:rsid w:val="009E3943"/>
    <w:rsid w:val="009E3A41"/>
    <w:rsid w:val="009E3AD8"/>
    <w:rsid w:val="009E4281"/>
    <w:rsid w:val="009E4546"/>
    <w:rsid w:val="009E47D6"/>
    <w:rsid w:val="009E4E18"/>
    <w:rsid w:val="009E50EB"/>
    <w:rsid w:val="009E5AF7"/>
    <w:rsid w:val="009E5D2B"/>
    <w:rsid w:val="009E6294"/>
    <w:rsid w:val="009E6490"/>
    <w:rsid w:val="009E6A9E"/>
    <w:rsid w:val="009E6DF4"/>
    <w:rsid w:val="009E6E8F"/>
    <w:rsid w:val="009E743D"/>
    <w:rsid w:val="009E744F"/>
    <w:rsid w:val="009E7765"/>
    <w:rsid w:val="009E7AE6"/>
    <w:rsid w:val="009F0868"/>
    <w:rsid w:val="009F0AAC"/>
    <w:rsid w:val="009F0F61"/>
    <w:rsid w:val="009F10E5"/>
    <w:rsid w:val="009F1906"/>
    <w:rsid w:val="009F1D76"/>
    <w:rsid w:val="009F1DD4"/>
    <w:rsid w:val="009F347C"/>
    <w:rsid w:val="009F359D"/>
    <w:rsid w:val="009F40A7"/>
    <w:rsid w:val="009F40E3"/>
    <w:rsid w:val="009F42DC"/>
    <w:rsid w:val="009F4537"/>
    <w:rsid w:val="009F5327"/>
    <w:rsid w:val="009F5746"/>
    <w:rsid w:val="009F57C4"/>
    <w:rsid w:val="009F57DE"/>
    <w:rsid w:val="009F589E"/>
    <w:rsid w:val="009F5937"/>
    <w:rsid w:val="009F5E52"/>
    <w:rsid w:val="009F5F3E"/>
    <w:rsid w:val="009F5FFA"/>
    <w:rsid w:val="009F608C"/>
    <w:rsid w:val="009F612C"/>
    <w:rsid w:val="009F6A9B"/>
    <w:rsid w:val="009F6C06"/>
    <w:rsid w:val="009F6DAC"/>
    <w:rsid w:val="009F7225"/>
    <w:rsid w:val="009F7BF6"/>
    <w:rsid w:val="009F7D12"/>
    <w:rsid w:val="00A0021D"/>
    <w:rsid w:val="00A002C9"/>
    <w:rsid w:val="00A00724"/>
    <w:rsid w:val="00A009C7"/>
    <w:rsid w:val="00A00DA2"/>
    <w:rsid w:val="00A00F93"/>
    <w:rsid w:val="00A00FCC"/>
    <w:rsid w:val="00A015D3"/>
    <w:rsid w:val="00A01EA7"/>
    <w:rsid w:val="00A01F52"/>
    <w:rsid w:val="00A023F8"/>
    <w:rsid w:val="00A02525"/>
    <w:rsid w:val="00A02621"/>
    <w:rsid w:val="00A027A9"/>
    <w:rsid w:val="00A02D17"/>
    <w:rsid w:val="00A034B2"/>
    <w:rsid w:val="00A03BF3"/>
    <w:rsid w:val="00A044F4"/>
    <w:rsid w:val="00A0482E"/>
    <w:rsid w:val="00A04FCA"/>
    <w:rsid w:val="00A05A1C"/>
    <w:rsid w:val="00A05FC9"/>
    <w:rsid w:val="00A0627B"/>
    <w:rsid w:val="00A063C8"/>
    <w:rsid w:val="00A06979"/>
    <w:rsid w:val="00A06C11"/>
    <w:rsid w:val="00A06CCB"/>
    <w:rsid w:val="00A06DE0"/>
    <w:rsid w:val="00A07563"/>
    <w:rsid w:val="00A07D6B"/>
    <w:rsid w:val="00A1079B"/>
    <w:rsid w:val="00A10A03"/>
    <w:rsid w:val="00A10C25"/>
    <w:rsid w:val="00A10D49"/>
    <w:rsid w:val="00A11035"/>
    <w:rsid w:val="00A12901"/>
    <w:rsid w:val="00A13276"/>
    <w:rsid w:val="00A137A6"/>
    <w:rsid w:val="00A13801"/>
    <w:rsid w:val="00A13A11"/>
    <w:rsid w:val="00A1424B"/>
    <w:rsid w:val="00A14788"/>
    <w:rsid w:val="00A14BDB"/>
    <w:rsid w:val="00A153B1"/>
    <w:rsid w:val="00A15984"/>
    <w:rsid w:val="00A16034"/>
    <w:rsid w:val="00A16095"/>
    <w:rsid w:val="00A16509"/>
    <w:rsid w:val="00A16704"/>
    <w:rsid w:val="00A16E78"/>
    <w:rsid w:val="00A17520"/>
    <w:rsid w:val="00A17CA5"/>
    <w:rsid w:val="00A20847"/>
    <w:rsid w:val="00A20981"/>
    <w:rsid w:val="00A212C2"/>
    <w:rsid w:val="00A22762"/>
    <w:rsid w:val="00A22CD6"/>
    <w:rsid w:val="00A22E74"/>
    <w:rsid w:val="00A22E79"/>
    <w:rsid w:val="00A22EAD"/>
    <w:rsid w:val="00A230D3"/>
    <w:rsid w:val="00A2355B"/>
    <w:rsid w:val="00A243CD"/>
    <w:rsid w:val="00A24566"/>
    <w:rsid w:val="00A24802"/>
    <w:rsid w:val="00A25548"/>
    <w:rsid w:val="00A255AA"/>
    <w:rsid w:val="00A255E7"/>
    <w:rsid w:val="00A25AE4"/>
    <w:rsid w:val="00A25E8B"/>
    <w:rsid w:val="00A26E53"/>
    <w:rsid w:val="00A27144"/>
    <w:rsid w:val="00A2751A"/>
    <w:rsid w:val="00A27736"/>
    <w:rsid w:val="00A27D8C"/>
    <w:rsid w:val="00A27ED6"/>
    <w:rsid w:val="00A301F3"/>
    <w:rsid w:val="00A30535"/>
    <w:rsid w:val="00A30890"/>
    <w:rsid w:val="00A309ED"/>
    <w:rsid w:val="00A30FF0"/>
    <w:rsid w:val="00A3150D"/>
    <w:rsid w:val="00A3280D"/>
    <w:rsid w:val="00A3281A"/>
    <w:rsid w:val="00A32F2E"/>
    <w:rsid w:val="00A33498"/>
    <w:rsid w:val="00A33796"/>
    <w:rsid w:val="00A34147"/>
    <w:rsid w:val="00A34295"/>
    <w:rsid w:val="00A34884"/>
    <w:rsid w:val="00A34FF4"/>
    <w:rsid w:val="00A35A08"/>
    <w:rsid w:val="00A35C94"/>
    <w:rsid w:val="00A35E52"/>
    <w:rsid w:val="00A3633F"/>
    <w:rsid w:val="00A36CFE"/>
    <w:rsid w:val="00A407FA"/>
    <w:rsid w:val="00A40950"/>
    <w:rsid w:val="00A4167B"/>
    <w:rsid w:val="00A41CE7"/>
    <w:rsid w:val="00A42140"/>
    <w:rsid w:val="00A42486"/>
    <w:rsid w:val="00A42552"/>
    <w:rsid w:val="00A42C5A"/>
    <w:rsid w:val="00A42DD1"/>
    <w:rsid w:val="00A42E04"/>
    <w:rsid w:val="00A4356F"/>
    <w:rsid w:val="00A43A47"/>
    <w:rsid w:val="00A43B65"/>
    <w:rsid w:val="00A43C43"/>
    <w:rsid w:val="00A44059"/>
    <w:rsid w:val="00A440E3"/>
    <w:rsid w:val="00A4463D"/>
    <w:rsid w:val="00A4481F"/>
    <w:rsid w:val="00A44C5F"/>
    <w:rsid w:val="00A4511B"/>
    <w:rsid w:val="00A45190"/>
    <w:rsid w:val="00A451B8"/>
    <w:rsid w:val="00A4589A"/>
    <w:rsid w:val="00A45937"/>
    <w:rsid w:val="00A45C46"/>
    <w:rsid w:val="00A45DC3"/>
    <w:rsid w:val="00A46C30"/>
    <w:rsid w:val="00A5060A"/>
    <w:rsid w:val="00A50647"/>
    <w:rsid w:val="00A51535"/>
    <w:rsid w:val="00A51660"/>
    <w:rsid w:val="00A517E2"/>
    <w:rsid w:val="00A52025"/>
    <w:rsid w:val="00A520F0"/>
    <w:rsid w:val="00A52202"/>
    <w:rsid w:val="00A52E35"/>
    <w:rsid w:val="00A53752"/>
    <w:rsid w:val="00A538BD"/>
    <w:rsid w:val="00A53A93"/>
    <w:rsid w:val="00A542D5"/>
    <w:rsid w:val="00A542DC"/>
    <w:rsid w:val="00A5492F"/>
    <w:rsid w:val="00A55697"/>
    <w:rsid w:val="00A55996"/>
    <w:rsid w:val="00A55A20"/>
    <w:rsid w:val="00A55EB0"/>
    <w:rsid w:val="00A5617E"/>
    <w:rsid w:val="00A56656"/>
    <w:rsid w:val="00A56B61"/>
    <w:rsid w:val="00A56E01"/>
    <w:rsid w:val="00A57332"/>
    <w:rsid w:val="00A57508"/>
    <w:rsid w:val="00A60C2D"/>
    <w:rsid w:val="00A611F7"/>
    <w:rsid w:val="00A612DF"/>
    <w:rsid w:val="00A61426"/>
    <w:rsid w:val="00A6149A"/>
    <w:rsid w:val="00A619FB"/>
    <w:rsid w:val="00A61EBD"/>
    <w:rsid w:val="00A62436"/>
    <w:rsid w:val="00A62658"/>
    <w:rsid w:val="00A63788"/>
    <w:rsid w:val="00A637FB"/>
    <w:rsid w:val="00A63B4A"/>
    <w:rsid w:val="00A63BD0"/>
    <w:rsid w:val="00A63EAB"/>
    <w:rsid w:val="00A63FCA"/>
    <w:rsid w:val="00A6415C"/>
    <w:rsid w:val="00A64306"/>
    <w:rsid w:val="00A643CE"/>
    <w:rsid w:val="00A64469"/>
    <w:rsid w:val="00A6497D"/>
    <w:rsid w:val="00A6500D"/>
    <w:rsid w:val="00A65653"/>
    <w:rsid w:val="00A65FD4"/>
    <w:rsid w:val="00A665AD"/>
    <w:rsid w:val="00A665E0"/>
    <w:rsid w:val="00A66B9C"/>
    <w:rsid w:val="00A66C03"/>
    <w:rsid w:val="00A66C0F"/>
    <w:rsid w:val="00A702AA"/>
    <w:rsid w:val="00A7055F"/>
    <w:rsid w:val="00A70C78"/>
    <w:rsid w:val="00A70E95"/>
    <w:rsid w:val="00A71000"/>
    <w:rsid w:val="00A717DD"/>
    <w:rsid w:val="00A71F64"/>
    <w:rsid w:val="00A71FE8"/>
    <w:rsid w:val="00A7283B"/>
    <w:rsid w:val="00A72B06"/>
    <w:rsid w:val="00A72E8E"/>
    <w:rsid w:val="00A7313F"/>
    <w:rsid w:val="00A73222"/>
    <w:rsid w:val="00A737A9"/>
    <w:rsid w:val="00A73D51"/>
    <w:rsid w:val="00A7443D"/>
    <w:rsid w:val="00A7458A"/>
    <w:rsid w:val="00A74806"/>
    <w:rsid w:val="00A74C85"/>
    <w:rsid w:val="00A75092"/>
    <w:rsid w:val="00A75519"/>
    <w:rsid w:val="00A75B6E"/>
    <w:rsid w:val="00A760CB"/>
    <w:rsid w:val="00A7610C"/>
    <w:rsid w:val="00A767D6"/>
    <w:rsid w:val="00A768FC"/>
    <w:rsid w:val="00A76C40"/>
    <w:rsid w:val="00A76F31"/>
    <w:rsid w:val="00A80D0C"/>
    <w:rsid w:val="00A80F57"/>
    <w:rsid w:val="00A81410"/>
    <w:rsid w:val="00A81774"/>
    <w:rsid w:val="00A81C2C"/>
    <w:rsid w:val="00A81C6E"/>
    <w:rsid w:val="00A81E57"/>
    <w:rsid w:val="00A82399"/>
    <w:rsid w:val="00A8285D"/>
    <w:rsid w:val="00A835C4"/>
    <w:rsid w:val="00A83970"/>
    <w:rsid w:val="00A84829"/>
    <w:rsid w:val="00A84901"/>
    <w:rsid w:val="00A84CA4"/>
    <w:rsid w:val="00A85402"/>
    <w:rsid w:val="00A854DF"/>
    <w:rsid w:val="00A855E4"/>
    <w:rsid w:val="00A85D0D"/>
    <w:rsid w:val="00A85DD0"/>
    <w:rsid w:val="00A8637F"/>
    <w:rsid w:val="00A8649D"/>
    <w:rsid w:val="00A87DC5"/>
    <w:rsid w:val="00A902C4"/>
    <w:rsid w:val="00A92815"/>
    <w:rsid w:val="00A92941"/>
    <w:rsid w:val="00A92ABC"/>
    <w:rsid w:val="00A9376C"/>
    <w:rsid w:val="00A93961"/>
    <w:rsid w:val="00A93D6C"/>
    <w:rsid w:val="00A9454A"/>
    <w:rsid w:val="00A94727"/>
    <w:rsid w:val="00A949A8"/>
    <w:rsid w:val="00A959B1"/>
    <w:rsid w:val="00A961A9"/>
    <w:rsid w:val="00A9733D"/>
    <w:rsid w:val="00A979F6"/>
    <w:rsid w:val="00A97C0A"/>
    <w:rsid w:val="00AA072F"/>
    <w:rsid w:val="00AA0A60"/>
    <w:rsid w:val="00AA2251"/>
    <w:rsid w:val="00AA2278"/>
    <w:rsid w:val="00AA263E"/>
    <w:rsid w:val="00AA2E9D"/>
    <w:rsid w:val="00AA32A5"/>
    <w:rsid w:val="00AA32CF"/>
    <w:rsid w:val="00AA33C0"/>
    <w:rsid w:val="00AA37C3"/>
    <w:rsid w:val="00AA4183"/>
    <w:rsid w:val="00AA45A1"/>
    <w:rsid w:val="00AA4696"/>
    <w:rsid w:val="00AA5387"/>
    <w:rsid w:val="00AA5614"/>
    <w:rsid w:val="00AA5957"/>
    <w:rsid w:val="00AA6868"/>
    <w:rsid w:val="00AA6E80"/>
    <w:rsid w:val="00AA71D0"/>
    <w:rsid w:val="00AA766C"/>
    <w:rsid w:val="00AB05B9"/>
    <w:rsid w:val="00AB1381"/>
    <w:rsid w:val="00AB1A44"/>
    <w:rsid w:val="00AB2148"/>
    <w:rsid w:val="00AB21B0"/>
    <w:rsid w:val="00AB2926"/>
    <w:rsid w:val="00AB300E"/>
    <w:rsid w:val="00AB3246"/>
    <w:rsid w:val="00AB3749"/>
    <w:rsid w:val="00AB3B22"/>
    <w:rsid w:val="00AB3C97"/>
    <w:rsid w:val="00AB40CE"/>
    <w:rsid w:val="00AB43D5"/>
    <w:rsid w:val="00AB46E3"/>
    <w:rsid w:val="00AB47D2"/>
    <w:rsid w:val="00AB4A85"/>
    <w:rsid w:val="00AB4C07"/>
    <w:rsid w:val="00AB4DFC"/>
    <w:rsid w:val="00AB5B93"/>
    <w:rsid w:val="00AB5C95"/>
    <w:rsid w:val="00AB60EA"/>
    <w:rsid w:val="00AB6583"/>
    <w:rsid w:val="00AB720B"/>
    <w:rsid w:val="00AB7257"/>
    <w:rsid w:val="00AB7431"/>
    <w:rsid w:val="00AB7ED7"/>
    <w:rsid w:val="00AC017B"/>
    <w:rsid w:val="00AC01A3"/>
    <w:rsid w:val="00AC0291"/>
    <w:rsid w:val="00AC0E16"/>
    <w:rsid w:val="00AC1BF0"/>
    <w:rsid w:val="00AC1BF2"/>
    <w:rsid w:val="00AC206A"/>
    <w:rsid w:val="00AC2D8A"/>
    <w:rsid w:val="00AC354C"/>
    <w:rsid w:val="00AC3575"/>
    <w:rsid w:val="00AC35B4"/>
    <w:rsid w:val="00AC365C"/>
    <w:rsid w:val="00AC3A04"/>
    <w:rsid w:val="00AC435D"/>
    <w:rsid w:val="00AC4DEC"/>
    <w:rsid w:val="00AC4E1C"/>
    <w:rsid w:val="00AC4E6C"/>
    <w:rsid w:val="00AC5553"/>
    <w:rsid w:val="00AC5801"/>
    <w:rsid w:val="00AC5857"/>
    <w:rsid w:val="00AC5DBE"/>
    <w:rsid w:val="00AC5EF0"/>
    <w:rsid w:val="00AC6119"/>
    <w:rsid w:val="00AC6193"/>
    <w:rsid w:val="00AC61F3"/>
    <w:rsid w:val="00AC62DB"/>
    <w:rsid w:val="00AC6554"/>
    <w:rsid w:val="00AC6E48"/>
    <w:rsid w:val="00AC6ED8"/>
    <w:rsid w:val="00AC7548"/>
    <w:rsid w:val="00AC773A"/>
    <w:rsid w:val="00AC7788"/>
    <w:rsid w:val="00AC782F"/>
    <w:rsid w:val="00AC7B5C"/>
    <w:rsid w:val="00AC7FEC"/>
    <w:rsid w:val="00AD0829"/>
    <w:rsid w:val="00AD098E"/>
    <w:rsid w:val="00AD09AB"/>
    <w:rsid w:val="00AD0AC0"/>
    <w:rsid w:val="00AD0BD2"/>
    <w:rsid w:val="00AD0D6A"/>
    <w:rsid w:val="00AD0E4F"/>
    <w:rsid w:val="00AD0EC9"/>
    <w:rsid w:val="00AD186E"/>
    <w:rsid w:val="00AD1952"/>
    <w:rsid w:val="00AD198C"/>
    <w:rsid w:val="00AD1AAF"/>
    <w:rsid w:val="00AD1D6C"/>
    <w:rsid w:val="00AD1FCF"/>
    <w:rsid w:val="00AD2373"/>
    <w:rsid w:val="00AD2A31"/>
    <w:rsid w:val="00AD2C92"/>
    <w:rsid w:val="00AD3548"/>
    <w:rsid w:val="00AD36FF"/>
    <w:rsid w:val="00AD39B6"/>
    <w:rsid w:val="00AD3AB1"/>
    <w:rsid w:val="00AD439F"/>
    <w:rsid w:val="00AD45FD"/>
    <w:rsid w:val="00AD461A"/>
    <w:rsid w:val="00AD4753"/>
    <w:rsid w:val="00AD4754"/>
    <w:rsid w:val="00AD53AD"/>
    <w:rsid w:val="00AD5F3D"/>
    <w:rsid w:val="00AD60A8"/>
    <w:rsid w:val="00AD61B4"/>
    <w:rsid w:val="00AD63B9"/>
    <w:rsid w:val="00AD6A95"/>
    <w:rsid w:val="00AD6F93"/>
    <w:rsid w:val="00AD7027"/>
    <w:rsid w:val="00AD7463"/>
    <w:rsid w:val="00AD75B6"/>
    <w:rsid w:val="00AD76C9"/>
    <w:rsid w:val="00AD78CA"/>
    <w:rsid w:val="00AD7913"/>
    <w:rsid w:val="00AD7CCC"/>
    <w:rsid w:val="00AE00DE"/>
    <w:rsid w:val="00AE021F"/>
    <w:rsid w:val="00AE065A"/>
    <w:rsid w:val="00AE0C10"/>
    <w:rsid w:val="00AE0C17"/>
    <w:rsid w:val="00AE0CAE"/>
    <w:rsid w:val="00AE1D98"/>
    <w:rsid w:val="00AE1FDA"/>
    <w:rsid w:val="00AE21CD"/>
    <w:rsid w:val="00AE233E"/>
    <w:rsid w:val="00AE236E"/>
    <w:rsid w:val="00AE2451"/>
    <w:rsid w:val="00AE318E"/>
    <w:rsid w:val="00AE3471"/>
    <w:rsid w:val="00AE3BED"/>
    <w:rsid w:val="00AE45A6"/>
    <w:rsid w:val="00AE46B8"/>
    <w:rsid w:val="00AE49A7"/>
    <w:rsid w:val="00AE51CF"/>
    <w:rsid w:val="00AE51EC"/>
    <w:rsid w:val="00AE5443"/>
    <w:rsid w:val="00AE5C8D"/>
    <w:rsid w:val="00AE609C"/>
    <w:rsid w:val="00AE61B2"/>
    <w:rsid w:val="00AE6590"/>
    <w:rsid w:val="00AE6FBB"/>
    <w:rsid w:val="00AE71C4"/>
    <w:rsid w:val="00AE77D0"/>
    <w:rsid w:val="00AF0192"/>
    <w:rsid w:val="00AF0326"/>
    <w:rsid w:val="00AF03CE"/>
    <w:rsid w:val="00AF05FA"/>
    <w:rsid w:val="00AF09C4"/>
    <w:rsid w:val="00AF0FA9"/>
    <w:rsid w:val="00AF0FAE"/>
    <w:rsid w:val="00AF137B"/>
    <w:rsid w:val="00AF1FFA"/>
    <w:rsid w:val="00AF22E2"/>
    <w:rsid w:val="00AF23A0"/>
    <w:rsid w:val="00AF25AE"/>
    <w:rsid w:val="00AF2DAE"/>
    <w:rsid w:val="00AF3125"/>
    <w:rsid w:val="00AF34DE"/>
    <w:rsid w:val="00AF3AE9"/>
    <w:rsid w:val="00AF4984"/>
    <w:rsid w:val="00AF4B02"/>
    <w:rsid w:val="00AF4B5C"/>
    <w:rsid w:val="00AF58CC"/>
    <w:rsid w:val="00AF5A48"/>
    <w:rsid w:val="00AF5EE2"/>
    <w:rsid w:val="00AF6229"/>
    <w:rsid w:val="00AF6795"/>
    <w:rsid w:val="00AF68C6"/>
    <w:rsid w:val="00AF7232"/>
    <w:rsid w:val="00AF7659"/>
    <w:rsid w:val="00AF7A29"/>
    <w:rsid w:val="00AF7A89"/>
    <w:rsid w:val="00AF7DE5"/>
    <w:rsid w:val="00B003DB"/>
    <w:rsid w:val="00B0042B"/>
    <w:rsid w:val="00B00755"/>
    <w:rsid w:val="00B00E02"/>
    <w:rsid w:val="00B0160F"/>
    <w:rsid w:val="00B0178F"/>
    <w:rsid w:val="00B02AAE"/>
    <w:rsid w:val="00B02ABF"/>
    <w:rsid w:val="00B02C33"/>
    <w:rsid w:val="00B02D00"/>
    <w:rsid w:val="00B0304B"/>
    <w:rsid w:val="00B030B8"/>
    <w:rsid w:val="00B0394C"/>
    <w:rsid w:val="00B039B6"/>
    <w:rsid w:val="00B03AB5"/>
    <w:rsid w:val="00B03BEB"/>
    <w:rsid w:val="00B03CBB"/>
    <w:rsid w:val="00B04AB8"/>
    <w:rsid w:val="00B04B48"/>
    <w:rsid w:val="00B052A5"/>
    <w:rsid w:val="00B0577E"/>
    <w:rsid w:val="00B062D8"/>
    <w:rsid w:val="00B064F8"/>
    <w:rsid w:val="00B079E1"/>
    <w:rsid w:val="00B10629"/>
    <w:rsid w:val="00B1068E"/>
    <w:rsid w:val="00B106ED"/>
    <w:rsid w:val="00B10A14"/>
    <w:rsid w:val="00B1169F"/>
    <w:rsid w:val="00B11D99"/>
    <w:rsid w:val="00B126B6"/>
    <w:rsid w:val="00B1292F"/>
    <w:rsid w:val="00B12D28"/>
    <w:rsid w:val="00B13674"/>
    <w:rsid w:val="00B139B7"/>
    <w:rsid w:val="00B13A92"/>
    <w:rsid w:val="00B13E60"/>
    <w:rsid w:val="00B141F2"/>
    <w:rsid w:val="00B14345"/>
    <w:rsid w:val="00B14A81"/>
    <w:rsid w:val="00B150E2"/>
    <w:rsid w:val="00B155D7"/>
    <w:rsid w:val="00B1561F"/>
    <w:rsid w:val="00B1685A"/>
    <w:rsid w:val="00B16DD1"/>
    <w:rsid w:val="00B2048F"/>
    <w:rsid w:val="00B20493"/>
    <w:rsid w:val="00B21A4D"/>
    <w:rsid w:val="00B21D93"/>
    <w:rsid w:val="00B2216D"/>
    <w:rsid w:val="00B222ED"/>
    <w:rsid w:val="00B22476"/>
    <w:rsid w:val="00B232CC"/>
    <w:rsid w:val="00B2343C"/>
    <w:rsid w:val="00B239E1"/>
    <w:rsid w:val="00B24733"/>
    <w:rsid w:val="00B24917"/>
    <w:rsid w:val="00B24D7B"/>
    <w:rsid w:val="00B274DC"/>
    <w:rsid w:val="00B27517"/>
    <w:rsid w:val="00B27B19"/>
    <w:rsid w:val="00B30ABB"/>
    <w:rsid w:val="00B318A6"/>
    <w:rsid w:val="00B320A4"/>
    <w:rsid w:val="00B32139"/>
    <w:rsid w:val="00B3259F"/>
    <w:rsid w:val="00B32642"/>
    <w:rsid w:val="00B33417"/>
    <w:rsid w:val="00B3366E"/>
    <w:rsid w:val="00B336EB"/>
    <w:rsid w:val="00B33FB1"/>
    <w:rsid w:val="00B34162"/>
    <w:rsid w:val="00B34755"/>
    <w:rsid w:val="00B350D1"/>
    <w:rsid w:val="00B353D7"/>
    <w:rsid w:val="00B3566B"/>
    <w:rsid w:val="00B35670"/>
    <w:rsid w:val="00B356D3"/>
    <w:rsid w:val="00B35AE1"/>
    <w:rsid w:val="00B35EBA"/>
    <w:rsid w:val="00B36373"/>
    <w:rsid w:val="00B36D0C"/>
    <w:rsid w:val="00B3714C"/>
    <w:rsid w:val="00B371A3"/>
    <w:rsid w:val="00B3738E"/>
    <w:rsid w:val="00B375B8"/>
    <w:rsid w:val="00B37796"/>
    <w:rsid w:val="00B37A31"/>
    <w:rsid w:val="00B37D97"/>
    <w:rsid w:val="00B40356"/>
    <w:rsid w:val="00B409D7"/>
    <w:rsid w:val="00B4176D"/>
    <w:rsid w:val="00B421E2"/>
    <w:rsid w:val="00B4255B"/>
    <w:rsid w:val="00B428DB"/>
    <w:rsid w:val="00B42FB0"/>
    <w:rsid w:val="00B42FF4"/>
    <w:rsid w:val="00B4305F"/>
    <w:rsid w:val="00B43CC9"/>
    <w:rsid w:val="00B43F8E"/>
    <w:rsid w:val="00B44051"/>
    <w:rsid w:val="00B44443"/>
    <w:rsid w:val="00B44D5A"/>
    <w:rsid w:val="00B44F1D"/>
    <w:rsid w:val="00B45231"/>
    <w:rsid w:val="00B45912"/>
    <w:rsid w:val="00B4603A"/>
    <w:rsid w:val="00B46066"/>
    <w:rsid w:val="00B46189"/>
    <w:rsid w:val="00B469C0"/>
    <w:rsid w:val="00B47220"/>
    <w:rsid w:val="00B47394"/>
    <w:rsid w:val="00B4755B"/>
    <w:rsid w:val="00B47A7E"/>
    <w:rsid w:val="00B50187"/>
    <w:rsid w:val="00B503F1"/>
    <w:rsid w:val="00B504CD"/>
    <w:rsid w:val="00B51116"/>
    <w:rsid w:val="00B514FC"/>
    <w:rsid w:val="00B51526"/>
    <w:rsid w:val="00B5206C"/>
    <w:rsid w:val="00B52110"/>
    <w:rsid w:val="00B524B0"/>
    <w:rsid w:val="00B526CD"/>
    <w:rsid w:val="00B527D3"/>
    <w:rsid w:val="00B529D1"/>
    <w:rsid w:val="00B52BBC"/>
    <w:rsid w:val="00B52C71"/>
    <w:rsid w:val="00B54591"/>
    <w:rsid w:val="00B54605"/>
    <w:rsid w:val="00B5517C"/>
    <w:rsid w:val="00B55502"/>
    <w:rsid w:val="00B55CAF"/>
    <w:rsid w:val="00B55EE8"/>
    <w:rsid w:val="00B560B0"/>
    <w:rsid w:val="00B560C0"/>
    <w:rsid w:val="00B573EB"/>
    <w:rsid w:val="00B573EE"/>
    <w:rsid w:val="00B578F2"/>
    <w:rsid w:val="00B57A97"/>
    <w:rsid w:val="00B60368"/>
    <w:rsid w:val="00B605D4"/>
    <w:rsid w:val="00B60B72"/>
    <w:rsid w:val="00B60D46"/>
    <w:rsid w:val="00B60DE5"/>
    <w:rsid w:val="00B60FCA"/>
    <w:rsid w:val="00B6146F"/>
    <w:rsid w:val="00B61697"/>
    <w:rsid w:val="00B61914"/>
    <w:rsid w:val="00B61F9B"/>
    <w:rsid w:val="00B620E7"/>
    <w:rsid w:val="00B62AF9"/>
    <w:rsid w:val="00B633B4"/>
    <w:rsid w:val="00B6416D"/>
    <w:rsid w:val="00B643A5"/>
    <w:rsid w:val="00B64484"/>
    <w:rsid w:val="00B64CED"/>
    <w:rsid w:val="00B65374"/>
    <w:rsid w:val="00B65C51"/>
    <w:rsid w:val="00B65D3F"/>
    <w:rsid w:val="00B65D47"/>
    <w:rsid w:val="00B65EB0"/>
    <w:rsid w:val="00B6603A"/>
    <w:rsid w:val="00B669DA"/>
    <w:rsid w:val="00B66B74"/>
    <w:rsid w:val="00B675E1"/>
    <w:rsid w:val="00B701F7"/>
    <w:rsid w:val="00B7032D"/>
    <w:rsid w:val="00B7061B"/>
    <w:rsid w:val="00B70D29"/>
    <w:rsid w:val="00B70E4D"/>
    <w:rsid w:val="00B71871"/>
    <w:rsid w:val="00B7200F"/>
    <w:rsid w:val="00B72272"/>
    <w:rsid w:val="00B72C3D"/>
    <w:rsid w:val="00B72CC2"/>
    <w:rsid w:val="00B730A0"/>
    <w:rsid w:val="00B73229"/>
    <w:rsid w:val="00B73598"/>
    <w:rsid w:val="00B73CB4"/>
    <w:rsid w:val="00B73E09"/>
    <w:rsid w:val="00B74827"/>
    <w:rsid w:val="00B74C37"/>
    <w:rsid w:val="00B752DE"/>
    <w:rsid w:val="00B75DE8"/>
    <w:rsid w:val="00B75E3B"/>
    <w:rsid w:val="00B764CB"/>
    <w:rsid w:val="00B7652E"/>
    <w:rsid w:val="00B7659C"/>
    <w:rsid w:val="00B7684D"/>
    <w:rsid w:val="00B77336"/>
    <w:rsid w:val="00B77546"/>
    <w:rsid w:val="00B7755E"/>
    <w:rsid w:val="00B77A4D"/>
    <w:rsid w:val="00B77B2C"/>
    <w:rsid w:val="00B80193"/>
    <w:rsid w:val="00B801D9"/>
    <w:rsid w:val="00B808E4"/>
    <w:rsid w:val="00B80A0E"/>
    <w:rsid w:val="00B810DF"/>
    <w:rsid w:val="00B819FA"/>
    <w:rsid w:val="00B825BA"/>
    <w:rsid w:val="00B8297E"/>
    <w:rsid w:val="00B829EE"/>
    <w:rsid w:val="00B82EAB"/>
    <w:rsid w:val="00B83167"/>
    <w:rsid w:val="00B832AD"/>
    <w:rsid w:val="00B833DD"/>
    <w:rsid w:val="00B836FD"/>
    <w:rsid w:val="00B83DA3"/>
    <w:rsid w:val="00B84298"/>
    <w:rsid w:val="00B84497"/>
    <w:rsid w:val="00B84DAB"/>
    <w:rsid w:val="00B85299"/>
    <w:rsid w:val="00B8535A"/>
    <w:rsid w:val="00B8575C"/>
    <w:rsid w:val="00B85F9F"/>
    <w:rsid w:val="00B860B0"/>
    <w:rsid w:val="00B860C4"/>
    <w:rsid w:val="00B862B4"/>
    <w:rsid w:val="00B862D9"/>
    <w:rsid w:val="00B8651E"/>
    <w:rsid w:val="00B86A26"/>
    <w:rsid w:val="00B871FE"/>
    <w:rsid w:val="00B872A3"/>
    <w:rsid w:val="00B873E2"/>
    <w:rsid w:val="00B874B7"/>
    <w:rsid w:val="00B87671"/>
    <w:rsid w:val="00B8794B"/>
    <w:rsid w:val="00B87998"/>
    <w:rsid w:val="00B87EDC"/>
    <w:rsid w:val="00B902D7"/>
    <w:rsid w:val="00B9038D"/>
    <w:rsid w:val="00B9150F"/>
    <w:rsid w:val="00B91E0E"/>
    <w:rsid w:val="00B9211B"/>
    <w:rsid w:val="00B9248B"/>
    <w:rsid w:val="00B9274C"/>
    <w:rsid w:val="00B92D5E"/>
    <w:rsid w:val="00B92DC8"/>
    <w:rsid w:val="00B92FD8"/>
    <w:rsid w:val="00B93FC4"/>
    <w:rsid w:val="00B942BB"/>
    <w:rsid w:val="00B9444D"/>
    <w:rsid w:val="00B9460E"/>
    <w:rsid w:val="00B94BE5"/>
    <w:rsid w:val="00B94F6A"/>
    <w:rsid w:val="00B95131"/>
    <w:rsid w:val="00B95391"/>
    <w:rsid w:val="00B95C10"/>
    <w:rsid w:val="00B96074"/>
    <w:rsid w:val="00B96A7A"/>
    <w:rsid w:val="00B97187"/>
    <w:rsid w:val="00B973F4"/>
    <w:rsid w:val="00B97532"/>
    <w:rsid w:val="00B97543"/>
    <w:rsid w:val="00B97660"/>
    <w:rsid w:val="00B978D2"/>
    <w:rsid w:val="00B97DFB"/>
    <w:rsid w:val="00BA02EC"/>
    <w:rsid w:val="00BA03D9"/>
    <w:rsid w:val="00BA0D06"/>
    <w:rsid w:val="00BA126F"/>
    <w:rsid w:val="00BA139A"/>
    <w:rsid w:val="00BA1731"/>
    <w:rsid w:val="00BA1E22"/>
    <w:rsid w:val="00BA2889"/>
    <w:rsid w:val="00BA2B11"/>
    <w:rsid w:val="00BA2E42"/>
    <w:rsid w:val="00BA33F7"/>
    <w:rsid w:val="00BA3D28"/>
    <w:rsid w:val="00BA4A7F"/>
    <w:rsid w:val="00BA4BBD"/>
    <w:rsid w:val="00BA4DDB"/>
    <w:rsid w:val="00BA4EAB"/>
    <w:rsid w:val="00BA5785"/>
    <w:rsid w:val="00BA5913"/>
    <w:rsid w:val="00BA59BB"/>
    <w:rsid w:val="00BA5C95"/>
    <w:rsid w:val="00BA5D42"/>
    <w:rsid w:val="00BA6602"/>
    <w:rsid w:val="00BA70AC"/>
    <w:rsid w:val="00BA7D95"/>
    <w:rsid w:val="00BB0137"/>
    <w:rsid w:val="00BB03EE"/>
    <w:rsid w:val="00BB0F0C"/>
    <w:rsid w:val="00BB14A9"/>
    <w:rsid w:val="00BB1F28"/>
    <w:rsid w:val="00BB208B"/>
    <w:rsid w:val="00BB2959"/>
    <w:rsid w:val="00BB2AA1"/>
    <w:rsid w:val="00BB2FE4"/>
    <w:rsid w:val="00BB335B"/>
    <w:rsid w:val="00BB4158"/>
    <w:rsid w:val="00BB433C"/>
    <w:rsid w:val="00BB44C9"/>
    <w:rsid w:val="00BB459E"/>
    <w:rsid w:val="00BB4942"/>
    <w:rsid w:val="00BB4F37"/>
    <w:rsid w:val="00BB4F50"/>
    <w:rsid w:val="00BB54BE"/>
    <w:rsid w:val="00BB5F05"/>
    <w:rsid w:val="00BB64EE"/>
    <w:rsid w:val="00BB6CAE"/>
    <w:rsid w:val="00BB709A"/>
    <w:rsid w:val="00BB74C1"/>
    <w:rsid w:val="00BB750B"/>
    <w:rsid w:val="00BB75EC"/>
    <w:rsid w:val="00BB77A9"/>
    <w:rsid w:val="00BB7930"/>
    <w:rsid w:val="00BB7A10"/>
    <w:rsid w:val="00BB7A62"/>
    <w:rsid w:val="00BC0164"/>
    <w:rsid w:val="00BC01E5"/>
    <w:rsid w:val="00BC02C6"/>
    <w:rsid w:val="00BC1BE0"/>
    <w:rsid w:val="00BC1F0F"/>
    <w:rsid w:val="00BC287C"/>
    <w:rsid w:val="00BC299F"/>
    <w:rsid w:val="00BC30A1"/>
    <w:rsid w:val="00BC34A9"/>
    <w:rsid w:val="00BC3830"/>
    <w:rsid w:val="00BC47E1"/>
    <w:rsid w:val="00BC4DC2"/>
    <w:rsid w:val="00BC5229"/>
    <w:rsid w:val="00BC546E"/>
    <w:rsid w:val="00BC61A8"/>
    <w:rsid w:val="00BC6542"/>
    <w:rsid w:val="00BC6FED"/>
    <w:rsid w:val="00BC73C1"/>
    <w:rsid w:val="00BC776A"/>
    <w:rsid w:val="00BC79E5"/>
    <w:rsid w:val="00BC7D2A"/>
    <w:rsid w:val="00BD012A"/>
    <w:rsid w:val="00BD0200"/>
    <w:rsid w:val="00BD0483"/>
    <w:rsid w:val="00BD0ED8"/>
    <w:rsid w:val="00BD0F1A"/>
    <w:rsid w:val="00BD16BF"/>
    <w:rsid w:val="00BD17F1"/>
    <w:rsid w:val="00BD185C"/>
    <w:rsid w:val="00BD2195"/>
    <w:rsid w:val="00BD2556"/>
    <w:rsid w:val="00BD3214"/>
    <w:rsid w:val="00BD3676"/>
    <w:rsid w:val="00BD385B"/>
    <w:rsid w:val="00BD3CE0"/>
    <w:rsid w:val="00BD4016"/>
    <w:rsid w:val="00BD4611"/>
    <w:rsid w:val="00BD4923"/>
    <w:rsid w:val="00BD4A20"/>
    <w:rsid w:val="00BD4D30"/>
    <w:rsid w:val="00BD4E5E"/>
    <w:rsid w:val="00BD51AE"/>
    <w:rsid w:val="00BD52C8"/>
    <w:rsid w:val="00BD52D3"/>
    <w:rsid w:val="00BD5998"/>
    <w:rsid w:val="00BD5AF4"/>
    <w:rsid w:val="00BD5F73"/>
    <w:rsid w:val="00BD676F"/>
    <w:rsid w:val="00BD685F"/>
    <w:rsid w:val="00BD68CA"/>
    <w:rsid w:val="00BD7056"/>
    <w:rsid w:val="00BD7F0E"/>
    <w:rsid w:val="00BE03BA"/>
    <w:rsid w:val="00BE1301"/>
    <w:rsid w:val="00BE1960"/>
    <w:rsid w:val="00BE1BA1"/>
    <w:rsid w:val="00BE1BA2"/>
    <w:rsid w:val="00BE1BF9"/>
    <w:rsid w:val="00BE26F2"/>
    <w:rsid w:val="00BE2901"/>
    <w:rsid w:val="00BE3936"/>
    <w:rsid w:val="00BE3E70"/>
    <w:rsid w:val="00BE3F9D"/>
    <w:rsid w:val="00BE490C"/>
    <w:rsid w:val="00BE4D81"/>
    <w:rsid w:val="00BE4FF7"/>
    <w:rsid w:val="00BE68A1"/>
    <w:rsid w:val="00BE71C8"/>
    <w:rsid w:val="00BE7306"/>
    <w:rsid w:val="00BE7DD5"/>
    <w:rsid w:val="00BE7F91"/>
    <w:rsid w:val="00BF054E"/>
    <w:rsid w:val="00BF0C94"/>
    <w:rsid w:val="00BF0DB5"/>
    <w:rsid w:val="00BF1345"/>
    <w:rsid w:val="00BF1A0C"/>
    <w:rsid w:val="00BF249A"/>
    <w:rsid w:val="00BF33CC"/>
    <w:rsid w:val="00BF373D"/>
    <w:rsid w:val="00BF429D"/>
    <w:rsid w:val="00BF4336"/>
    <w:rsid w:val="00BF4378"/>
    <w:rsid w:val="00BF4653"/>
    <w:rsid w:val="00BF4A5F"/>
    <w:rsid w:val="00BF4C35"/>
    <w:rsid w:val="00BF5303"/>
    <w:rsid w:val="00BF5543"/>
    <w:rsid w:val="00BF585F"/>
    <w:rsid w:val="00BF586A"/>
    <w:rsid w:val="00BF587C"/>
    <w:rsid w:val="00BF5B01"/>
    <w:rsid w:val="00BF5B14"/>
    <w:rsid w:val="00BF5E0E"/>
    <w:rsid w:val="00BF5EE2"/>
    <w:rsid w:val="00BF5FC3"/>
    <w:rsid w:val="00BF6647"/>
    <w:rsid w:val="00BF7231"/>
    <w:rsid w:val="00BF7280"/>
    <w:rsid w:val="00BF7641"/>
    <w:rsid w:val="00C009A1"/>
    <w:rsid w:val="00C0118E"/>
    <w:rsid w:val="00C012DB"/>
    <w:rsid w:val="00C01BAE"/>
    <w:rsid w:val="00C01C8A"/>
    <w:rsid w:val="00C0211E"/>
    <w:rsid w:val="00C02406"/>
    <w:rsid w:val="00C02769"/>
    <w:rsid w:val="00C02C24"/>
    <w:rsid w:val="00C02E7A"/>
    <w:rsid w:val="00C03047"/>
    <w:rsid w:val="00C030BA"/>
    <w:rsid w:val="00C03383"/>
    <w:rsid w:val="00C03895"/>
    <w:rsid w:val="00C0397F"/>
    <w:rsid w:val="00C04168"/>
    <w:rsid w:val="00C051F0"/>
    <w:rsid w:val="00C05A21"/>
    <w:rsid w:val="00C05C4E"/>
    <w:rsid w:val="00C062AE"/>
    <w:rsid w:val="00C068AD"/>
    <w:rsid w:val="00C0690A"/>
    <w:rsid w:val="00C06AFE"/>
    <w:rsid w:val="00C06B6F"/>
    <w:rsid w:val="00C06C45"/>
    <w:rsid w:val="00C072BF"/>
    <w:rsid w:val="00C075F2"/>
    <w:rsid w:val="00C1103E"/>
    <w:rsid w:val="00C119AE"/>
    <w:rsid w:val="00C11B20"/>
    <w:rsid w:val="00C124FC"/>
    <w:rsid w:val="00C1299C"/>
    <w:rsid w:val="00C131A3"/>
    <w:rsid w:val="00C13459"/>
    <w:rsid w:val="00C14014"/>
    <w:rsid w:val="00C14100"/>
    <w:rsid w:val="00C15B8E"/>
    <w:rsid w:val="00C16452"/>
    <w:rsid w:val="00C16820"/>
    <w:rsid w:val="00C16A6C"/>
    <w:rsid w:val="00C16AAB"/>
    <w:rsid w:val="00C16EF9"/>
    <w:rsid w:val="00C178D7"/>
    <w:rsid w:val="00C17AF4"/>
    <w:rsid w:val="00C17B59"/>
    <w:rsid w:val="00C17F95"/>
    <w:rsid w:val="00C17FAC"/>
    <w:rsid w:val="00C20037"/>
    <w:rsid w:val="00C20512"/>
    <w:rsid w:val="00C20A4E"/>
    <w:rsid w:val="00C20D15"/>
    <w:rsid w:val="00C21750"/>
    <w:rsid w:val="00C21762"/>
    <w:rsid w:val="00C22D1B"/>
    <w:rsid w:val="00C22E5C"/>
    <w:rsid w:val="00C23267"/>
    <w:rsid w:val="00C23679"/>
    <w:rsid w:val="00C2383D"/>
    <w:rsid w:val="00C245CF"/>
    <w:rsid w:val="00C24719"/>
    <w:rsid w:val="00C24918"/>
    <w:rsid w:val="00C258F9"/>
    <w:rsid w:val="00C25AD5"/>
    <w:rsid w:val="00C25B5F"/>
    <w:rsid w:val="00C26093"/>
    <w:rsid w:val="00C268D7"/>
    <w:rsid w:val="00C2720B"/>
    <w:rsid w:val="00C27370"/>
    <w:rsid w:val="00C277D1"/>
    <w:rsid w:val="00C2787E"/>
    <w:rsid w:val="00C27A15"/>
    <w:rsid w:val="00C27F15"/>
    <w:rsid w:val="00C30361"/>
    <w:rsid w:val="00C30830"/>
    <w:rsid w:val="00C30B57"/>
    <w:rsid w:val="00C3112D"/>
    <w:rsid w:val="00C3191E"/>
    <w:rsid w:val="00C31C4A"/>
    <w:rsid w:val="00C31DE4"/>
    <w:rsid w:val="00C329FA"/>
    <w:rsid w:val="00C32F6B"/>
    <w:rsid w:val="00C33082"/>
    <w:rsid w:val="00C330CC"/>
    <w:rsid w:val="00C33347"/>
    <w:rsid w:val="00C34D30"/>
    <w:rsid w:val="00C359E6"/>
    <w:rsid w:val="00C363F7"/>
    <w:rsid w:val="00C36618"/>
    <w:rsid w:val="00C36636"/>
    <w:rsid w:val="00C36AB6"/>
    <w:rsid w:val="00C36ACD"/>
    <w:rsid w:val="00C36B02"/>
    <w:rsid w:val="00C36CE4"/>
    <w:rsid w:val="00C3751A"/>
    <w:rsid w:val="00C375C1"/>
    <w:rsid w:val="00C37966"/>
    <w:rsid w:val="00C37B6B"/>
    <w:rsid w:val="00C4140F"/>
    <w:rsid w:val="00C41ADB"/>
    <w:rsid w:val="00C41B6D"/>
    <w:rsid w:val="00C425DB"/>
    <w:rsid w:val="00C427A3"/>
    <w:rsid w:val="00C42D77"/>
    <w:rsid w:val="00C43A9E"/>
    <w:rsid w:val="00C43D7D"/>
    <w:rsid w:val="00C44390"/>
    <w:rsid w:val="00C4445E"/>
    <w:rsid w:val="00C45635"/>
    <w:rsid w:val="00C45D04"/>
    <w:rsid w:val="00C45E10"/>
    <w:rsid w:val="00C4600B"/>
    <w:rsid w:val="00C465F9"/>
    <w:rsid w:val="00C4696A"/>
    <w:rsid w:val="00C46ABC"/>
    <w:rsid w:val="00C46FB5"/>
    <w:rsid w:val="00C47719"/>
    <w:rsid w:val="00C4771D"/>
    <w:rsid w:val="00C47825"/>
    <w:rsid w:val="00C4795A"/>
    <w:rsid w:val="00C47B23"/>
    <w:rsid w:val="00C47BED"/>
    <w:rsid w:val="00C47D14"/>
    <w:rsid w:val="00C47D9E"/>
    <w:rsid w:val="00C47F86"/>
    <w:rsid w:val="00C50CBC"/>
    <w:rsid w:val="00C51092"/>
    <w:rsid w:val="00C510E0"/>
    <w:rsid w:val="00C5238C"/>
    <w:rsid w:val="00C529F7"/>
    <w:rsid w:val="00C5316B"/>
    <w:rsid w:val="00C53B4E"/>
    <w:rsid w:val="00C53C23"/>
    <w:rsid w:val="00C54501"/>
    <w:rsid w:val="00C5472A"/>
    <w:rsid w:val="00C54C4B"/>
    <w:rsid w:val="00C55318"/>
    <w:rsid w:val="00C555E7"/>
    <w:rsid w:val="00C55A84"/>
    <w:rsid w:val="00C55E52"/>
    <w:rsid w:val="00C56309"/>
    <w:rsid w:val="00C56489"/>
    <w:rsid w:val="00C56542"/>
    <w:rsid w:val="00C56E27"/>
    <w:rsid w:val="00C571CD"/>
    <w:rsid w:val="00C572C6"/>
    <w:rsid w:val="00C57D97"/>
    <w:rsid w:val="00C60723"/>
    <w:rsid w:val="00C60969"/>
    <w:rsid w:val="00C60C0F"/>
    <w:rsid w:val="00C60EA3"/>
    <w:rsid w:val="00C6161E"/>
    <w:rsid w:val="00C61F3E"/>
    <w:rsid w:val="00C61FE6"/>
    <w:rsid w:val="00C621B8"/>
    <w:rsid w:val="00C62C1F"/>
    <w:rsid w:val="00C62C72"/>
    <w:rsid w:val="00C6318F"/>
    <w:rsid w:val="00C638D1"/>
    <w:rsid w:val="00C64156"/>
    <w:rsid w:val="00C6464A"/>
    <w:rsid w:val="00C64BE8"/>
    <w:rsid w:val="00C64F8A"/>
    <w:rsid w:val="00C655F3"/>
    <w:rsid w:val="00C6571C"/>
    <w:rsid w:val="00C65DF2"/>
    <w:rsid w:val="00C65E8B"/>
    <w:rsid w:val="00C65ECC"/>
    <w:rsid w:val="00C66461"/>
    <w:rsid w:val="00C664F3"/>
    <w:rsid w:val="00C66741"/>
    <w:rsid w:val="00C66D54"/>
    <w:rsid w:val="00C67242"/>
    <w:rsid w:val="00C673E9"/>
    <w:rsid w:val="00C679D4"/>
    <w:rsid w:val="00C70110"/>
    <w:rsid w:val="00C7042E"/>
    <w:rsid w:val="00C704E4"/>
    <w:rsid w:val="00C707F0"/>
    <w:rsid w:val="00C7140A"/>
    <w:rsid w:val="00C71660"/>
    <w:rsid w:val="00C71933"/>
    <w:rsid w:val="00C71E34"/>
    <w:rsid w:val="00C726FF"/>
    <w:rsid w:val="00C72B4D"/>
    <w:rsid w:val="00C730DF"/>
    <w:rsid w:val="00C737D9"/>
    <w:rsid w:val="00C73C7D"/>
    <w:rsid w:val="00C73F3F"/>
    <w:rsid w:val="00C740A8"/>
    <w:rsid w:val="00C74720"/>
    <w:rsid w:val="00C748B7"/>
    <w:rsid w:val="00C7517E"/>
    <w:rsid w:val="00C7591C"/>
    <w:rsid w:val="00C75B67"/>
    <w:rsid w:val="00C75D4D"/>
    <w:rsid w:val="00C76035"/>
    <w:rsid w:val="00C763DE"/>
    <w:rsid w:val="00C76955"/>
    <w:rsid w:val="00C76B65"/>
    <w:rsid w:val="00C76E5F"/>
    <w:rsid w:val="00C76E84"/>
    <w:rsid w:val="00C771D7"/>
    <w:rsid w:val="00C776A0"/>
    <w:rsid w:val="00C77CCE"/>
    <w:rsid w:val="00C77F8C"/>
    <w:rsid w:val="00C80029"/>
    <w:rsid w:val="00C8002D"/>
    <w:rsid w:val="00C80B72"/>
    <w:rsid w:val="00C81632"/>
    <w:rsid w:val="00C81C72"/>
    <w:rsid w:val="00C81E41"/>
    <w:rsid w:val="00C82074"/>
    <w:rsid w:val="00C8252E"/>
    <w:rsid w:val="00C82D04"/>
    <w:rsid w:val="00C830B0"/>
    <w:rsid w:val="00C835C8"/>
    <w:rsid w:val="00C837C4"/>
    <w:rsid w:val="00C84003"/>
    <w:rsid w:val="00C84ACE"/>
    <w:rsid w:val="00C84AD8"/>
    <w:rsid w:val="00C85504"/>
    <w:rsid w:val="00C857F5"/>
    <w:rsid w:val="00C85900"/>
    <w:rsid w:val="00C85B45"/>
    <w:rsid w:val="00C863F7"/>
    <w:rsid w:val="00C86F60"/>
    <w:rsid w:val="00C872CA"/>
    <w:rsid w:val="00C87D6F"/>
    <w:rsid w:val="00C90536"/>
    <w:rsid w:val="00C90A07"/>
    <w:rsid w:val="00C90C43"/>
    <w:rsid w:val="00C9182F"/>
    <w:rsid w:val="00C91830"/>
    <w:rsid w:val="00C91B0A"/>
    <w:rsid w:val="00C91DB4"/>
    <w:rsid w:val="00C920CD"/>
    <w:rsid w:val="00C937FE"/>
    <w:rsid w:val="00C93FCE"/>
    <w:rsid w:val="00C94756"/>
    <w:rsid w:val="00C94A4F"/>
    <w:rsid w:val="00C94BFB"/>
    <w:rsid w:val="00C94E72"/>
    <w:rsid w:val="00C94F73"/>
    <w:rsid w:val="00C94F7B"/>
    <w:rsid w:val="00C95689"/>
    <w:rsid w:val="00C961AD"/>
    <w:rsid w:val="00C964C1"/>
    <w:rsid w:val="00C9658A"/>
    <w:rsid w:val="00C96714"/>
    <w:rsid w:val="00C96917"/>
    <w:rsid w:val="00C96A3B"/>
    <w:rsid w:val="00C97DA3"/>
    <w:rsid w:val="00C97E33"/>
    <w:rsid w:val="00C97FC2"/>
    <w:rsid w:val="00CA014A"/>
    <w:rsid w:val="00CA03C2"/>
    <w:rsid w:val="00CA047E"/>
    <w:rsid w:val="00CA04EE"/>
    <w:rsid w:val="00CA1202"/>
    <w:rsid w:val="00CA136B"/>
    <w:rsid w:val="00CA1600"/>
    <w:rsid w:val="00CA17DB"/>
    <w:rsid w:val="00CA1977"/>
    <w:rsid w:val="00CA1C1F"/>
    <w:rsid w:val="00CA1C5B"/>
    <w:rsid w:val="00CA1FE1"/>
    <w:rsid w:val="00CA206B"/>
    <w:rsid w:val="00CA2189"/>
    <w:rsid w:val="00CA21C7"/>
    <w:rsid w:val="00CA2297"/>
    <w:rsid w:val="00CA2C13"/>
    <w:rsid w:val="00CA2C37"/>
    <w:rsid w:val="00CA2D19"/>
    <w:rsid w:val="00CA32C9"/>
    <w:rsid w:val="00CA39FD"/>
    <w:rsid w:val="00CA3D3C"/>
    <w:rsid w:val="00CA3DE0"/>
    <w:rsid w:val="00CA4061"/>
    <w:rsid w:val="00CA5594"/>
    <w:rsid w:val="00CA561C"/>
    <w:rsid w:val="00CA64D9"/>
    <w:rsid w:val="00CA6EAD"/>
    <w:rsid w:val="00CA704D"/>
    <w:rsid w:val="00CA7794"/>
    <w:rsid w:val="00CA78A2"/>
    <w:rsid w:val="00CA7964"/>
    <w:rsid w:val="00CA7A0B"/>
    <w:rsid w:val="00CA7DC8"/>
    <w:rsid w:val="00CB003B"/>
    <w:rsid w:val="00CB010D"/>
    <w:rsid w:val="00CB034E"/>
    <w:rsid w:val="00CB136F"/>
    <w:rsid w:val="00CB1950"/>
    <w:rsid w:val="00CB1EFB"/>
    <w:rsid w:val="00CB25CE"/>
    <w:rsid w:val="00CB2DFB"/>
    <w:rsid w:val="00CB2F76"/>
    <w:rsid w:val="00CB36C8"/>
    <w:rsid w:val="00CB3B63"/>
    <w:rsid w:val="00CB44F5"/>
    <w:rsid w:val="00CB486C"/>
    <w:rsid w:val="00CB4C1C"/>
    <w:rsid w:val="00CB50C7"/>
    <w:rsid w:val="00CB5237"/>
    <w:rsid w:val="00CB53C3"/>
    <w:rsid w:val="00CB5598"/>
    <w:rsid w:val="00CB576A"/>
    <w:rsid w:val="00CB581D"/>
    <w:rsid w:val="00CB58D0"/>
    <w:rsid w:val="00CB5A3C"/>
    <w:rsid w:val="00CB649E"/>
    <w:rsid w:val="00CB6879"/>
    <w:rsid w:val="00CB6C3D"/>
    <w:rsid w:val="00CB7857"/>
    <w:rsid w:val="00CB7F34"/>
    <w:rsid w:val="00CC00DC"/>
    <w:rsid w:val="00CC0328"/>
    <w:rsid w:val="00CC0511"/>
    <w:rsid w:val="00CC1244"/>
    <w:rsid w:val="00CC2347"/>
    <w:rsid w:val="00CC23CC"/>
    <w:rsid w:val="00CC2413"/>
    <w:rsid w:val="00CC27EC"/>
    <w:rsid w:val="00CC28A1"/>
    <w:rsid w:val="00CC2946"/>
    <w:rsid w:val="00CC2A0E"/>
    <w:rsid w:val="00CC2A5E"/>
    <w:rsid w:val="00CC2AEE"/>
    <w:rsid w:val="00CC35C7"/>
    <w:rsid w:val="00CC3DF5"/>
    <w:rsid w:val="00CC4297"/>
    <w:rsid w:val="00CC4496"/>
    <w:rsid w:val="00CC4514"/>
    <w:rsid w:val="00CC4895"/>
    <w:rsid w:val="00CC4C3A"/>
    <w:rsid w:val="00CC5163"/>
    <w:rsid w:val="00CC52C7"/>
    <w:rsid w:val="00CC5525"/>
    <w:rsid w:val="00CC5647"/>
    <w:rsid w:val="00CC5DCC"/>
    <w:rsid w:val="00CC62C2"/>
    <w:rsid w:val="00CC648E"/>
    <w:rsid w:val="00CC680B"/>
    <w:rsid w:val="00CC6E50"/>
    <w:rsid w:val="00CC7286"/>
    <w:rsid w:val="00CC7AC1"/>
    <w:rsid w:val="00CC7BAA"/>
    <w:rsid w:val="00CC7E3E"/>
    <w:rsid w:val="00CD001B"/>
    <w:rsid w:val="00CD02F1"/>
    <w:rsid w:val="00CD04FC"/>
    <w:rsid w:val="00CD0778"/>
    <w:rsid w:val="00CD1139"/>
    <w:rsid w:val="00CD1FC3"/>
    <w:rsid w:val="00CD23D8"/>
    <w:rsid w:val="00CD245D"/>
    <w:rsid w:val="00CD2868"/>
    <w:rsid w:val="00CD28A1"/>
    <w:rsid w:val="00CD293B"/>
    <w:rsid w:val="00CD29C7"/>
    <w:rsid w:val="00CD2C41"/>
    <w:rsid w:val="00CD2EEC"/>
    <w:rsid w:val="00CD2EF2"/>
    <w:rsid w:val="00CD32F7"/>
    <w:rsid w:val="00CD35AA"/>
    <w:rsid w:val="00CD3622"/>
    <w:rsid w:val="00CD3A87"/>
    <w:rsid w:val="00CD3B29"/>
    <w:rsid w:val="00CD473D"/>
    <w:rsid w:val="00CD49CA"/>
    <w:rsid w:val="00CD5758"/>
    <w:rsid w:val="00CD58E5"/>
    <w:rsid w:val="00CD65E9"/>
    <w:rsid w:val="00CD6933"/>
    <w:rsid w:val="00CD6B84"/>
    <w:rsid w:val="00CD6D98"/>
    <w:rsid w:val="00CD7834"/>
    <w:rsid w:val="00CE0385"/>
    <w:rsid w:val="00CE0428"/>
    <w:rsid w:val="00CE0877"/>
    <w:rsid w:val="00CE0988"/>
    <w:rsid w:val="00CE0E95"/>
    <w:rsid w:val="00CE16E9"/>
    <w:rsid w:val="00CE1AC2"/>
    <w:rsid w:val="00CE1AE7"/>
    <w:rsid w:val="00CE1B90"/>
    <w:rsid w:val="00CE1EDC"/>
    <w:rsid w:val="00CE2007"/>
    <w:rsid w:val="00CE285F"/>
    <w:rsid w:val="00CE290C"/>
    <w:rsid w:val="00CE29C6"/>
    <w:rsid w:val="00CE2FFA"/>
    <w:rsid w:val="00CE335E"/>
    <w:rsid w:val="00CE3EFA"/>
    <w:rsid w:val="00CE4065"/>
    <w:rsid w:val="00CE455D"/>
    <w:rsid w:val="00CE467E"/>
    <w:rsid w:val="00CE49B5"/>
    <w:rsid w:val="00CE49D7"/>
    <w:rsid w:val="00CE4A3B"/>
    <w:rsid w:val="00CE4FB1"/>
    <w:rsid w:val="00CE5C48"/>
    <w:rsid w:val="00CE6AF8"/>
    <w:rsid w:val="00CE6EEA"/>
    <w:rsid w:val="00CE71BF"/>
    <w:rsid w:val="00CE7BAD"/>
    <w:rsid w:val="00CE7CAB"/>
    <w:rsid w:val="00CF0848"/>
    <w:rsid w:val="00CF0BD7"/>
    <w:rsid w:val="00CF0F29"/>
    <w:rsid w:val="00CF1037"/>
    <w:rsid w:val="00CF18A2"/>
    <w:rsid w:val="00CF2268"/>
    <w:rsid w:val="00CF247F"/>
    <w:rsid w:val="00CF2597"/>
    <w:rsid w:val="00CF25FC"/>
    <w:rsid w:val="00CF2AAD"/>
    <w:rsid w:val="00CF2BD2"/>
    <w:rsid w:val="00CF39BB"/>
    <w:rsid w:val="00CF3C37"/>
    <w:rsid w:val="00CF3D3B"/>
    <w:rsid w:val="00CF3E14"/>
    <w:rsid w:val="00CF4010"/>
    <w:rsid w:val="00CF4522"/>
    <w:rsid w:val="00CF4879"/>
    <w:rsid w:val="00CF55E4"/>
    <w:rsid w:val="00CF563E"/>
    <w:rsid w:val="00CF56CF"/>
    <w:rsid w:val="00CF6380"/>
    <w:rsid w:val="00CF6E9F"/>
    <w:rsid w:val="00CF744A"/>
    <w:rsid w:val="00CF7AF9"/>
    <w:rsid w:val="00D002D2"/>
    <w:rsid w:val="00D00592"/>
    <w:rsid w:val="00D00CCC"/>
    <w:rsid w:val="00D015F0"/>
    <w:rsid w:val="00D01C13"/>
    <w:rsid w:val="00D021EE"/>
    <w:rsid w:val="00D03EDB"/>
    <w:rsid w:val="00D042BE"/>
    <w:rsid w:val="00D044B4"/>
    <w:rsid w:val="00D04609"/>
    <w:rsid w:val="00D04D4C"/>
    <w:rsid w:val="00D04E33"/>
    <w:rsid w:val="00D052F3"/>
    <w:rsid w:val="00D0576F"/>
    <w:rsid w:val="00D05ACD"/>
    <w:rsid w:val="00D06A34"/>
    <w:rsid w:val="00D10099"/>
    <w:rsid w:val="00D103B2"/>
    <w:rsid w:val="00D10914"/>
    <w:rsid w:val="00D10BE2"/>
    <w:rsid w:val="00D10FFB"/>
    <w:rsid w:val="00D11175"/>
    <w:rsid w:val="00D11216"/>
    <w:rsid w:val="00D113D3"/>
    <w:rsid w:val="00D120CA"/>
    <w:rsid w:val="00D122F7"/>
    <w:rsid w:val="00D12308"/>
    <w:rsid w:val="00D125FB"/>
    <w:rsid w:val="00D12FCD"/>
    <w:rsid w:val="00D13047"/>
    <w:rsid w:val="00D1313D"/>
    <w:rsid w:val="00D1396D"/>
    <w:rsid w:val="00D13AA1"/>
    <w:rsid w:val="00D13CD6"/>
    <w:rsid w:val="00D13D3F"/>
    <w:rsid w:val="00D13EB1"/>
    <w:rsid w:val="00D14202"/>
    <w:rsid w:val="00D1434E"/>
    <w:rsid w:val="00D14568"/>
    <w:rsid w:val="00D149C0"/>
    <w:rsid w:val="00D152E9"/>
    <w:rsid w:val="00D1574E"/>
    <w:rsid w:val="00D15A30"/>
    <w:rsid w:val="00D15A4D"/>
    <w:rsid w:val="00D15DDF"/>
    <w:rsid w:val="00D162C2"/>
    <w:rsid w:val="00D16436"/>
    <w:rsid w:val="00D164A7"/>
    <w:rsid w:val="00D1662E"/>
    <w:rsid w:val="00D16B1C"/>
    <w:rsid w:val="00D178B9"/>
    <w:rsid w:val="00D17A95"/>
    <w:rsid w:val="00D17C34"/>
    <w:rsid w:val="00D2072A"/>
    <w:rsid w:val="00D20821"/>
    <w:rsid w:val="00D20BE7"/>
    <w:rsid w:val="00D20ED7"/>
    <w:rsid w:val="00D2103E"/>
    <w:rsid w:val="00D213DD"/>
    <w:rsid w:val="00D2186D"/>
    <w:rsid w:val="00D21EDA"/>
    <w:rsid w:val="00D2201C"/>
    <w:rsid w:val="00D2285E"/>
    <w:rsid w:val="00D232F4"/>
    <w:rsid w:val="00D23AAD"/>
    <w:rsid w:val="00D23C1A"/>
    <w:rsid w:val="00D245EB"/>
    <w:rsid w:val="00D2482D"/>
    <w:rsid w:val="00D24F3B"/>
    <w:rsid w:val="00D256CD"/>
    <w:rsid w:val="00D25B87"/>
    <w:rsid w:val="00D2623E"/>
    <w:rsid w:val="00D26DC3"/>
    <w:rsid w:val="00D30189"/>
    <w:rsid w:val="00D3110D"/>
    <w:rsid w:val="00D3154B"/>
    <w:rsid w:val="00D3211D"/>
    <w:rsid w:val="00D324F9"/>
    <w:rsid w:val="00D32BC7"/>
    <w:rsid w:val="00D32E45"/>
    <w:rsid w:val="00D32E48"/>
    <w:rsid w:val="00D330AC"/>
    <w:rsid w:val="00D3367A"/>
    <w:rsid w:val="00D33CFA"/>
    <w:rsid w:val="00D3404E"/>
    <w:rsid w:val="00D34C99"/>
    <w:rsid w:val="00D34F76"/>
    <w:rsid w:val="00D351FE"/>
    <w:rsid w:val="00D35A70"/>
    <w:rsid w:val="00D35E73"/>
    <w:rsid w:val="00D35EB3"/>
    <w:rsid w:val="00D366C4"/>
    <w:rsid w:val="00D369F9"/>
    <w:rsid w:val="00D37047"/>
    <w:rsid w:val="00D3705F"/>
    <w:rsid w:val="00D3780D"/>
    <w:rsid w:val="00D40150"/>
    <w:rsid w:val="00D4114C"/>
    <w:rsid w:val="00D41F1B"/>
    <w:rsid w:val="00D42013"/>
    <w:rsid w:val="00D4205E"/>
    <w:rsid w:val="00D421F9"/>
    <w:rsid w:val="00D4339F"/>
    <w:rsid w:val="00D4363C"/>
    <w:rsid w:val="00D43DA2"/>
    <w:rsid w:val="00D43EA7"/>
    <w:rsid w:val="00D445C4"/>
    <w:rsid w:val="00D44D06"/>
    <w:rsid w:val="00D44F1F"/>
    <w:rsid w:val="00D44FAB"/>
    <w:rsid w:val="00D450BF"/>
    <w:rsid w:val="00D451A7"/>
    <w:rsid w:val="00D45563"/>
    <w:rsid w:val="00D456B0"/>
    <w:rsid w:val="00D45E1B"/>
    <w:rsid w:val="00D46938"/>
    <w:rsid w:val="00D46E88"/>
    <w:rsid w:val="00D46F7A"/>
    <w:rsid w:val="00D4706F"/>
    <w:rsid w:val="00D475B8"/>
    <w:rsid w:val="00D47843"/>
    <w:rsid w:val="00D47E86"/>
    <w:rsid w:val="00D5022F"/>
    <w:rsid w:val="00D50752"/>
    <w:rsid w:val="00D50FDA"/>
    <w:rsid w:val="00D518E2"/>
    <w:rsid w:val="00D51CD4"/>
    <w:rsid w:val="00D51ED7"/>
    <w:rsid w:val="00D51F68"/>
    <w:rsid w:val="00D521AB"/>
    <w:rsid w:val="00D52229"/>
    <w:rsid w:val="00D524B6"/>
    <w:rsid w:val="00D5255A"/>
    <w:rsid w:val="00D525BF"/>
    <w:rsid w:val="00D52992"/>
    <w:rsid w:val="00D5311E"/>
    <w:rsid w:val="00D532C8"/>
    <w:rsid w:val="00D5334C"/>
    <w:rsid w:val="00D53755"/>
    <w:rsid w:val="00D5404B"/>
    <w:rsid w:val="00D54597"/>
    <w:rsid w:val="00D55942"/>
    <w:rsid w:val="00D5652D"/>
    <w:rsid w:val="00D57116"/>
    <w:rsid w:val="00D5722E"/>
    <w:rsid w:val="00D5757E"/>
    <w:rsid w:val="00D5774E"/>
    <w:rsid w:val="00D57D39"/>
    <w:rsid w:val="00D57F30"/>
    <w:rsid w:val="00D607CF"/>
    <w:rsid w:val="00D60CD3"/>
    <w:rsid w:val="00D6178B"/>
    <w:rsid w:val="00D617D0"/>
    <w:rsid w:val="00D6198E"/>
    <w:rsid w:val="00D61D30"/>
    <w:rsid w:val="00D61F67"/>
    <w:rsid w:val="00D6204B"/>
    <w:rsid w:val="00D63108"/>
    <w:rsid w:val="00D63522"/>
    <w:rsid w:val="00D63EA2"/>
    <w:rsid w:val="00D63EA5"/>
    <w:rsid w:val="00D63F7F"/>
    <w:rsid w:val="00D6444D"/>
    <w:rsid w:val="00D64A41"/>
    <w:rsid w:val="00D64BB0"/>
    <w:rsid w:val="00D64E19"/>
    <w:rsid w:val="00D6510A"/>
    <w:rsid w:val="00D65266"/>
    <w:rsid w:val="00D66A54"/>
    <w:rsid w:val="00D66F0F"/>
    <w:rsid w:val="00D66FC8"/>
    <w:rsid w:val="00D67A28"/>
    <w:rsid w:val="00D706DC"/>
    <w:rsid w:val="00D709D9"/>
    <w:rsid w:val="00D70B40"/>
    <w:rsid w:val="00D71675"/>
    <w:rsid w:val="00D71D47"/>
    <w:rsid w:val="00D7201E"/>
    <w:rsid w:val="00D72023"/>
    <w:rsid w:val="00D7249D"/>
    <w:rsid w:val="00D72A72"/>
    <w:rsid w:val="00D73083"/>
    <w:rsid w:val="00D732C6"/>
    <w:rsid w:val="00D73372"/>
    <w:rsid w:val="00D73491"/>
    <w:rsid w:val="00D73580"/>
    <w:rsid w:val="00D742E2"/>
    <w:rsid w:val="00D74407"/>
    <w:rsid w:val="00D74509"/>
    <w:rsid w:val="00D74538"/>
    <w:rsid w:val="00D74646"/>
    <w:rsid w:val="00D756C8"/>
    <w:rsid w:val="00D75D32"/>
    <w:rsid w:val="00D760F5"/>
    <w:rsid w:val="00D76468"/>
    <w:rsid w:val="00D76901"/>
    <w:rsid w:val="00D76916"/>
    <w:rsid w:val="00D7699E"/>
    <w:rsid w:val="00D76ED3"/>
    <w:rsid w:val="00D76EFA"/>
    <w:rsid w:val="00D76F0E"/>
    <w:rsid w:val="00D771F9"/>
    <w:rsid w:val="00D77E60"/>
    <w:rsid w:val="00D80460"/>
    <w:rsid w:val="00D809AA"/>
    <w:rsid w:val="00D811BC"/>
    <w:rsid w:val="00D81358"/>
    <w:rsid w:val="00D8138C"/>
    <w:rsid w:val="00D81971"/>
    <w:rsid w:val="00D81B11"/>
    <w:rsid w:val="00D8223E"/>
    <w:rsid w:val="00D82684"/>
    <w:rsid w:val="00D82C72"/>
    <w:rsid w:val="00D82F99"/>
    <w:rsid w:val="00D830BE"/>
    <w:rsid w:val="00D837D4"/>
    <w:rsid w:val="00D8389A"/>
    <w:rsid w:val="00D83C61"/>
    <w:rsid w:val="00D8469D"/>
    <w:rsid w:val="00D84F64"/>
    <w:rsid w:val="00D8511A"/>
    <w:rsid w:val="00D8542C"/>
    <w:rsid w:val="00D8578D"/>
    <w:rsid w:val="00D85BB5"/>
    <w:rsid w:val="00D85FBC"/>
    <w:rsid w:val="00D862D9"/>
    <w:rsid w:val="00D87718"/>
    <w:rsid w:val="00D87A71"/>
    <w:rsid w:val="00D87C10"/>
    <w:rsid w:val="00D87DA1"/>
    <w:rsid w:val="00D90454"/>
    <w:rsid w:val="00D90D51"/>
    <w:rsid w:val="00D91574"/>
    <w:rsid w:val="00D9183D"/>
    <w:rsid w:val="00D91840"/>
    <w:rsid w:val="00D919C6"/>
    <w:rsid w:val="00D920DC"/>
    <w:rsid w:val="00D92332"/>
    <w:rsid w:val="00D925E9"/>
    <w:rsid w:val="00D9267F"/>
    <w:rsid w:val="00D93661"/>
    <w:rsid w:val="00D938DB"/>
    <w:rsid w:val="00D93BF7"/>
    <w:rsid w:val="00D93D0D"/>
    <w:rsid w:val="00D93D91"/>
    <w:rsid w:val="00D94011"/>
    <w:rsid w:val="00D94A3F"/>
    <w:rsid w:val="00D94F18"/>
    <w:rsid w:val="00D9503D"/>
    <w:rsid w:val="00D95136"/>
    <w:rsid w:val="00D95354"/>
    <w:rsid w:val="00D953D9"/>
    <w:rsid w:val="00D95960"/>
    <w:rsid w:val="00D95B04"/>
    <w:rsid w:val="00D960E5"/>
    <w:rsid w:val="00D96FF1"/>
    <w:rsid w:val="00DA01B2"/>
    <w:rsid w:val="00DA02FE"/>
    <w:rsid w:val="00DA053F"/>
    <w:rsid w:val="00DA062B"/>
    <w:rsid w:val="00DA06C1"/>
    <w:rsid w:val="00DA0AAE"/>
    <w:rsid w:val="00DA0B50"/>
    <w:rsid w:val="00DA1377"/>
    <w:rsid w:val="00DA13AB"/>
    <w:rsid w:val="00DA231F"/>
    <w:rsid w:val="00DA26F9"/>
    <w:rsid w:val="00DA2C89"/>
    <w:rsid w:val="00DA3923"/>
    <w:rsid w:val="00DA3DAB"/>
    <w:rsid w:val="00DA4308"/>
    <w:rsid w:val="00DA442E"/>
    <w:rsid w:val="00DA4AF3"/>
    <w:rsid w:val="00DA4B55"/>
    <w:rsid w:val="00DA5A1C"/>
    <w:rsid w:val="00DA606C"/>
    <w:rsid w:val="00DA6737"/>
    <w:rsid w:val="00DA6804"/>
    <w:rsid w:val="00DA69F0"/>
    <w:rsid w:val="00DA6DE1"/>
    <w:rsid w:val="00DA703F"/>
    <w:rsid w:val="00DA7073"/>
    <w:rsid w:val="00DA7E72"/>
    <w:rsid w:val="00DA7F9E"/>
    <w:rsid w:val="00DB0505"/>
    <w:rsid w:val="00DB0732"/>
    <w:rsid w:val="00DB0DED"/>
    <w:rsid w:val="00DB1186"/>
    <w:rsid w:val="00DB122F"/>
    <w:rsid w:val="00DB16F8"/>
    <w:rsid w:val="00DB18C2"/>
    <w:rsid w:val="00DB2250"/>
    <w:rsid w:val="00DB2AAF"/>
    <w:rsid w:val="00DB2AB4"/>
    <w:rsid w:val="00DB2AF9"/>
    <w:rsid w:val="00DB2D83"/>
    <w:rsid w:val="00DB31F7"/>
    <w:rsid w:val="00DB3888"/>
    <w:rsid w:val="00DB414A"/>
    <w:rsid w:val="00DB4611"/>
    <w:rsid w:val="00DB4780"/>
    <w:rsid w:val="00DB4914"/>
    <w:rsid w:val="00DB4B22"/>
    <w:rsid w:val="00DB4DEF"/>
    <w:rsid w:val="00DB4F6D"/>
    <w:rsid w:val="00DB5158"/>
    <w:rsid w:val="00DB5235"/>
    <w:rsid w:val="00DB52E0"/>
    <w:rsid w:val="00DB54BB"/>
    <w:rsid w:val="00DB565B"/>
    <w:rsid w:val="00DB5675"/>
    <w:rsid w:val="00DB5A12"/>
    <w:rsid w:val="00DB5D64"/>
    <w:rsid w:val="00DB61F1"/>
    <w:rsid w:val="00DB6B69"/>
    <w:rsid w:val="00DB722D"/>
    <w:rsid w:val="00DB75A4"/>
    <w:rsid w:val="00DB7C67"/>
    <w:rsid w:val="00DC0123"/>
    <w:rsid w:val="00DC03A9"/>
    <w:rsid w:val="00DC03FD"/>
    <w:rsid w:val="00DC0D2F"/>
    <w:rsid w:val="00DC137D"/>
    <w:rsid w:val="00DC2300"/>
    <w:rsid w:val="00DC28C9"/>
    <w:rsid w:val="00DC2BA2"/>
    <w:rsid w:val="00DC33FC"/>
    <w:rsid w:val="00DC3A75"/>
    <w:rsid w:val="00DC4327"/>
    <w:rsid w:val="00DC443F"/>
    <w:rsid w:val="00DC4700"/>
    <w:rsid w:val="00DC4751"/>
    <w:rsid w:val="00DC48BF"/>
    <w:rsid w:val="00DC49E9"/>
    <w:rsid w:val="00DC4C7A"/>
    <w:rsid w:val="00DC4EBF"/>
    <w:rsid w:val="00DC5006"/>
    <w:rsid w:val="00DC55AE"/>
    <w:rsid w:val="00DC6B6A"/>
    <w:rsid w:val="00DC7F3E"/>
    <w:rsid w:val="00DD03CB"/>
    <w:rsid w:val="00DD26C5"/>
    <w:rsid w:val="00DD3AD3"/>
    <w:rsid w:val="00DD428B"/>
    <w:rsid w:val="00DD491E"/>
    <w:rsid w:val="00DD4AAA"/>
    <w:rsid w:val="00DD4E0F"/>
    <w:rsid w:val="00DD4EFB"/>
    <w:rsid w:val="00DD50C4"/>
    <w:rsid w:val="00DD5EE8"/>
    <w:rsid w:val="00DD6564"/>
    <w:rsid w:val="00DD6983"/>
    <w:rsid w:val="00DD6E35"/>
    <w:rsid w:val="00DD7258"/>
    <w:rsid w:val="00DD76F6"/>
    <w:rsid w:val="00DD77A7"/>
    <w:rsid w:val="00DD78EF"/>
    <w:rsid w:val="00DD79B9"/>
    <w:rsid w:val="00DD7A4A"/>
    <w:rsid w:val="00DD7C27"/>
    <w:rsid w:val="00DD7D94"/>
    <w:rsid w:val="00DE0060"/>
    <w:rsid w:val="00DE126B"/>
    <w:rsid w:val="00DE1D77"/>
    <w:rsid w:val="00DE1EB5"/>
    <w:rsid w:val="00DE1EE9"/>
    <w:rsid w:val="00DE1F04"/>
    <w:rsid w:val="00DE2065"/>
    <w:rsid w:val="00DE2314"/>
    <w:rsid w:val="00DE26E0"/>
    <w:rsid w:val="00DE2C6D"/>
    <w:rsid w:val="00DE2ECC"/>
    <w:rsid w:val="00DE3297"/>
    <w:rsid w:val="00DE3299"/>
    <w:rsid w:val="00DE339F"/>
    <w:rsid w:val="00DE3472"/>
    <w:rsid w:val="00DE37CB"/>
    <w:rsid w:val="00DE3991"/>
    <w:rsid w:val="00DE3A2F"/>
    <w:rsid w:val="00DE3E8A"/>
    <w:rsid w:val="00DE4CFE"/>
    <w:rsid w:val="00DE4F46"/>
    <w:rsid w:val="00DE5388"/>
    <w:rsid w:val="00DE573B"/>
    <w:rsid w:val="00DE6384"/>
    <w:rsid w:val="00DE68AF"/>
    <w:rsid w:val="00DE6B12"/>
    <w:rsid w:val="00DE71EB"/>
    <w:rsid w:val="00DE7678"/>
    <w:rsid w:val="00DE7792"/>
    <w:rsid w:val="00DE787F"/>
    <w:rsid w:val="00DE79D3"/>
    <w:rsid w:val="00DE7DB7"/>
    <w:rsid w:val="00DF05B2"/>
    <w:rsid w:val="00DF0F86"/>
    <w:rsid w:val="00DF140D"/>
    <w:rsid w:val="00DF2111"/>
    <w:rsid w:val="00DF2C61"/>
    <w:rsid w:val="00DF3181"/>
    <w:rsid w:val="00DF3D1F"/>
    <w:rsid w:val="00DF412E"/>
    <w:rsid w:val="00DF42B8"/>
    <w:rsid w:val="00DF4B50"/>
    <w:rsid w:val="00DF4FC7"/>
    <w:rsid w:val="00DF5263"/>
    <w:rsid w:val="00DF526B"/>
    <w:rsid w:val="00DF54D9"/>
    <w:rsid w:val="00DF5AC7"/>
    <w:rsid w:val="00DF5F39"/>
    <w:rsid w:val="00DF603C"/>
    <w:rsid w:val="00DF6D5D"/>
    <w:rsid w:val="00DF7188"/>
    <w:rsid w:val="00DF71EA"/>
    <w:rsid w:val="00DF7630"/>
    <w:rsid w:val="00DF7755"/>
    <w:rsid w:val="00DF7AC8"/>
    <w:rsid w:val="00DF7C6C"/>
    <w:rsid w:val="00DF7F58"/>
    <w:rsid w:val="00E0068B"/>
    <w:rsid w:val="00E00845"/>
    <w:rsid w:val="00E008BA"/>
    <w:rsid w:val="00E013AB"/>
    <w:rsid w:val="00E013DE"/>
    <w:rsid w:val="00E015D7"/>
    <w:rsid w:val="00E01EB7"/>
    <w:rsid w:val="00E0297E"/>
    <w:rsid w:val="00E02C35"/>
    <w:rsid w:val="00E02E20"/>
    <w:rsid w:val="00E033B4"/>
    <w:rsid w:val="00E035CC"/>
    <w:rsid w:val="00E0408C"/>
    <w:rsid w:val="00E04B07"/>
    <w:rsid w:val="00E04DEA"/>
    <w:rsid w:val="00E05E59"/>
    <w:rsid w:val="00E05F2B"/>
    <w:rsid w:val="00E074E1"/>
    <w:rsid w:val="00E07BD6"/>
    <w:rsid w:val="00E101D6"/>
    <w:rsid w:val="00E10426"/>
    <w:rsid w:val="00E10621"/>
    <w:rsid w:val="00E1097C"/>
    <w:rsid w:val="00E10987"/>
    <w:rsid w:val="00E11768"/>
    <w:rsid w:val="00E11A48"/>
    <w:rsid w:val="00E11FD4"/>
    <w:rsid w:val="00E1211B"/>
    <w:rsid w:val="00E12224"/>
    <w:rsid w:val="00E12D0D"/>
    <w:rsid w:val="00E12E4B"/>
    <w:rsid w:val="00E12F88"/>
    <w:rsid w:val="00E13026"/>
    <w:rsid w:val="00E130C2"/>
    <w:rsid w:val="00E1348F"/>
    <w:rsid w:val="00E13846"/>
    <w:rsid w:val="00E140B4"/>
    <w:rsid w:val="00E1420C"/>
    <w:rsid w:val="00E145DA"/>
    <w:rsid w:val="00E145F2"/>
    <w:rsid w:val="00E14674"/>
    <w:rsid w:val="00E14927"/>
    <w:rsid w:val="00E14B96"/>
    <w:rsid w:val="00E14BBF"/>
    <w:rsid w:val="00E14D2D"/>
    <w:rsid w:val="00E15156"/>
    <w:rsid w:val="00E15458"/>
    <w:rsid w:val="00E15830"/>
    <w:rsid w:val="00E1587D"/>
    <w:rsid w:val="00E164F1"/>
    <w:rsid w:val="00E16521"/>
    <w:rsid w:val="00E16E47"/>
    <w:rsid w:val="00E175BD"/>
    <w:rsid w:val="00E178F5"/>
    <w:rsid w:val="00E201C4"/>
    <w:rsid w:val="00E2025B"/>
    <w:rsid w:val="00E20877"/>
    <w:rsid w:val="00E2131F"/>
    <w:rsid w:val="00E213FB"/>
    <w:rsid w:val="00E21750"/>
    <w:rsid w:val="00E22035"/>
    <w:rsid w:val="00E2207E"/>
    <w:rsid w:val="00E23060"/>
    <w:rsid w:val="00E233B9"/>
    <w:rsid w:val="00E23BC5"/>
    <w:rsid w:val="00E23C9D"/>
    <w:rsid w:val="00E23ED0"/>
    <w:rsid w:val="00E24AD8"/>
    <w:rsid w:val="00E25CAE"/>
    <w:rsid w:val="00E262DB"/>
    <w:rsid w:val="00E265A4"/>
    <w:rsid w:val="00E265ED"/>
    <w:rsid w:val="00E26A73"/>
    <w:rsid w:val="00E26C17"/>
    <w:rsid w:val="00E26E86"/>
    <w:rsid w:val="00E26FE0"/>
    <w:rsid w:val="00E273F0"/>
    <w:rsid w:val="00E306E4"/>
    <w:rsid w:val="00E3076F"/>
    <w:rsid w:val="00E307F1"/>
    <w:rsid w:val="00E309C7"/>
    <w:rsid w:val="00E30A68"/>
    <w:rsid w:val="00E32372"/>
    <w:rsid w:val="00E32B85"/>
    <w:rsid w:val="00E33296"/>
    <w:rsid w:val="00E33810"/>
    <w:rsid w:val="00E33812"/>
    <w:rsid w:val="00E33A3F"/>
    <w:rsid w:val="00E3407D"/>
    <w:rsid w:val="00E34467"/>
    <w:rsid w:val="00E3500F"/>
    <w:rsid w:val="00E35142"/>
    <w:rsid w:val="00E35219"/>
    <w:rsid w:val="00E35294"/>
    <w:rsid w:val="00E352B7"/>
    <w:rsid w:val="00E3596B"/>
    <w:rsid w:val="00E3596E"/>
    <w:rsid w:val="00E3598C"/>
    <w:rsid w:val="00E35D82"/>
    <w:rsid w:val="00E366F1"/>
    <w:rsid w:val="00E36AA8"/>
    <w:rsid w:val="00E378B5"/>
    <w:rsid w:val="00E37949"/>
    <w:rsid w:val="00E37B51"/>
    <w:rsid w:val="00E4012E"/>
    <w:rsid w:val="00E407F9"/>
    <w:rsid w:val="00E41028"/>
    <w:rsid w:val="00E416E0"/>
    <w:rsid w:val="00E419D2"/>
    <w:rsid w:val="00E420B5"/>
    <w:rsid w:val="00E4227E"/>
    <w:rsid w:val="00E4281E"/>
    <w:rsid w:val="00E42E7F"/>
    <w:rsid w:val="00E42FA5"/>
    <w:rsid w:val="00E431DF"/>
    <w:rsid w:val="00E45250"/>
    <w:rsid w:val="00E4527E"/>
    <w:rsid w:val="00E455F8"/>
    <w:rsid w:val="00E4569F"/>
    <w:rsid w:val="00E45EF0"/>
    <w:rsid w:val="00E45F20"/>
    <w:rsid w:val="00E46F05"/>
    <w:rsid w:val="00E470AB"/>
    <w:rsid w:val="00E47200"/>
    <w:rsid w:val="00E47852"/>
    <w:rsid w:val="00E47ABB"/>
    <w:rsid w:val="00E50158"/>
    <w:rsid w:val="00E507A3"/>
    <w:rsid w:val="00E50CF9"/>
    <w:rsid w:val="00E51037"/>
    <w:rsid w:val="00E5115A"/>
    <w:rsid w:val="00E512E2"/>
    <w:rsid w:val="00E51564"/>
    <w:rsid w:val="00E51C85"/>
    <w:rsid w:val="00E51D5D"/>
    <w:rsid w:val="00E51DAC"/>
    <w:rsid w:val="00E520B4"/>
    <w:rsid w:val="00E52236"/>
    <w:rsid w:val="00E53438"/>
    <w:rsid w:val="00E53A79"/>
    <w:rsid w:val="00E54052"/>
    <w:rsid w:val="00E541D7"/>
    <w:rsid w:val="00E543D8"/>
    <w:rsid w:val="00E54423"/>
    <w:rsid w:val="00E54528"/>
    <w:rsid w:val="00E546E6"/>
    <w:rsid w:val="00E5470F"/>
    <w:rsid w:val="00E54C47"/>
    <w:rsid w:val="00E55524"/>
    <w:rsid w:val="00E56212"/>
    <w:rsid w:val="00E5653F"/>
    <w:rsid w:val="00E567CD"/>
    <w:rsid w:val="00E571B1"/>
    <w:rsid w:val="00E5755B"/>
    <w:rsid w:val="00E579F9"/>
    <w:rsid w:val="00E57D27"/>
    <w:rsid w:val="00E601C8"/>
    <w:rsid w:val="00E60216"/>
    <w:rsid w:val="00E60A74"/>
    <w:rsid w:val="00E60F17"/>
    <w:rsid w:val="00E61BEA"/>
    <w:rsid w:val="00E620DD"/>
    <w:rsid w:val="00E621C3"/>
    <w:rsid w:val="00E6233A"/>
    <w:rsid w:val="00E62C84"/>
    <w:rsid w:val="00E63018"/>
    <w:rsid w:val="00E63536"/>
    <w:rsid w:val="00E6380C"/>
    <w:rsid w:val="00E64360"/>
    <w:rsid w:val="00E646CC"/>
    <w:rsid w:val="00E64835"/>
    <w:rsid w:val="00E64FE8"/>
    <w:rsid w:val="00E657B9"/>
    <w:rsid w:val="00E65BCC"/>
    <w:rsid w:val="00E65D45"/>
    <w:rsid w:val="00E664F0"/>
    <w:rsid w:val="00E67625"/>
    <w:rsid w:val="00E67B98"/>
    <w:rsid w:val="00E70B24"/>
    <w:rsid w:val="00E70C4A"/>
    <w:rsid w:val="00E71408"/>
    <w:rsid w:val="00E718AC"/>
    <w:rsid w:val="00E71CBB"/>
    <w:rsid w:val="00E72D80"/>
    <w:rsid w:val="00E72FA9"/>
    <w:rsid w:val="00E72FEC"/>
    <w:rsid w:val="00E73150"/>
    <w:rsid w:val="00E73F1E"/>
    <w:rsid w:val="00E74678"/>
    <w:rsid w:val="00E749D5"/>
    <w:rsid w:val="00E74E63"/>
    <w:rsid w:val="00E75496"/>
    <w:rsid w:val="00E75A66"/>
    <w:rsid w:val="00E75CCC"/>
    <w:rsid w:val="00E75F46"/>
    <w:rsid w:val="00E7640F"/>
    <w:rsid w:val="00E764DB"/>
    <w:rsid w:val="00E765E7"/>
    <w:rsid w:val="00E76619"/>
    <w:rsid w:val="00E767A5"/>
    <w:rsid w:val="00E76941"/>
    <w:rsid w:val="00E774BD"/>
    <w:rsid w:val="00E776A7"/>
    <w:rsid w:val="00E77766"/>
    <w:rsid w:val="00E77CD4"/>
    <w:rsid w:val="00E80109"/>
    <w:rsid w:val="00E80D7B"/>
    <w:rsid w:val="00E818FE"/>
    <w:rsid w:val="00E81BA1"/>
    <w:rsid w:val="00E81BBF"/>
    <w:rsid w:val="00E8241D"/>
    <w:rsid w:val="00E82683"/>
    <w:rsid w:val="00E829D5"/>
    <w:rsid w:val="00E83710"/>
    <w:rsid w:val="00E83743"/>
    <w:rsid w:val="00E83C4A"/>
    <w:rsid w:val="00E83E16"/>
    <w:rsid w:val="00E83E57"/>
    <w:rsid w:val="00E8420A"/>
    <w:rsid w:val="00E8422D"/>
    <w:rsid w:val="00E8468F"/>
    <w:rsid w:val="00E8547A"/>
    <w:rsid w:val="00E859C2"/>
    <w:rsid w:val="00E859DA"/>
    <w:rsid w:val="00E8609E"/>
    <w:rsid w:val="00E8619D"/>
    <w:rsid w:val="00E86772"/>
    <w:rsid w:val="00E879AE"/>
    <w:rsid w:val="00E90541"/>
    <w:rsid w:val="00E9068E"/>
    <w:rsid w:val="00E914BA"/>
    <w:rsid w:val="00E91681"/>
    <w:rsid w:val="00E91B11"/>
    <w:rsid w:val="00E93059"/>
    <w:rsid w:val="00E9308A"/>
    <w:rsid w:val="00E93795"/>
    <w:rsid w:val="00E93874"/>
    <w:rsid w:val="00E93882"/>
    <w:rsid w:val="00E93BC7"/>
    <w:rsid w:val="00E949DC"/>
    <w:rsid w:val="00E9529E"/>
    <w:rsid w:val="00E9591B"/>
    <w:rsid w:val="00E96634"/>
    <w:rsid w:val="00E96638"/>
    <w:rsid w:val="00E969EF"/>
    <w:rsid w:val="00E96B15"/>
    <w:rsid w:val="00E96C9D"/>
    <w:rsid w:val="00E97973"/>
    <w:rsid w:val="00E97B6E"/>
    <w:rsid w:val="00EA0258"/>
    <w:rsid w:val="00EA0529"/>
    <w:rsid w:val="00EA0549"/>
    <w:rsid w:val="00EA0B98"/>
    <w:rsid w:val="00EA0CB9"/>
    <w:rsid w:val="00EA247E"/>
    <w:rsid w:val="00EA356C"/>
    <w:rsid w:val="00EA38A2"/>
    <w:rsid w:val="00EA3D01"/>
    <w:rsid w:val="00EA3EE6"/>
    <w:rsid w:val="00EA4974"/>
    <w:rsid w:val="00EA5152"/>
    <w:rsid w:val="00EA5828"/>
    <w:rsid w:val="00EA63D3"/>
    <w:rsid w:val="00EA6630"/>
    <w:rsid w:val="00EA69DD"/>
    <w:rsid w:val="00EA6B1B"/>
    <w:rsid w:val="00EA7522"/>
    <w:rsid w:val="00EB007E"/>
    <w:rsid w:val="00EB045B"/>
    <w:rsid w:val="00EB0489"/>
    <w:rsid w:val="00EB08E1"/>
    <w:rsid w:val="00EB098B"/>
    <w:rsid w:val="00EB1068"/>
    <w:rsid w:val="00EB16A8"/>
    <w:rsid w:val="00EB1B8A"/>
    <w:rsid w:val="00EB2045"/>
    <w:rsid w:val="00EB222E"/>
    <w:rsid w:val="00EB241E"/>
    <w:rsid w:val="00EB24FB"/>
    <w:rsid w:val="00EB294A"/>
    <w:rsid w:val="00EB2D95"/>
    <w:rsid w:val="00EB3061"/>
    <w:rsid w:val="00EB315B"/>
    <w:rsid w:val="00EB34FB"/>
    <w:rsid w:val="00EB37D9"/>
    <w:rsid w:val="00EB3BEB"/>
    <w:rsid w:val="00EB4749"/>
    <w:rsid w:val="00EB4B5B"/>
    <w:rsid w:val="00EB5058"/>
    <w:rsid w:val="00EB56E1"/>
    <w:rsid w:val="00EB5D4E"/>
    <w:rsid w:val="00EB686F"/>
    <w:rsid w:val="00EB6981"/>
    <w:rsid w:val="00EB6EFA"/>
    <w:rsid w:val="00EB747F"/>
    <w:rsid w:val="00EB78E1"/>
    <w:rsid w:val="00EB792E"/>
    <w:rsid w:val="00EB7EBC"/>
    <w:rsid w:val="00EC0462"/>
    <w:rsid w:val="00EC0603"/>
    <w:rsid w:val="00EC07FB"/>
    <w:rsid w:val="00EC0C61"/>
    <w:rsid w:val="00EC0DBB"/>
    <w:rsid w:val="00EC11B7"/>
    <w:rsid w:val="00EC1976"/>
    <w:rsid w:val="00EC1F79"/>
    <w:rsid w:val="00EC226E"/>
    <w:rsid w:val="00EC2B51"/>
    <w:rsid w:val="00EC305F"/>
    <w:rsid w:val="00EC30E3"/>
    <w:rsid w:val="00EC34EB"/>
    <w:rsid w:val="00EC3A1B"/>
    <w:rsid w:val="00EC3E56"/>
    <w:rsid w:val="00EC4189"/>
    <w:rsid w:val="00EC484C"/>
    <w:rsid w:val="00EC4ACB"/>
    <w:rsid w:val="00EC4B22"/>
    <w:rsid w:val="00EC4D13"/>
    <w:rsid w:val="00EC637E"/>
    <w:rsid w:val="00EC65D5"/>
    <w:rsid w:val="00EC6CC1"/>
    <w:rsid w:val="00EC7840"/>
    <w:rsid w:val="00EC7AE5"/>
    <w:rsid w:val="00EC7B0F"/>
    <w:rsid w:val="00EC7F80"/>
    <w:rsid w:val="00ED0A65"/>
    <w:rsid w:val="00ED0CB6"/>
    <w:rsid w:val="00ED0DB4"/>
    <w:rsid w:val="00ED3389"/>
    <w:rsid w:val="00ED3B4E"/>
    <w:rsid w:val="00ED401F"/>
    <w:rsid w:val="00ED40BE"/>
    <w:rsid w:val="00ED4476"/>
    <w:rsid w:val="00ED4F93"/>
    <w:rsid w:val="00ED551F"/>
    <w:rsid w:val="00ED5545"/>
    <w:rsid w:val="00ED5882"/>
    <w:rsid w:val="00ED5A49"/>
    <w:rsid w:val="00ED6072"/>
    <w:rsid w:val="00ED6210"/>
    <w:rsid w:val="00ED69C3"/>
    <w:rsid w:val="00ED6BBF"/>
    <w:rsid w:val="00ED6E49"/>
    <w:rsid w:val="00ED6EBD"/>
    <w:rsid w:val="00ED70FB"/>
    <w:rsid w:val="00ED7F64"/>
    <w:rsid w:val="00EE1195"/>
    <w:rsid w:val="00EE12A2"/>
    <w:rsid w:val="00EE15B7"/>
    <w:rsid w:val="00EE1849"/>
    <w:rsid w:val="00EE1E00"/>
    <w:rsid w:val="00EE206D"/>
    <w:rsid w:val="00EE2097"/>
    <w:rsid w:val="00EE2296"/>
    <w:rsid w:val="00EE2861"/>
    <w:rsid w:val="00EE2A81"/>
    <w:rsid w:val="00EE35A0"/>
    <w:rsid w:val="00EE363F"/>
    <w:rsid w:val="00EE4091"/>
    <w:rsid w:val="00EE4398"/>
    <w:rsid w:val="00EE4EEE"/>
    <w:rsid w:val="00EE5366"/>
    <w:rsid w:val="00EE5CC6"/>
    <w:rsid w:val="00EE600B"/>
    <w:rsid w:val="00EE620F"/>
    <w:rsid w:val="00EE6557"/>
    <w:rsid w:val="00EE6627"/>
    <w:rsid w:val="00EE6A35"/>
    <w:rsid w:val="00EE73C6"/>
    <w:rsid w:val="00EE75D7"/>
    <w:rsid w:val="00EE7B0B"/>
    <w:rsid w:val="00EF08DB"/>
    <w:rsid w:val="00EF0AF1"/>
    <w:rsid w:val="00EF1270"/>
    <w:rsid w:val="00EF1377"/>
    <w:rsid w:val="00EF13A8"/>
    <w:rsid w:val="00EF1FF7"/>
    <w:rsid w:val="00EF23A2"/>
    <w:rsid w:val="00EF23C9"/>
    <w:rsid w:val="00EF2748"/>
    <w:rsid w:val="00EF3563"/>
    <w:rsid w:val="00EF366E"/>
    <w:rsid w:val="00EF367F"/>
    <w:rsid w:val="00EF370F"/>
    <w:rsid w:val="00EF3812"/>
    <w:rsid w:val="00EF384D"/>
    <w:rsid w:val="00EF3C59"/>
    <w:rsid w:val="00EF3D0A"/>
    <w:rsid w:val="00EF41AF"/>
    <w:rsid w:val="00EF452C"/>
    <w:rsid w:val="00EF4F44"/>
    <w:rsid w:val="00EF52F8"/>
    <w:rsid w:val="00EF57A9"/>
    <w:rsid w:val="00EF5A36"/>
    <w:rsid w:val="00EF6BC6"/>
    <w:rsid w:val="00EF6FAF"/>
    <w:rsid w:val="00EF70A2"/>
    <w:rsid w:val="00EF71D1"/>
    <w:rsid w:val="00EF71E0"/>
    <w:rsid w:val="00EF72D9"/>
    <w:rsid w:val="00EF74CF"/>
    <w:rsid w:val="00F00380"/>
    <w:rsid w:val="00F00993"/>
    <w:rsid w:val="00F0165D"/>
    <w:rsid w:val="00F01989"/>
    <w:rsid w:val="00F01E61"/>
    <w:rsid w:val="00F024BD"/>
    <w:rsid w:val="00F0265E"/>
    <w:rsid w:val="00F02A0B"/>
    <w:rsid w:val="00F0357A"/>
    <w:rsid w:val="00F0367F"/>
    <w:rsid w:val="00F03A7B"/>
    <w:rsid w:val="00F03BCC"/>
    <w:rsid w:val="00F03EE9"/>
    <w:rsid w:val="00F054B4"/>
    <w:rsid w:val="00F0578A"/>
    <w:rsid w:val="00F05F2E"/>
    <w:rsid w:val="00F062B8"/>
    <w:rsid w:val="00F064C4"/>
    <w:rsid w:val="00F0683E"/>
    <w:rsid w:val="00F06AD7"/>
    <w:rsid w:val="00F06ED0"/>
    <w:rsid w:val="00F074CD"/>
    <w:rsid w:val="00F07E54"/>
    <w:rsid w:val="00F07E5D"/>
    <w:rsid w:val="00F1011D"/>
    <w:rsid w:val="00F101B3"/>
    <w:rsid w:val="00F1025C"/>
    <w:rsid w:val="00F10E64"/>
    <w:rsid w:val="00F1111B"/>
    <w:rsid w:val="00F11445"/>
    <w:rsid w:val="00F116E8"/>
    <w:rsid w:val="00F11C28"/>
    <w:rsid w:val="00F11DCA"/>
    <w:rsid w:val="00F11EF8"/>
    <w:rsid w:val="00F1218F"/>
    <w:rsid w:val="00F121A1"/>
    <w:rsid w:val="00F123E0"/>
    <w:rsid w:val="00F12527"/>
    <w:rsid w:val="00F12855"/>
    <w:rsid w:val="00F12B76"/>
    <w:rsid w:val="00F1311A"/>
    <w:rsid w:val="00F13160"/>
    <w:rsid w:val="00F13A9E"/>
    <w:rsid w:val="00F13ED9"/>
    <w:rsid w:val="00F14012"/>
    <w:rsid w:val="00F156E2"/>
    <w:rsid w:val="00F15F06"/>
    <w:rsid w:val="00F16D97"/>
    <w:rsid w:val="00F16E6A"/>
    <w:rsid w:val="00F170F3"/>
    <w:rsid w:val="00F1717C"/>
    <w:rsid w:val="00F172BA"/>
    <w:rsid w:val="00F17513"/>
    <w:rsid w:val="00F1797B"/>
    <w:rsid w:val="00F203B8"/>
    <w:rsid w:val="00F207D2"/>
    <w:rsid w:val="00F20E4A"/>
    <w:rsid w:val="00F20F55"/>
    <w:rsid w:val="00F20FDB"/>
    <w:rsid w:val="00F215B9"/>
    <w:rsid w:val="00F2209C"/>
    <w:rsid w:val="00F22411"/>
    <w:rsid w:val="00F22851"/>
    <w:rsid w:val="00F23394"/>
    <w:rsid w:val="00F23B66"/>
    <w:rsid w:val="00F23CBD"/>
    <w:rsid w:val="00F2429E"/>
    <w:rsid w:val="00F2451E"/>
    <w:rsid w:val="00F25BE0"/>
    <w:rsid w:val="00F26A66"/>
    <w:rsid w:val="00F2739C"/>
    <w:rsid w:val="00F27685"/>
    <w:rsid w:val="00F27ED4"/>
    <w:rsid w:val="00F27F08"/>
    <w:rsid w:val="00F3024A"/>
    <w:rsid w:val="00F30617"/>
    <w:rsid w:val="00F30E4C"/>
    <w:rsid w:val="00F30FF3"/>
    <w:rsid w:val="00F31096"/>
    <w:rsid w:val="00F313A8"/>
    <w:rsid w:val="00F313B1"/>
    <w:rsid w:val="00F31C38"/>
    <w:rsid w:val="00F3209F"/>
    <w:rsid w:val="00F323C4"/>
    <w:rsid w:val="00F324A9"/>
    <w:rsid w:val="00F32653"/>
    <w:rsid w:val="00F326AE"/>
    <w:rsid w:val="00F32F63"/>
    <w:rsid w:val="00F33466"/>
    <w:rsid w:val="00F338A5"/>
    <w:rsid w:val="00F33CA7"/>
    <w:rsid w:val="00F33D04"/>
    <w:rsid w:val="00F33D31"/>
    <w:rsid w:val="00F34C99"/>
    <w:rsid w:val="00F34FD6"/>
    <w:rsid w:val="00F354D5"/>
    <w:rsid w:val="00F35582"/>
    <w:rsid w:val="00F355D8"/>
    <w:rsid w:val="00F358FD"/>
    <w:rsid w:val="00F35A97"/>
    <w:rsid w:val="00F35FDC"/>
    <w:rsid w:val="00F3612A"/>
    <w:rsid w:val="00F36582"/>
    <w:rsid w:val="00F36A9B"/>
    <w:rsid w:val="00F373C3"/>
    <w:rsid w:val="00F37776"/>
    <w:rsid w:val="00F40F26"/>
    <w:rsid w:val="00F416CA"/>
    <w:rsid w:val="00F41F48"/>
    <w:rsid w:val="00F4208F"/>
    <w:rsid w:val="00F423DD"/>
    <w:rsid w:val="00F4329D"/>
    <w:rsid w:val="00F43821"/>
    <w:rsid w:val="00F439EF"/>
    <w:rsid w:val="00F43EFA"/>
    <w:rsid w:val="00F44460"/>
    <w:rsid w:val="00F444A1"/>
    <w:rsid w:val="00F4460B"/>
    <w:rsid w:val="00F448F9"/>
    <w:rsid w:val="00F449F6"/>
    <w:rsid w:val="00F44D5C"/>
    <w:rsid w:val="00F45576"/>
    <w:rsid w:val="00F455EC"/>
    <w:rsid w:val="00F4582A"/>
    <w:rsid w:val="00F45D57"/>
    <w:rsid w:val="00F45D8C"/>
    <w:rsid w:val="00F45F51"/>
    <w:rsid w:val="00F45F8E"/>
    <w:rsid w:val="00F463BB"/>
    <w:rsid w:val="00F4641A"/>
    <w:rsid w:val="00F46788"/>
    <w:rsid w:val="00F46925"/>
    <w:rsid w:val="00F46E8C"/>
    <w:rsid w:val="00F47360"/>
    <w:rsid w:val="00F47639"/>
    <w:rsid w:val="00F47FF4"/>
    <w:rsid w:val="00F50234"/>
    <w:rsid w:val="00F503A4"/>
    <w:rsid w:val="00F50B4A"/>
    <w:rsid w:val="00F50C69"/>
    <w:rsid w:val="00F50C72"/>
    <w:rsid w:val="00F50CF2"/>
    <w:rsid w:val="00F50E9F"/>
    <w:rsid w:val="00F51956"/>
    <w:rsid w:val="00F52494"/>
    <w:rsid w:val="00F52889"/>
    <w:rsid w:val="00F528A6"/>
    <w:rsid w:val="00F5312F"/>
    <w:rsid w:val="00F534D8"/>
    <w:rsid w:val="00F53985"/>
    <w:rsid w:val="00F540BE"/>
    <w:rsid w:val="00F54E1B"/>
    <w:rsid w:val="00F5501E"/>
    <w:rsid w:val="00F553DE"/>
    <w:rsid w:val="00F55483"/>
    <w:rsid w:val="00F555DF"/>
    <w:rsid w:val="00F5569E"/>
    <w:rsid w:val="00F557F0"/>
    <w:rsid w:val="00F55EEA"/>
    <w:rsid w:val="00F5610E"/>
    <w:rsid w:val="00F56656"/>
    <w:rsid w:val="00F569A6"/>
    <w:rsid w:val="00F56B6B"/>
    <w:rsid w:val="00F57F78"/>
    <w:rsid w:val="00F601A2"/>
    <w:rsid w:val="00F60419"/>
    <w:rsid w:val="00F605FF"/>
    <w:rsid w:val="00F6098C"/>
    <w:rsid w:val="00F61B81"/>
    <w:rsid w:val="00F61D76"/>
    <w:rsid w:val="00F62298"/>
    <w:rsid w:val="00F62546"/>
    <w:rsid w:val="00F62B04"/>
    <w:rsid w:val="00F632E7"/>
    <w:rsid w:val="00F63DE5"/>
    <w:rsid w:val="00F64B8E"/>
    <w:rsid w:val="00F6500B"/>
    <w:rsid w:val="00F650EC"/>
    <w:rsid w:val="00F65135"/>
    <w:rsid w:val="00F65EC6"/>
    <w:rsid w:val="00F65FF0"/>
    <w:rsid w:val="00F6625F"/>
    <w:rsid w:val="00F66621"/>
    <w:rsid w:val="00F66E31"/>
    <w:rsid w:val="00F66ECB"/>
    <w:rsid w:val="00F66FB7"/>
    <w:rsid w:val="00F6741B"/>
    <w:rsid w:val="00F6771E"/>
    <w:rsid w:val="00F67AB6"/>
    <w:rsid w:val="00F67AFB"/>
    <w:rsid w:val="00F67CC7"/>
    <w:rsid w:val="00F67DAD"/>
    <w:rsid w:val="00F67F0E"/>
    <w:rsid w:val="00F70AAF"/>
    <w:rsid w:val="00F71049"/>
    <w:rsid w:val="00F71279"/>
    <w:rsid w:val="00F713B2"/>
    <w:rsid w:val="00F7146D"/>
    <w:rsid w:val="00F7166B"/>
    <w:rsid w:val="00F718D2"/>
    <w:rsid w:val="00F72019"/>
    <w:rsid w:val="00F720F4"/>
    <w:rsid w:val="00F726BB"/>
    <w:rsid w:val="00F72A69"/>
    <w:rsid w:val="00F73618"/>
    <w:rsid w:val="00F73795"/>
    <w:rsid w:val="00F73FD2"/>
    <w:rsid w:val="00F74122"/>
    <w:rsid w:val="00F74A11"/>
    <w:rsid w:val="00F74C05"/>
    <w:rsid w:val="00F74DBF"/>
    <w:rsid w:val="00F75402"/>
    <w:rsid w:val="00F75B4F"/>
    <w:rsid w:val="00F75DFC"/>
    <w:rsid w:val="00F75E21"/>
    <w:rsid w:val="00F76393"/>
    <w:rsid w:val="00F7672F"/>
    <w:rsid w:val="00F7681A"/>
    <w:rsid w:val="00F76A33"/>
    <w:rsid w:val="00F76C03"/>
    <w:rsid w:val="00F76CE0"/>
    <w:rsid w:val="00F7735E"/>
    <w:rsid w:val="00F773E1"/>
    <w:rsid w:val="00F7764B"/>
    <w:rsid w:val="00F808BE"/>
    <w:rsid w:val="00F808CA"/>
    <w:rsid w:val="00F81231"/>
    <w:rsid w:val="00F8163A"/>
    <w:rsid w:val="00F8206B"/>
    <w:rsid w:val="00F820E7"/>
    <w:rsid w:val="00F82110"/>
    <w:rsid w:val="00F8218D"/>
    <w:rsid w:val="00F83182"/>
    <w:rsid w:val="00F833C9"/>
    <w:rsid w:val="00F83736"/>
    <w:rsid w:val="00F83B05"/>
    <w:rsid w:val="00F83BF5"/>
    <w:rsid w:val="00F84189"/>
    <w:rsid w:val="00F841A8"/>
    <w:rsid w:val="00F8449E"/>
    <w:rsid w:val="00F84676"/>
    <w:rsid w:val="00F848C1"/>
    <w:rsid w:val="00F8543D"/>
    <w:rsid w:val="00F85D89"/>
    <w:rsid w:val="00F862A5"/>
    <w:rsid w:val="00F87591"/>
    <w:rsid w:val="00F90AAD"/>
    <w:rsid w:val="00F9144F"/>
    <w:rsid w:val="00F91614"/>
    <w:rsid w:val="00F91A05"/>
    <w:rsid w:val="00F91A30"/>
    <w:rsid w:val="00F91AFF"/>
    <w:rsid w:val="00F92E20"/>
    <w:rsid w:val="00F93149"/>
    <w:rsid w:val="00F9346E"/>
    <w:rsid w:val="00F9354A"/>
    <w:rsid w:val="00F93DE3"/>
    <w:rsid w:val="00F9400A"/>
    <w:rsid w:val="00F940AB"/>
    <w:rsid w:val="00F9420F"/>
    <w:rsid w:val="00F94E88"/>
    <w:rsid w:val="00F94EF1"/>
    <w:rsid w:val="00F94F73"/>
    <w:rsid w:val="00F9572B"/>
    <w:rsid w:val="00F95CC1"/>
    <w:rsid w:val="00F95F85"/>
    <w:rsid w:val="00F96074"/>
    <w:rsid w:val="00F96AF7"/>
    <w:rsid w:val="00F96BF7"/>
    <w:rsid w:val="00F96CB2"/>
    <w:rsid w:val="00F96E18"/>
    <w:rsid w:val="00F96EA3"/>
    <w:rsid w:val="00F97573"/>
    <w:rsid w:val="00F97632"/>
    <w:rsid w:val="00F977E7"/>
    <w:rsid w:val="00F97883"/>
    <w:rsid w:val="00F978E6"/>
    <w:rsid w:val="00F979BB"/>
    <w:rsid w:val="00FA023F"/>
    <w:rsid w:val="00FA02A7"/>
    <w:rsid w:val="00FA07DE"/>
    <w:rsid w:val="00FA0C59"/>
    <w:rsid w:val="00FA1A05"/>
    <w:rsid w:val="00FA1FB8"/>
    <w:rsid w:val="00FA28EE"/>
    <w:rsid w:val="00FA2BEB"/>
    <w:rsid w:val="00FA3492"/>
    <w:rsid w:val="00FA359B"/>
    <w:rsid w:val="00FA3A92"/>
    <w:rsid w:val="00FA3E3C"/>
    <w:rsid w:val="00FA44A3"/>
    <w:rsid w:val="00FA5C80"/>
    <w:rsid w:val="00FA5C90"/>
    <w:rsid w:val="00FA5DE2"/>
    <w:rsid w:val="00FA6A88"/>
    <w:rsid w:val="00FA7025"/>
    <w:rsid w:val="00FA7053"/>
    <w:rsid w:val="00FA7056"/>
    <w:rsid w:val="00FA7241"/>
    <w:rsid w:val="00FA7271"/>
    <w:rsid w:val="00FA74E0"/>
    <w:rsid w:val="00FA7703"/>
    <w:rsid w:val="00FA7A46"/>
    <w:rsid w:val="00FA7A88"/>
    <w:rsid w:val="00FA7EAF"/>
    <w:rsid w:val="00FB0170"/>
    <w:rsid w:val="00FB1088"/>
    <w:rsid w:val="00FB10FB"/>
    <w:rsid w:val="00FB1435"/>
    <w:rsid w:val="00FB1732"/>
    <w:rsid w:val="00FB1A91"/>
    <w:rsid w:val="00FB1B0E"/>
    <w:rsid w:val="00FB244F"/>
    <w:rsid w:val="00FB3320"/>
    <w:rsid w:val="00FB3378"/>
    <w:rsid w:val="00FB3F98"/>
    <w:rsid w:val="00FB43DB"/>
    <w:rsid w:val="00FB49A6"/>
    <w:rsid w:val="00FB501B"/>
    <w:rsid w:val="00FB5058"/>
    <w:rsid w:val="00FB50B1"/>
    <w:rsid w:val="00FB5393"/>
    <w:rsid w:val="00FB5BE0"/>
    <w:rsid w:val="00FB5CB8"/>
    <w:rsid w:val="00FB5F82"/>
    <w:rsid w:val="00FB6114"/>
    <w:rsid w:val="00FB63D0"/>
    <w:rsid w:val="00FB654A"/>
    <w:rsid w:val="00FB667D"/>
    <w:rsid w:val="00FB6777"/>
    <w:rsid w:val="00FB68BA"/>
    <w:rsid w:val="00FB6AB5"/>
    <w:rsid w:val="00FB6DB7"/>
    <w:rsid w:val="00FB6E51"/>
    <w:rsid w:val="00FB73F9"/>
    <w:rsid w:val="00FB76AA"/>
    <w:rsid w:val="00FB78F2"/>
    <w:rsid w:val="00FB79B2"/>
    <w:rsid w:val="00FB7BC7"/>
    <w:rsid w:val="00FC0068"/>
    <w:rsid w:val="00FC00E3"/>
    <w:rsid w:val="00FC06DF"/>
    <w:rsid w:val="00FC0B85"/>
    <w:rsid w:val="00FC16BC"/>
    <w:rsid w:val="00FC2A79"/>
    <w:rsid w:val="00FC2AC8"/>
    <w:rsid w:val="00FC2E81"/>
    <w:rsid w:val="00FC31B6"/>
    <w:rsid w:val="00FC41BF"/>
    <w:rsid w:val="00FC59E0"/>
    <w:rsid w:val="00FC5CE7"/>
    <w:rsid w:val="00FC68F0"/>
    <w:rsid w:val="00FC6900"/>
    <w:rsid w:val="00FC72D2"/>
    <w:rsid w:val="00FC74EF"/>
    <w:rsid w:val="00FD020D"/>
    <w:rsid w:val="00FD107C"/>
    <w:rsid w:val="00FD10C0"/>
    <w:rsid w:val="00FD1454"/>
    <w:rsid w:val="00FD187B"/>
    <w:rsid w:val="00FD1D1E"/>
    <w:rsid w:val="00FD21A5"/>
    <w:rsid w:val="00FD24E3"/>
    <w:rsid w:val="00FD25AA"/>
    <w:rsid w:val="00FD2F70"/>
    <w:rsid w:val="00FD3C33"/>
    <w:rsid w:val="00FD43DB"/>
    <w:rsid w:val="00FD45B6"/>
    <w:rsid w:val="00FD52CE"/>
    <w:rsid w:val="00FD581D"/>
    <w:rsid w:val="00FD5D74"/>
    <w:rsid w:val="00FD6088"/>
    <w:rsid w:val="00FD679C"/>
    <w:rsid w:val="00FD6974"/>
    <w:rsid w:val="00FD73BA"/>
    <w:rsid w:val="00FD7849"/>
    <w:rsid w:val="00FD7851"/>
    <w:rsid w:val="00FE06AD"/>
    <w:rsid w:val="00FE0FA7"/>
    <w:rsid w:val="00FE16E2"/>
    <w:rsid w:val="00FE17A5"/>
    <w:rsid w:val="00FE1D60"/>
    <w:rsid w:val="00FE1F50"/>
    <w:rsid w:val="00FE2B0A"/>
    <w:rsid w:val="00FE3BE1"/>
    <w:rsid w:val="00FE472E"/>
    <w:rsid w:val="00FE4A4A"/>
    <w:rsid w:val="00FE4BDB"/>
    <w:rsid w:val="00FE4D53"/>
    <w:rsid w:val="00FE5210"/>
    <w:rsid w:val="00FE5366"/>
    <w:rsid w:val="00FE5AD5"/>
    <w:rsid w:val="00FE5B43"/>
    <w:rsid w:val="00FE5B92"/>
    <w:rsid w:val="00FE66A4"/>
    <w:rsid w:val="00FE67E4"/>
    <w:rsid w:val="00FE6A47"/>
    <w:rsid w:val="00FE6C8B"/>
    <w:rsid w:val="00FE6D85"/>
    <w:rsid w:val="00FE760C"/>
    <w:rsid w:val="00FE7FFC"/>
    <w:rsid w:val="00FF01FF"/>
    <w:rsid w:val="00FF0DEE"/>
    <w:rsid w:val="00FF13E1"/>
    <w:rsid w:val="00FF15FB"/>
    <w:rsid w:val="00FF1827"/>
    <w:rsid w:val="00FF1B7A"/>
    <w:rsid w:val="00FF24BC"/>
    <w:rsid w:val="00FF278E"/>
    <w:rsid w:val="00FF27E2"/>
    <w:rsid w:val="00FF2982"/>
    <w:rsid w:val="00FF4078"/>
    <w:rsid w:val="00FF4914"/>
    <w:rsid w:val="00FF4C48"/>
    <w:rsid w:val="00FF64F2"/>
    <w:rsid w:val="00FF685D"/>
    <w:rsid w:val="00FF714B"/>
    <w:rsid w:val="00FF7632"/>
    <w:rsid w:val="00FF7DEF"/>
    <w:rsid w:val="01A6F9D4"/>
    <w:rsid w:val="01FA5AD6"/>
    <w:rsid w:val="0229FD4E"/>
    <w:rsid w:val="02F22441"/>
    <w:rsid w:val="03EF1A73"/>
    <w:rsid w:val="04BFBABE"/>
    <w:rsid w:val="04E50EBC"/>
    <w:rsid w:val="057C7CC9"/>
    <w:rsid w:val="0596E510"/>
    <w:rsid w:val="0598939E"/>
    <w:rsid w:val="05A4EE04"/>
    <w:rsid w:val="05AF29A3"/>
    <w:rsid w:val="05B81531"/>
    <w:rsid w:val="05C793E6"/>
    <w:rsid w:val="05D018CB"/>
    <w:rsid w:val="05E44B6A"/>
    <w:rsid w:val="067685D8"/>
    <w:rsid w:val="06D80B0B"/>
    <w:rsid w:val="074D4611"/>
    <w:rsid w:val="079DEAED"/>
    <w:rsid w:val="0801BD20"/>
    <w:rsid w:val="0827F882"/>
    <w:rsid w:val="08C22B26"/>
    <w:rsid w:val="093605F6"/>
    <w:rsid w:val="0982321A"/>
    <w:rsid w:val="09B3862E"/>
    <w:rsid w:val="0A9DBDA6"/>
    <w:rsid w:val="0B88E4F7"/>
    <w:rsid w:val="0C05ACA1"/>
    <w:rsid w:val="0D9C8236"/>
    <w:rsid w:val="0D9DC4BE"/>
    <w:rsid w:val="0DAD62FE"/>
    <w:rsid w:val="0E25E31B"/>
    <w:rsid w:val="0E54744D"/>
    <w:rsid w:val="0F0DEE6D"/>
    <w:rsid w:val="10D09F01"/>
    <w:rsid w:val="112D53B3"/>
    <w:rsid w:val="116013AC"/>
    <w:rsid w:val="12D2D924"/>
    <w:rsid w:val="13033A1B"/>
    <w:rsid w:val="13B9F2AA"/>
    <w:rsid w:val="14B8B4EE"/>
    <w:rsid w:val="154E0938"/>
    <w:rsid w:val="15942E35"/>
    <w:rsid w:val="15B4F81F"/>
    <w:rsid w:val="162CB48C"/>
    <w:rsid w:val="1646F54D"/>
    <w:rsid w:val="169C5DC5"/>
    <w:rsid w:val="16A51499"/>
    <w:rsid w:val="17A9ACC1"/>
    <w:rsid w:val="17E15A50"/>
    <w:rsid w:val="182C0F5E"/>
    <w:rsid w:val="18D56817"/>
    <w:rsid w:val="18F92771"/>
    <w:rsid w:val="193FEE77"/>
    <w:rsid w:val="194B0DAA"/>
    <w:rsid w:val="1957FD1D"/>
    <w:rsid w:val="19F1B970"/>
    <w:rsid w:val="1A4E76FB"/>
    <w:rsid w:val="1A4E8B64"/>
    <w:rsid w:val="1A6069CA"/>
    <w:rsid w:val="1AC09E3D"/>
    <w:rsid w:val="1B5AD472"/>
    <w:rsid w:val="1BA3F793"/>
    <w:rsid w:val="1C3200D2"/>
    <w:rsid w:val="1C844121"/>
    <w:rsid w:val="1D07149B"/>
    <w:rsid w:val="1D6F1B6A"/>
    <w:rsid w:val="1E8DE382"/>
    <w:rsid w:val="1FF91E1D"/>
    <w:rsid w:val="21633637"/>
    <w:rsid w:val="21A1D432"/>
    <w:rsid w:val="22B147B8"/>
    <w:rsid w:val="236A0A9D"/>
    <w:rsid w:val="240002E1"/>
    <w:rsid w:val="244E0AB5"/>
    <w:rsid w:val="246E3293"/>
    <w:rsid w:val="24AB4882"/>
    <w:rsid w:val="25619C6A"/>
    <w:rsid w:val="256265B8"/>
    <w:rsid w:val="25827686"/>
    <w:rsid w:val="25AE1B3D"/>
    <w:rsid w:val="26C0F9DF"/>
    <w:rsid w:val="273ABB10"/>
    <w:rsid w:val="27523DCB"/>
    <w:rsid w:val="27627C83"/>
    <w:rsid w:val="286CFC11"/>
    <w:rsid w:val="28C03469"/>
    <w:rsid w:val="29222ED2"/>
    <w:rsid w:val="293117D0"/>
    <w:rsid w:val="2A2D52D8"/>
    <w:rsid w:val="2A84E8FD"/>
    <w:rsid w:val="2A91FDE9"/>
    <w:rsid w:val="2AAE89E2"/>
    <w:rsid w:val="2AEF7BFF"/>
    <w:rsid w:val="2B0A187D"/>
    <w:rsid w:val="2B4FD9B5"/>
    <w:rsid w:val="2B95FE99"/>
    <w:rsid w:val="2C4AE3A2"/>
    <w:rsid w:val="2C5156EA"/>
    <w:rsid w:val="2C7F8937"/>
    <w:rsid w:val="2CABB564"/>
    <w:rsid w:val="2D251D12"/>
    <w:rsid w:val="2D783F39"/>
    <w:rsid w:val="2E85E6C7"/>
    <w:rsid w:val="2F3FAB5A"/>
    <w:rsid w:val="2F6A29CE"/>
    <w:rsid w:val="2F8BE0C9"/>
    <w:rsid w:val="30312BB0"/>
    <w:rsid w:val="3032A626"/>
    <w:rsid w:val="303533D1"/>
    <w:rsid w:val="307DAA83"/>
    <w:rsid w:val="307F70EB"/>
    <w:rsid w:val="30AD65A7"/>
    <w:rsid w:val="30B2B569"/>
    <w:rsid w:val="3165F163"/>
    <w:rsid w:val="322C9CA3"/>
    <w:rsid w:val="331B1EAF"/>
    <w:rsid w:val="33CCE00B"/>
    <w:rsid w:val="34195EDE"/>
    <w:rsid w:val="3474ED79"/>
    <w:rsid w:val="34E61A14"/>
    <w:rsid w:val="36BFF56C"/>
    <w:rsid w:val="36E955B0"/>
    <w:rsid w:val="36F077DC"/>
    <w:rsid w:val="373972D2"/>
    <w:rsid w:val="37EA94BE"/>
    <w:rsid w:val="37FFB771"/>
    <w:rsid w:val="3936597C"/>
    <w:rsid w:val="3A04BE9B"/>
    <w:rsid w:val="3A60905D"/>
    <w:rsid w:val="3B5FC5FE"/>
    <w:rsid w:val="3BA7679E"/>
    <w:rsid w:val="3BBA250F"/>
    <w:rsid w:val="3BCE3EE4"/>
    <w:rsid w:val="3BF70D9F"/>
    <w:rsid w:val="3C28400F"/>
    <w:rsid w:val="3C6075A6"/>
    <w:rsid w:val="3C6823BD"/>
    <w:rsid w:val="3D098CCC"/>
    <w:rsid w:val="3D69DC8D"/>
    <w:rsid w:val="3DB55F28"/>
    <w:rsid w:val="3DCEB620"/>
    <w:rsid w:val="40DF83D2"/>
    <w:rsid w:val="40ECCD32"/>
    <w:rsid w:val="41123838"/>
    <w:rsid w:val="413A7AF5"/>
    <w:rsid w:val="414743A4"/>
    <w:rsid w:val="41731A62"/>
    <w:rsid w:val="42DBFFB2"/>
    <w:rsid w:val="4303AD7F"/>
    <w:rsid w:val="433BF5A5"/>
    <w:rsid w:val="43D48144"/>
    <w:rsid w:val="44AF57F1"/>
    <w:rsid w:val="45DD3BD7"/>
    <w:rsid w:val="465DE22A"/>
    <w:rsid w:val="467EB199"/>
    <w:rsid w:val="46FC5236"/>
    <w:rsid w:val="4773A9AD"/>
    <w:rsid w:val="47978A96"/>
    <w:rsid w:val="480BA4EA"/>
    <w:rsid w:val="48510099"/>
    <w:rsid w:val="48CF04E2"/>
    <w:rsid w:val="4A6C4D2C"/>
    <w:rsid w:val="4A6F69AC"/>
    <w:rsid w:val="4AC696AF"/>
    <w:rsid w:val="4B115015"/>
    <w:rsid w:val="4C060E2C"/>
    <w:rsid w:val="4C118869"/>
    <w:rsid w:val="4C229393"/>
    <w:rsid w:val="4C24B3F7"/>
    <w:rsid w:val="4C50C792"/>
    <w:rsid w:val="4D30814D"/>
    <w:rsid w:val="4D473A9F"/>
    <w:rsid w:val="4DE4627B"/>
    <w:rsid w:val="50AF21CF"/>
    <w:rsid w:val="50C485BB"/>
    <w:rsid w:val="521CF3BD"/>
    <w:rsid w:val="52318427"/>
    <w:rsid w:val="529DC53E"/>
    <w:rsid w:val="533D4411"/>
    <w:rsid w:val="53DF0323"/>
    <w:rsid w:val="53E9B097"/>
    <w:rsid w:val="542AEA7E"/>
    <w:rsid w:val="54307E81"/>
    <w:rsid w:val="552BDAC7"/>
    <w:rsid w:val="552F83A1"/>
    <w:rsid w:val="5573E318"/>
    <w:rsid w:val="55AA5059"/>
    <w:rsid w:val="5678D955"/>
    <w:rsid w:val="56BC443A"/>
    <w:rsid w:val="56E8D2F8"/>
    <w:rsid w:val="5709BF2C"/>
    <w:rsid w:val="5791D193"/>
    <w:rsid w:val="57BC8644"/>
    <w:rsid w:val="59A92B96"/>
    <w:rsid w:val="5A468AD4"/>
    <w:rsid w:val="5A793F53"/>
    <w:rsid w:val="5A8ACE7B"/>
    <w:rsid w:val="5AC00647"/>
    <w:rsid w:val="5B417022"/>
    <w:rsid w:val="5B4D7FFA"/>
    <w:rsid w:val="5B7B47C5"/>
    <w:rsid w:val="5BA421FA"/>
    <w:rsid w:val="5BC9FC3F"/>
    <w:rsid w:val="5C79022B"/>
    <w:rsid w:val="5CE283EF"/>
    <w:rsid w:val="5D65CCA0"/>
    <w:rsid w:val="5DB0489D"/>
    <w:rsid w:val="5DE8FAF2"/>
    <w:rsid w:val="5E814A75"/>
    <w:rsid w:val="5E8A3AAC"/>
    <w:rsid w:val="5EC363D4"/>
    <w:rsid w:val="5FB42A49"/>
    <w:rsid w:val="5FFFAA5F"/>
    <w:rsid w:val="600B605A"/>
    <w:rsid w:val="61B8D102"/>
    <w:rsid w:val="61C64D33"/>
    <w:rsid w:val="62EBCB0B"/>
    <w:rsid w:val="630809B1"/>
    <w:rsid w:val="632E617C"/>
    <w:rsid w:val="63601ABE"/>
    <w:rsid w:val="6366B66E"/>
    <w:rsid w:val="6471DEE7"/>
    <w:rsid w:val="64834213"/>
    <w:rsid w:val="65024413"/>
    <w:rsid w:val="65F4409E"/>
    <w:rsid w:val="66C97F41"/>
    <w:rsid w:val="66F6AEB2"/>
    <w:rsid w:val="66FF9C0B"/>
    <w:rsid w:val="6702ACC1"/>
    <w:rsid w:val="68B694FA"/>
    <w:rsid w:val="6999424A"/>
    <w:rsid w:val="6A233025"/>
    <w:rsid w:val="6A9B41A9"/>
    <w:rsid w:val="6B9B5BEB"/>
    <w:rsid w:val="6BD20C60"/>
    <w:rsid w:val="6C84970A"/>
    <w:rsid w:val="6CA3A574"/>
    <w:rsid w:val="6CA8CAF4"/>
    <w:rsid w:val="6F1167D7"/>
    <w:rsid w:val="6F2240A5"/>
    <w:rsid w:val="6F6F2BBD"/>
    <w:rsid w:val="6F768A90"/>
    <w:rsid w:val="6F790745"/>
    <w:rsid w:val="6FBF779A"/>
    <w:rsid w:val="6FC7DEC1"/>
    <w:rsid w:val="7090796E"/>
    <w:rsid w:val="72A63D93"/>
    <w:rsid w:val="72D10465"/>
    <w:rsid w:val="73828BC9"/>
    <w:rsid w:val="73B5E33A"/>
    <w:rsid w:val="745F4E89"/>
    <w:rsid w:val="7572310B"/>
    <w:rsid w:val="75825615"/>
    <w:rsid w:val="76232723"/>
    <w:rsid w:val="77136A5A"/>
    <w:rsid w:val="77BFE172"/>
    <w:rsid w:val="77C6E187"/>
    <w:rsid w:val="781873A7"/>
    <w:rsid w:val="78390430"/>
    <w:rsid w:val="7B295749"/>
    <w:rsid w:val="7BE30626"/>
    <w:rsid w:val="7BF15871"/>
    <w:rsid w:val="7D065651"/>
    <w:rsid w:val="7D21B35A"/>
    <w:rsid w:val="7D492231"/>
    <w:rsid w:val="7D8E7D5D"/>
    <w:rsid w:val="7DA5F0D3"/>
    <w:rsid w:val="7DBE4868"/>
    <w:rsid w:val="7E300A08"/>
    <w:rsid w:val="7E341E5B"/>
    <w:rsid w:val="7ECC2104"/>
    <w:rsid w:val="7F01018F"/>
    <w:rsid w:val="7F52F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938708"/>
  <w15:chartTrackingRefBased/>
  <w15:docId w15:val="{697784AC-1053-4292-9232-3312D5BBD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5BC"/>
    <w:pPr>
      <w:spacing w:after="0" w:line="324" w:lineRule="auto"/>
    </w:pPr>
    <w:rPr>
      <w:sz w:val="18"/>
    </w:rPr>
  </w:style>
  <w:style w:type="paragraph" w:styleId="Heading1">
    <w:name w:val="heading 1"/>
    <w:aliases w:val="OR_Címsor 1,WSH - Címsor 1"/>
    <w:basedOn w:val="Normal"/>
    <w:next w:val="Normal"/>
    <w:link w:val="Heading1Char"/>
    <w:uiPriority w:val="9"/>
    <w:qFormat/>
    <w:rsid w:val="005647C7"/>
    <w:pPr>
      <w:keepNext/>
      <w:keepLines/>
      <w:numPr>
        <w:numId w:val="2"/>
      </w:numPr>
      <w:spacing w:before="320" w:line="240" w:lineRule="auto"/>
      <w:outlineLvl w:val="0"/>
    </w:pPr>
    <w:rPr>
      <w:rFonts w:asciiTheme="majorHAnsi" w:eastAsiaTheme="majorEastAsia" w:hAnsiTheme="majorHAnsi" w:cstheme="majorBidi"/>
      <w:b/>
      <w:color w:val="4C1B61" w:themeColor="accent1" w:themeShade="BF"/>
      <w:sz w:val="44"/>
      <w:szCs w:val="32"/>
    </w:rPr>
  </w:style>
  <w:style w:type="paragraph" w:styleId="Heading2">
    <w:name w:val="heading 2"/>
    <w:aliases w:val="OR_Címsor 2,WSH - Címsor 2"/>
    <w:basedOn w:val="Normal"/>
    <w:next w:val="Normal"/>
    <w:link w:val="Heading2Char"/>
    <w:uiPriority w:val="9"/>
    <w:unhideWhenUsed/>
    <w:qFormat/>
    <w:rsid w:val="00897684"/>
    <w:pPr>
      <w:keepNext/>
      <w:keepLines/>
      <w:numPr>
        <w:ilvl w:val="1"/>
        <w:numId w:val="2"/>
      </w:numPr>
      <w:spacing w:before="160" w:after="80" w:line="240" w:lineRule="auto"/>
      <w:outlineLvl w:val="1"/>
    </w:pPr>
    <w:rPr>
      <w:rFonts w:asciiTheme="majorHAnsi" w:eastAsiaTheme="majorEastAsia" w:hAnsiTheme="majorHAnsi" w:cstheme="majorBidi"/>
      <w:b/>
      <w:color w:val="A2195B" w:themeColor="accent2"/>
      <w:sz w:val="28"/>
      <w:szCs w:val="28"/>
    </w:rPr>
  </w:style>
  <w:style w:type="paragraph" w:styleId="Heading3">
    <w:name w:val="heading 3"/>
    <w:aliases w:val="OR_Címsor 3,WSH - Címsor 3"/>
    <w:basedOn w:val="Normal"/>
    <w:next w:val="Normal"/>
    <w:link w:val="Heading3Char"/>
    <w:uiPriority w:val="9"/>
    <w:unhideWhenUsed/>
    <w:qFormat/>
    <w:rsid w:val="00434824"/>
    <w:pPr>
      <w:keepNext/>
      <w:keepLines/>
      <w:numPr>
        <w:ilvl w:val="2"/>
        <w:numId w:val="2"/>
      </w:numPr>
      <w:spacing w:before="40" w:line="240" w:lineRule="auto"/>
      <w:outlineLvl w:val="2"/>
    </w:pPr>
    <w:rPr>
      <w:rFonts w:asciiTheme="majorHAnsi" w:eastAsiaTheme="majorEastAsia" w:hAnsiTheme="majorHAnsi" w:cstheme="majorBidi"/>
      <w:b/>
      <w:color w:val="A2195B" w:themeColor="accent2"/>
      <w:sz w:val="24"/>
      <w:szCs w:val="24"/>
    </w:rPr>
  </w:style>
  <w:style w:type="paragraph" w:styleId="Heading4">
    <w:name w:val="heading 4"/>
    <w:aliases w:val="OR_Címsor 4,WSH - Címsor 4"/>
    <w:basedOn w:val="Normal"/>
    <w:next w:val="Normal"/>
    <w:link w:val="Heading4Char"/>
    <w:uiPriority w:val="9"/>
    <w:unhideWhenUsed/>
    <w:qFormat/>
    <w:rsid w:val="00434824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color w:val="662482" w:themeColor="accent1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6D2B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7030A0" w:themeColor="text2"/>
      <w:sz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647C7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i/>
      <w:iCs/>
      <w:color w:val="7030A0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647C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21240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647C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b/>
      <w:bCs/>
      <w:color w:val="7030A0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647C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b/>
      <w:bCs/>
      <w:i/>
      <w:iCs/>
      <w:color w:val="7030A0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OR_Címsor 1 Char,WSH - Címsor 1 Char"/>
    <w:basedOn w:val="DefaultParagraphFont"/>
    <w:link w:val="Heading1"/>
    <w:uiPriority w:val="9"/>
    <w:rsid w:val="005647C7"/>
    <w:rPr>
      <w:rFonts w:asciiTheme="majorHAnsi" w:eastAsiaTheme="majorEastAsia" w:hAnsiTheme="majorHAnsi" w:cstheme="majorBidi"/>
      <w:b/>
      <w:color w:val="4C1B61" w:themeColor="accent1" w:themeShade="BF"/>
      <w:sz w:val="44"/>
      <w:szCs w:val="32"/>
    </w:rPr>
  </w:style>
  <w:style w:type="character" w:customStyle="1" w:styleId="Heading2Char">
    <w:name w:val="Heading 2 Char"/>
    <w:aliases w:val="OR_Címsor 2 Char,WSH - Címsor 2 Char"/>
    <w:basedOn w:val="DefaultParagraphFont"/>
    <w:link w:val="Heading2"/>
    <w:uiPriority w:val="9"/>
    <w:rsid w:val="00897684"/>
    <w:rPr>
      <w:rFonts w:asciiTheme="majorHAnsi" w:eastAsiaTheme="majorEastAsia" w:hAnsiTheme="majorHAnsi" w:cstheme="majorBidi"/>
      <w:b/>
      <w:color w:val="A2195B" w:themeColor="accent2"/>
      <w:sz w:val="28"/>
      <w:szCs w:val="28"/>
    </w:rPr>
  </w:style>
  <w:style w:type="character" w:customStyle="1" w:styleId="Heading3Char">
    <w:name w:val="Heading 3 Char"/>
    <w:aliases w:val="OR_Címsor 3 Char,WSH - Címsor 3 Char"/>
    <w:basedOn w:val="DefaultParagraphFont"/>
    <w:link w:val="Heading3"/>
    <w:uiPriority w:val="9"/>
    <w:rsid w:val="00434824"/>
    <w:rPr>
      <w:rFonts w:asciiTheme="majorHAnsi" w:eastAsiaTheme="majorEastAsia" w:hAnsiTheme="majorHAnsi" w:cstheme="majorBidi"/>
      <w:b/>
      <w:color w:val="A2195B" w:themeColor="accent2"/>
      <w:sz w:val="24"/>
      <w:szCs w:val="24"/>
    </w:rPr>
  </w:style>
  <w:style w:type="character" w:customStyle="1" w:styleId="Heading4Char">
    <w:name w:val="Heading 4 Char"/>
    <w:aliases w:val="OR_Címsor 4 Char,WSH - Címsor 4 Char"/>
    <w:basedOn w:val="DefaultParagraphFont"/>
    <w:link w:val="Heading4"/>
    <w:uiPriority w:val="9"/>
    <w:rsid w:val="00434824"/>
    <w:rPr>
      <w:rFonts w:asciiTheme="majorHAnsi" w:eastAsiaTheme="majorEastAsia" w:hAnsiTheme="majorHAnsi" w:cstheme="majorBidi"/>
      <w:color w:val="662482" w:themeColor="accent1"/>
      <w:sz w:val="24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5E6D2B"/>
    <w:rPr>
      <w:rFonts w:asciiTheme="majorHAnsi" w:eastAsiaTheme="majorEastAsia" w:hAnsiTheme="majorHAnsi" w:cstheme="majorBidi"/>
      <w:color w:val="7030A0" w:themeColor="text2"/>
    </w:rPr>
  </w:style>
  <w:style w:type="character" w:customStyle="1" w:styleId="Heading6Char">
    <w:name w:val="Heading 6 Char"/>
    <w:basedOn w:val="DefaultParagraphFont"/>
    <w:link w:val="Heading6"/>
    <w:uiPriority w:val="9"/>
    <w:rsid w:val="005647C7"/>
    <w:rPr>
      <w:rFonts w:asciiTheme="majorHAnsi" w:eastAsiaTheme="majorEastAsia" w:hAnsiTheme="majorHAnsi" w:cstheme="majorBidi"/>
      <w:i/>
      <w:iCs/>
      <w:color w:val="7030A0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5647C7"/>
    <w:rPr>
      <w:rFonts w:asciiTheme="majorHAnsi" w:eastAsiaTheme="majorEastAsia" w:hAnsiTheme="majorHAnsi" w:cstheme="majorBidi"/>
      <w:i/>
      <w:iCs/>
      <w:color w:val="321240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5647C7"/>
    <w:rPr>
      <w:rFonts w:asciiTheme="majorHAnsi" w:eastAsiaTheme="majorEastAsia" w:hAnsiTheme="majorHAnsi" w:cstheme="majorBidi"/>
      <w:b/>
      <w:bCs/>
      <w:color w:val="7030A0" w:themeColor="text2"/>
      <w:sz w:val="18"/>
    </w:rPr>
  </w:style>
  <w:style w:type="character" w:customStyle="1" w:styleId="Heading9Char">
    <w:name w:val="Heading 9 Char"/>
    <w:basedOn w:val="DefaultParagraphFont"/>
    <w:link w:val="Heading9"/>
    <w:uiPriority w:val="9"/>
    <w:rsid w:val="005647C7"/>
    <w:rPr>
      <w:rFonts w:asciiTheme="majorHAnsi" w:eastAsiaTheme="majorEastAsia" w:hAnsiTheme="majorHAnsi" w:cstheme="majorBidi"/>
      <w:b/>
      <w:bCs/>
      <w:i/>
      <w:iCs/>
      <w:color w:val="7030A0" w:themeColor="text2"/>
      <w:sz w:val="18"/>
    </w:rPr>
  </w:style>
  <w:style w:type="paragraph" w:styleId="Caption">
    <w:name w:val="caption"/>
    <w:basedOn w:val="Normal"/>
    <w:next w:val="Normal"/>
    <w:uiPriority w:val="35"/>
    <w:unhideWhenUsed/>
    <w:qFormat/>
    <w:rsid w:val="005647C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5647C7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-10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7C7"/>
    <w:rPr>
      <w:rFonts w:asciiTheme="majorHAnsi" w:eastAsiaTheme="majorEastAsia" w:hAnsiTheme="majorHAnsi" w:cstheme="majorBidi"/>
      <w:b/>
      <w:spacing w:val="-10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68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97684"/>
    <w:rPr>
      <w:rFonts w:asciiTheme="majorHAnsi" w:eastAsiaTheme="majorEastAsia" w:hAnsiTheme="majorHAnsi" w:cstheme="majorBidi"/>
      <w:sz w:val="22"/>
      <w:szCs w:val="24"/>
    </w:rPr>
  </w:style>
  <w:style w:type="character" w:styleId="Strong">
    <w:name w:val="Strong"/>
    <w:basedOn w:val="DefaultParagraphFont"/>
    <w:uiPriority w:val="22"/>
    <w:qFormat/>
    <w:rsid w:val="005647C7"/>
    <w:rPr>
      <w:b/>
      <w:bCs/>
    </w:rPr>
  </w:style>
  <w:style w:type="character" w:styleId="Emphasis">
    <w:name w:val="Emphasis"/>
    <w:basedOn w:val="DefaultParagraphFont"/>
    <w:uiPriority w:val="20"/>
    <w:qFormat/>
    <w:rsid w:val="005647C7"/>
    <w:rPr>
      <w:i/>
      <w:iCs/>
    </w:rPr>
  </w:style>
  <w:style w:type="paragraph" w:styleId="NoSpacing">
    <w:name w:val="No Spacing"/>
    <w:aliases w:val="WSH-Nincs térköz"/>
    <w:link w:val="NoSpacingChar"/>
    <w:uiPriority w:val="1"/>
    <w:qFormat/>
    <w:rsid w:val="005647C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647C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7C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684"/>
    <w:pPr>
      <w:pBdr>
        <w:left w:val="single" w:sz="18" w:space="12" w:color="6624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6624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684"/>
    <w:rPr>
      <w:rFonts w:asciiTheme="majorHAnsi" w:eastAsiaTheme="majorEastAsia" w:hAnsiTheme="majorHAnsi" w:cstheme="majorBidi"/>
      <w:color w:val="66248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97684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styleId="IntenseEmphasis">
    <w:name w:val="Intense Emphasis"/>
    <w:basedOn w:val="DefaultParagraphFont"/>
    <w:uiPriority w:val="21"/>
    <w:qFormat/>
    <w:rsid w:val="005647C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647C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647C7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647C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5647C7"/>
    <w:pPr>
      <w:outlineLvl w:val="9"/>
    </w:pPr>
  </w:style>
  <w:style w:type="paragraph" w:customStyle="1" w:styleId="Oriana">
    <w:name w:val="Oriana"/>
    <w:basedOn w:val="Normal"/>
    <w:link w:val="OrianaChar"/>
    <w:rsid w:val="005647C7"/>
    <w:pPr>
      <w:spacing w:line="240" w:lineRule="auto"/>
    </w:pPr>
    <w:rPr>
      <w:rFonts w:eastAsiaTheme="minorHAnsi"/>
      <w:sz w:val="22"/>
      <w:szCs w:val="22"/>
      <w:lang w:val="en-US"/>
    </w:rPr>
  </w:style>
  <w:style w:type="character" w:customStyle="1" w:styleId="OrianaChar">
    <w:name w:val="Oriana Char"/>
    <w:basedOn w:val="DefaultParagraphFont"/>
    <w:link w:val="Oriana"/>
    <w:rsid w:val="005647C7"/>
    <w:rPr>
      <w:rFonts w:eastAsiaTheme="minorHAnsi"/>
      <w:sz w:val="22"/>
      <w:szCs w:val="22"/>
      <w:lang w:val="en-US"/>
    </w:rPr>
  </w:style>
  <w:style w:type="paragraph" w:customStyle="1" w:styleId="Style3">
    <w:name w:val="Style3"/>
    <w:basedOn w:val="Oriana"/>
    <w:next w:val="Heading2"/>
    <w:link w:val="Style3Char"/>
    <w:rsid w:val="005647C7"/>
    <w:pPr>
      <w:ind w:left="90" w:firstLine="720"/>
    </w:pPr>
    <w:rPr>
      <w:rFonts w:ascii="Titillium" w:hAnsi="Titillium"/>
      <w:color w:val="662482"/>
      <w:sz w:val="24"/>
    </w:rPr>
  </w:style>
  <w:style w:type="character" w:customStyle="1" w:styleId="Style3Char">
    <w:name w:val="Style3 Char"/>
    <w:basedOn w:val="OrianaChar"/>
    <w:link w:val="Style3"/>
    <w:rsid w:val="005647C7"/>
    <w:rPr>
      <w:rFonts w:ascii="Titillium" w:eastAsiaTheme="minorHAnsi" w:hAnsi="Titillium"/>
      <w:color w:val="662482"/>
      <w:sz w:val="24"/>
      <w:szCs w:val="22"/>
      <w:lang w:val="en-US"/>
    </w:rPr>
  </w:style>
  <w:style w:type="paragraph" w:styleId="ListParagraph">
    <w:name w:val="List Paragraph"/>
    <w:aliases w:val="Welt L,Bullet_1,Listaszerű bekezdés1,List Paragraph1,Bullet 1,Use Case List Paragraph,nyíl,Számozott lista 1,Bullet Number,lp1,Színes lista – 1. jelölőszín1,Lista 1,Eszeri felsorolás,List Paragraph à moi,lista_2,Bullet List,列出段落,b1"/>
    <w:basedOn w:val="Normal"/>
    <w:link w:val="ListParagraphChar"/>
    <w:uiPriority w:val="34"/>
    <w:qFormat/>
    <w:rsid w:val="00897684"/>
    <w:pPr>
      <w:ind w:left="720"/>
      <w:contextualSpacing/>
    </w:pPr>
  </w:style>
  <w:style w:type="paragraph" w:customStyle="1" w:styleId="Felsoros">
    <w:name w:val="Felsoroás"/>
    <w:basedOn w:val="ListParagraph"/>
    <w:link w:val="FelsorosChar"/>
    <w:qFormat/>
    <w:rsid w:val="00434824"/>
    <w:pPr>
      <w:numPr>
        <w:numId w:val="1"/>
      </w:numPr>
      <w:contextualSpacing w:val="0"/>
    </w:pPr>
  </w:style>
  <w:style w:type="character" w:customStyle="1" w:styleId="NoSpacingChar">
    <w:name w:val="No Spacing Char"/>
    <w:aliases w:val="WSH-Nincs térköz Char"/>
    <w:basedOn w:val="DefaultParagraphFont"/>
    <w:link w:val="NoSpacing"/>
    <w:uiPriority w:val="1"/>
    <w:rsid w:val="00434824"/>
  </w:style>
  <w:style w:type="character" w:customStyle="1" w:styleId="ListParagraphChar">
    <w:name w:val="List Paragraph Char"/>
    <w:aliases w:val="Welt L Char,Bullet_1 Char,Listaszerű bekezdés1 Char,List Paragraph1 Char,Bullet 1 Char,Use Case List Paragraph Char,nyíl Char,Számozott lista 1 Char,Bullet Number Char,lp1 Char,Színes lista – 1. jelölőszín1 Char,Lista 1 Char,b1 Char"/>
    <w:basedOn w:val="DefaultParagraphFont"/>
    <w:link w:val="ListParagraph"/>
    <w:uiPriority w:val="34"/>
    <w:qFormat/>
    <w:rsid w:val="00897684"/>
  </w:style>
  <w:style w:type="character" w:customStyle="1" w:styleId="FelsorosChar">
    <w:name w:val="Felsoroás Char"/>
    <w:basedOn w:val="ListParagraphChar"/>
    <w:link w:val="Felsoros"/>
    <w:rsid w:val="00434824"/>
    <w:rPr>
      <w:sz w:val="18"/>
    </w:rPr>
  </w:style>
  <w:style w:type="table" w:styleId="PlainTable1">
    <w:name w:val="Plain Table 1"/>
    <w:aliases w:val="Oriana table 01"/>
    <w:basedOn w:val="TableNormal"/>
    <w:uiPriority w:val="41"/>
    <w:rsid w:val="00C3112D"/>
    <w:pPr>
      <w:spacing w:before="120" w:after="120" w:line="240" w:lineRule="auto"/>
    </w:pPr>
    <w:rPr>
      <w:sz w:val="18"/>
    </w:rPr>
    <w:tblPr>
      <w:tblStyleRowBandSize w:val="1"/>
      <w:tblStyleColBandSize w:val="1"/>
      <w:tblBorders>
        <w:insideH w:val="single" w:sz="4" w:space="0" w:color="BFBFBF" w:themeColor="background1" w:themeShade="BF"/>
      </w:tblBorders>
    </w:tblPr>
    <w:tblStylePr w:type="firstRow">
      <w:pPr>
        <w:wordWrap/>
        <w:spacing w:beforeLines="0" w:before="120" w:beforeAutospacing="0" w:afterLines="0" w:after="120" w:afterAutospacing="0"/>
        <w:ind w:leftChars="0" w:left="57" w:rightChars="0" w:right="57"/>
        <w:jc w:val="left"/>
      </w:pPr>
      <w:rPr>
        <w:rFonts w:asciiTheme="majorHAnsi" w:hAnsiTheme="majorHAnsi"/>
        <w:b/>
        <w:bCs/>
        <w:color w:val="FFFFFF" w:themeColor="background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7030A0" w:themeFill="text2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asciiTheme="minorHAnsi" w:hAnsiTheme="minorHAnsi"/>
        <w:b/>
        <w:bCs/>
        <w:color w:val="auto"/>
        <w:sz w:val="18"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59"/>
    <w:rsid w:val="00575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7CE5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CE5"/>
    <w:rPr>
      <w:sz w:val="18"/>
    </w:rPr>
  </w:style>
  <w:style w:type="paragraph" w:styleId="Footer">
    <w:name w:val="footer"/>
    <w:basedOn w:val="Normal"/>
    <w:link w:val="FooterChar"/>
    <w:uiPriority w:val="99"/>
    <w:unhideWhenUsed/>
    <w:rsid w:val="004B7CE5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CE5"/>
    <w:rPr>
      <w:sz w:val="18"/>
    </w:rPr>
  </w:style>
  <w:style w:type="character" w:styleId="Hyperlink">
    <w:name w:val="Hyperlink"/>
    <w:basedOn w:val="DefaultParagraphFont"/>
    <w:uiPriority w:val="99"/>
    <w:unhideWhenUsed/>
    <w:rsid w:val="007D65EE"/>
    <w:rPr>
      <w:color w:val="662482" w:themeColor="hyperlink"/>
      <w:u w:val="single"/>
    </w:rPr>
  </w:style>
  <w:style w:type="character" w:customStyle="1" w:styleId="Feloldatlanmegemlts1">
    <w:name w:val="Feloldatlan megemlítés1"/>
    <w:basedOn w:val="DefaultParagraphFont"/>
    <w:uiPriority w:val="99"/>
    <w:semiHidden/>
    <w:unhideWhenUsed/>
    <w:rsid w:val="007D65E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664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 w:bidi="he-IL"/>
    </w:rPr>
  </w:style>
  <w:style w:type="character" w:customStyle="1" w:styleId="normaltextrun">
    <w:name w:val="normaltextrun"/>
    <w:basedOn w:val="DefaultParagraphFont"/>
    <w:rsid w:val="006646F6"/>
  </w:style>
  <w:style w:type="character" w:customStyle="1" w:styleId="eop">
    <w:name w:val="eop"/>
    <w:basedOn w:val="DefaultParagraphFont"/>
    <w:rsid w:val="006646F6"/>
  </w:style>
  <w:style w:type="character" w:customStyle="1" w:styleId="pagebreaktextspan">
    <w:name w:val="pagebreaktextspan"/>
    <w:basedOn w:val="DefaultParagraphFont"/>
    <w:rsid w:val="006646F6"/>
  </w:style>
  <w:style w:type="character" w:customStyle="1" w:styleId="spellingerror">
    <w:name w:val="spellingerror"/>
    <w:basedOn w:val="DefaultParagraphFont"/>
    <w:rsid w:val="006646F6"/>
  </w:style>
  <w:style w:type="character" w:customStyle="1" w:styleId="contextualspellingandgrammarerror">
    <w:name w:val="contextualspellingandgrammarerror"/>
    <w:basedOn w:val="DefaultParagraphFont"/>
    <w:rsid w:val="006646F6"/>
  </w:style>
  <w:style w:type="paragraph" w:styleId="TOC2">
    <w:name w:val="toc 2"/>
    <w:basedOn w:val="Normal"/>
    <w:next w:val="Normal"/>
    <w:autoRedefine/>
    <w:uiPriority w:val="39"/>
    <w:unhideWhenUsed/>
    <w:rsid w:val="006646F6"/>
    <w:pPr>
      <w:spacing w:after="100"/>
      <w:ind w:left="180"/>
    </w:pPr>
  </w:style>
  <w:style w:type="paragraph" w:styleId="TOC3">
    <w:name w:val="toc 3"/>
    <w:basedOn w:val="Normal"/>
    <w:next w:val="Normal"/>
    <w:autoRedefine/>
    <w:uiPriority w:val="39"/>
    <w:unhideWhenUsed/>
    <w:rsid w:val="006646F6"/>
    <w:pPr>
      <w:spacing w:after="100"/>
      <w:ind w:left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6646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46F6"/>
    <w:pPr>
      <w:suppressAutoHyphens/>
      <w:spacing w:after="160" w:line="240" w:lineRule="auto"/>
      <w:jc w:val="both"/>
    </w:pPr>
    <w:rPr>
      <w:rFonts w:ascii="Tahoma" w:eastAsiaTheme="minorHAnsi" w:hAnsi="Tahoma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46F6"/>
    <w:rPr>
      <w:rFonts w:ascii="Tahoma" w:eastAsiaTheme="minorHAnsi" w:hAnsi="Tahoma" w:cstheme="minorBidi"/>
    </w:rPr>
  </w:style>
  <w:style w:type="table" w:customStyle="1" w:styleId="DataGrid">
    <w:name w:val="Data Grid"/>
    <w:rsid w:val="006646F6"/>
    <w:pPr>
      <w:spacing w:before="40" w:after="40" w:line="240" w:lineRule="auto"/>
      <w:ind w:left="144" w:right="144"/>
    </w:pPr>
    <w:rPr>
      <w:rFonts w:ascii="Arial" w:eastAsia="Times New Roman" w:hAnsi="Arial" w:cs="Arial"/>
      <w:color w:val="000000"/>
      <w:lang w:val="en-US"/>
    </w:rPr>
    <w:tblPr>
      <w:tblInd w:w="150" w:type="dxa"/>
      <w:tblBorders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  <w:insideH w:val="single" w:sz="4" w:space="0" w:color="999999"/>
        <w:insideV w:val="single" w:sz="4" w:space="0" w:color="999999"/>
      </w:tblBorders>
      <w:shd w:val="clear" w:color="auto" w:fill="FFFFFF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8C4D63"/>
    <w:pPr>
      <w:tabs>
        <w:tab w:val="left" w:pos="360"/>
        <w:tab w:val="right" w:leader="dot" w:pos="9062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A4481F"/>
    <w:rPr>
      <w:color w:val="808080"/>
    </w:rPr>
  </w:style>
  <w:style w:type="table" w:styleId="ListTable3-Accent1">
    <w:name w:val="List Table 3 Accent 1"/>
    <w:basedOn w:val="TableNormal"/>
    <w:uiPriority w:val="48"/>
    <w:rsid w:val="003D488B"/>
    <w:pPr>
      <w:spacing w:after="0" w:line="240" w:lineRule="auto"/>
    </w:pPr>
    <w:tblPr>
      <w:tblStyleRowBandSize w:val="1"/>
      <w:tblStyleColBandSize w:val="1"/>
      <w:tblBorders>
        <w:top w:val="single" w:sz="4" w:space="0" w:color="662482" w:themeColor="accent1"/>
        <w:left w:val="single" w:sz="4" w:space="0" w:color="662482" w:themeColor="accent1"/>
        <w:bottom w:val="single" w:sz="4" w:space="0" w:color="662482" w:themeColor="accent1"/>
        <w:right w:val="single" w:sz="4" w:space="0" w:color="6624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2482" w:themeFill="accent1"/>
      </w:tcPr>
    </w:tblStylePr>
    <w:tblStylePr w:type="lastRow">
      <w:rPr>
        <w:b/>
        <w:bCs/>
      </w:rPr>
      <w:tblPr/>
      <w:tcPr>
        <w:tcBorders>
          <w:top w:val="double" w:sz="4" w:space="0" w:color="6624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2482" w:themeColor="accent1"/>
          <w:right w:val="single" w:sz="4" w:space="0" w:color="662482" w:themeColor="accent1"/>
        </w:tcBorders>
      </w:tcPr>
    </w:tblStylePr>
    <w:tblStylePr w:type="band1Horz">
      <w:tblPr/>
      <w:tcPr>
        <w:tcBorders>
          <w:top w:val="single" w:sz="4" w:space="0" w:color="662482" w:themeColor="accent1"/>
          <w:bottom w:val="single" w:sz="4" w:space="0" w:color="6624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2482" w:themeColor="accent1"/>
          <w:left w:val="nil"/>
        </w:tcBorders>
      </w:tcPr>
    </w:tblStylePr>
    <w:tblStylePr w:type="swCell">
      <w:tblPr/>
      <w:tcPr>
        <w:tcBorders>
          <w:top w:val="double" w:sz="4" w:space="0" w:color="662482" w:themeColor="accent1"/>
          <w:right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1571"/>
    <w:pPr>
      <w:suppressAutoHyphens w:val="0"/>
      <w:spacing w:after="200"/>
      <w:jc w:val="left"/>
    </w:pPr>
    <w:rPr>
      <w:rFonts w:asciiTheme="minorHAnsi" w:eastAsiaTheme="minorEastAsia" w:hAnsiTheme="minorHAnsi" w:cstheme="minorHAns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1571"/>
    <w:rPr>
      <w:rFonts w:ascii="Tahoma" w:eastAsiaTheme="minorHAnsi" w:hAnsi="Tahoma" w:cstheme="minorBidi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A1C4E"/>
    <w:rPr>
      <w:color w:val="A5A5A5" w:themeColor="followedHyperlink"/>
      <w:u w:val="single"/>
    </w:rPr>
  </w:style>
  <w:style w:type="paragraph" w:customStyle="1" w:styleId="NX-Bullets">
    <w:name w:val="NX-Bullets"/>
    <w:uiPriority w:val="1"/>
    <w:qFormat/>
    <w:rsid w:val="000D4729"/>
    <w:pPr>
      <w:widowControl w:val="0"/>
      <w:numPr>
        <w:numId w:val="3"/>
      </w:numPr>
      <w:spacing w:after="60" w:line="240" w:lineRule="auto"/>
    </w:pPr>
    <w:rPr>
      <w:rFonts w:ascii="Arial" w:eastAsia="Arial" w:hAnsi="Arial" w:cs="Times New Roman"/>
      <w:bCs/>
      <w:color w:val="3B3C43"/>
      <w:szCs w:val="2"/>
      <w:lang w:val="en-US"/>
      <w14:ligatures w14:val="all"/>
    </w:rPr>
  </w:style>
  <w:style w:type="paragraph" w:customStyle="1" w:styleId="NXBody">
    <w:name w:val="NX Body"/>
    <w:uiPriority w:val="1"/>
    <w:qFormat/>
    <w:rsid w:val="000A568D"/>
    <w:pPr>
      <w:widowControl w:val="0"/>
      <w:spacing w:after="80" w:line="255" w:lineRule="exact"/>
      <w:jc w:val="both"/>
    </w:pPr>
    <w:rPr>
      <w:rFonts w:ascii="Arial" w:eastAsia="Arial" w:hAnsi="Arial" w:cs="Arial"/>
      <w:bCs/>
      <w:color w:val="3B3C43"/>
      <w:kern w:val="20"/>
      <w:lang w:val="en-US"/>
      <w14:ligatures w14:val="all"/>
    </w:rPr>
  </w:style>
  <w:style w:type="paragraph" w:customStyle="1" w:styleId="DocumentPageTitle">
    <w:name w:val="Document Page Title"/>
    <w:basedOn w:val="Oriana"/>
    <w:link w:val="DocumentPageTitleChar"/>
    <w:rsid w:val="00234B7A"/>
    <w:pPr>
      <w:spacing w:after="120"/>
      <w:jc w:val="both"/>
    </w:pPr>
    <w:rPr>
      <w:rFonts w:ascii="Titillium" w:hAnsi="Titillium" w:cstheme="minorBidi"/>
      <w:b/>
      <w:noProof/>
      <w:sz w:val="40"/>
    </w:rPr>
  </w:style>
  <w:style w:type="character" w:customStyle="1" w:styleId="DocumentPageTitleChar">
    <w:name w:val="Document Page Title Char"/>
    <w:basedOn w:val="OrianaChar"/>
    <w:link w:val="DocumentPageTitle"/>
    <w:rsid w:val="00234B7A"/>
    <w:rPr>
      <w:rFonts w:ascii="Titillium" w:eastAsiaTheme="minorHAnsi" w:hAnsi="Titillium" w:cstheme="minorBidi"/>
      <w:b/>
      <w:noProof/>
      <w:sz w:val="40"/>
      <w:szCs w:val="22"/>
      <w:lang w:val="en-US"/>
    </w:rPr>
  </w:style>
  <w:style w:type="paragraph" w:styleId="NormalWeb">
    <w:name w:val="Normal (Web)"/>
    <w:basedOn w:val="Normal"/>
    <w:uiPriority w:val="99"/>
    <w:semiHidden/>
    <w:unhideWhenUsed/>
    <w:rsid w:val="00F72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Megemlts1">
    <w:name w:val="Megemlítés1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scxw111560044">
    <w:name w:val="scxw111560044"/>
    <w:basedOn w:val="DefaultParagraphFont"/>
    <w:rsid w:val="00A02621"/>
  </w:style>
  <w:style w:type="paragraph" w:styleId="Revision">
    <w:name w:val="Revision"/>
    <w:hidden/>
    <w:uiPriority w:val="99"/>
    <w:semiHidden/>
    <w:rsid w:val="00B77A4D"/>
    <w:pPr>
      <w:spacing w:after="0" w:line="240" w:lineRule="auto"/>
    </w:pPr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6770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7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7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4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2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15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086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04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7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9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8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3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6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5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8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4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8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7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1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9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4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0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66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40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0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81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52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9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14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68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86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9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81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13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2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87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21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5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47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70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4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4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29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63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41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35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48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71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95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1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44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8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5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63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97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8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62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40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2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22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61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4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85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87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6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27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9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50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57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02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30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6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81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6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53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2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4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7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12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03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3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85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8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1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2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08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7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53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5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8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44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6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50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2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89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21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00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93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61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3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37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64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6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79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1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8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41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1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95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1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20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5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89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9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38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0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04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81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9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49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0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16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80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76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0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89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14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74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1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5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4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74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1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73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14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7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22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9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42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49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0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6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3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76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8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8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5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0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5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94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4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36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8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9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73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0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5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8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0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87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76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7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3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1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1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43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4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4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7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6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4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0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67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3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5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6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0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1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7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6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4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2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9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02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1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9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1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7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8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9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96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1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6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1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4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2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7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1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7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2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7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1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7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5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5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8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3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3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1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1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2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6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44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6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1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94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2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0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7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5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1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2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8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4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0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6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9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78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3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2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1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1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0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0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6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1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1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2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7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6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28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7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7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5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4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2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43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3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7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1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2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7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7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3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8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3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5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9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14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0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1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4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7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33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1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34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3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1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1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0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0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0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0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4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2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99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1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3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9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8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8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4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1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79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02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2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34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6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2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1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3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7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8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5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9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1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24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1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0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6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5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2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1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7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2053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5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9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8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3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2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6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5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7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8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6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0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7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4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3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3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0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5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95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2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5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6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4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5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9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1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3761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3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73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7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2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0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8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8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9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01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70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61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7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9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5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4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3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2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3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4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0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72837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9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1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0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8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0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1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8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0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7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2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7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61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92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9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5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9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9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7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9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4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7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5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6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9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0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1504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8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5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9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2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2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24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3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6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8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80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1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4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7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54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2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5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0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4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6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8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3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14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8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16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42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4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6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6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5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4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110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9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7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5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74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38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0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01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93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88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11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50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41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5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8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08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77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76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6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65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2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40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57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9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21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42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33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2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5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9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4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1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90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48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63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72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06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95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20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8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88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39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44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67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5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37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11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57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8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8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0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0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92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65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2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9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29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1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8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9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45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539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40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1011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073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6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029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431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894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0718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8156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5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8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9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2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4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3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7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5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73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7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8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1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5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9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3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53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1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2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8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4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78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90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6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8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8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0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52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2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4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1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9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9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2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9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8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2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3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5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3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6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1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5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9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2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5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1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1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83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4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4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9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5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9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2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5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8237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0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5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9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3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3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5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2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4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4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6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5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9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35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6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8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7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2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66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99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64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4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27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4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3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9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0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9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43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4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50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2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55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3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2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0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4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7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8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60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0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8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4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8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0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4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7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5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4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64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5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99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33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46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7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98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1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00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3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10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00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02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4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42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70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5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94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65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50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14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7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54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1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93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45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35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7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07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66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4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83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7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07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9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50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02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9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44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7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39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09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89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0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86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56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67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6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00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6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5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9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2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66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13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83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45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53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74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5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41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3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19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8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09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61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38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8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22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5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53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24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7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75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0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21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24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6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01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0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02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64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93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85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7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34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5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02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15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64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72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9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54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57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69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3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66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6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04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3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5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23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90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94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9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75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3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62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32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55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60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52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44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9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85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4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46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0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5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5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1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5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83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23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24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03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84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7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0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10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1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28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0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6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6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71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4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34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29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21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4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76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48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7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71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60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7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8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46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655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6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5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5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5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9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9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0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2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6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0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5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8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2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82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05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49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60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5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85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3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51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1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3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0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95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05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14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7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7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8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8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24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26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3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31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9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16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68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19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04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5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66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8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32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01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83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55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6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63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2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27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87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18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46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27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1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13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1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69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3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80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13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06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1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0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18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8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5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1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77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21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02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0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98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4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35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43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06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13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34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9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97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56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3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6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56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3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05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63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1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76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8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17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01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8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26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83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40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88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48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3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0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5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79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06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19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0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1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49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6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07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43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71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76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5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4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73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15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6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92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9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40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74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77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5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3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53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2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26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9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98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9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93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44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6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84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4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1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91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3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57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7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61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1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1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47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6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1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7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32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9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5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2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55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1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39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8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80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1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7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42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84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86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47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6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59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35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0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91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73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43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98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90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5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1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4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3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86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1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1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85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3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26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9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77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5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54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36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31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8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3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11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6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86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33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99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39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8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19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71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1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70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0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07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2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4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75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1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76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1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7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2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3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27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7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8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2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25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5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98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5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55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5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02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9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26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47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5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00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55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5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71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94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36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00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33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1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96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41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3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38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74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0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81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0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33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4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29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80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6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6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46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95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7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02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7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37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9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46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8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27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4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59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4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26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51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9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6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80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85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9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1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6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12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6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54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1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79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4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8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0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4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5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11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1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43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5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59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9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71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96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85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39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24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1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41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75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54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4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15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11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10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43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79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3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89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5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6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81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2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23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0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32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5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8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40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61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8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93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0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62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30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1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1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4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4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8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7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8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9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1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0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8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40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3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48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2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69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17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1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12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23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2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5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2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14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0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64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53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1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92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9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79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7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01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85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0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9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26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29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8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0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65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5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30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1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27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8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17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89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11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6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50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25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84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1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28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56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1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62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8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34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5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97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2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82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48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2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89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4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22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6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57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37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20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99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4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11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7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49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9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49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3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80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0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5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09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66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24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59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4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1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9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62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6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42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5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77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85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0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19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6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0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68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4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93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28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38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97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30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3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89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34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40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38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99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9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73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7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0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13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25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93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6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2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5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5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2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4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1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52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8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60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36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3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79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7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10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66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4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3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35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4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9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35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57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12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94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9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79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22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50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3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06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5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25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4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66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7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5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20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85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7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17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6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01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5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65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8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69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32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8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92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40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2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08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5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39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6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53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1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24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6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87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5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81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2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23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3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5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43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82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76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3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53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2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1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31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3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93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0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49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8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41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74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4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0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75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65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92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3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23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4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0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06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2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64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8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46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12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2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36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34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7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38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7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47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8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97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04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1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99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0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39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6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16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7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0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81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12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25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1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10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392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2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1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31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1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3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4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0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72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5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69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5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49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2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6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38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4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3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68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13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89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00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0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31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71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01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57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13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9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4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6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71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3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14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2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94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70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0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43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35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1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02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53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4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6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37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9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0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3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50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59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39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43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5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68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96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16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65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37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7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84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79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1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7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8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4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0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6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3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2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1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44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2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54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0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15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0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64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9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74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3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92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59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98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04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2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77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67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06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0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9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20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8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67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13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3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72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05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12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56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4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11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09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2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20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0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63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4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8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91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5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64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94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64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98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05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2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5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52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16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68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70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3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44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7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29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8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57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09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05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78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1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91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8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19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08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67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4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75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4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07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2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14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62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31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1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43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01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75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9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07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61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80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96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8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1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7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58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25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3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10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3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14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4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51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0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70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7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86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02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42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4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56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0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6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3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0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9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9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49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1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2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8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75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8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92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5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92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9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90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1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32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59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31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2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31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68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1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0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8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0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9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51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21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08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0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94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35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9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94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5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70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23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1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9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24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1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09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1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2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64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59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07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64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08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9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17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1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95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87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2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02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1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76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12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9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75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0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7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51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9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75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24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24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86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05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6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08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2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0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4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14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1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62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77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1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22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6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71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87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17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8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92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1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08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27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3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33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17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5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79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4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0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1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71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3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73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84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0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64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2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14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47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9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8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9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1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27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9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30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86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02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40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4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8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4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9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99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03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1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27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2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30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08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19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7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72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67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9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76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96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05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47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13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87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44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4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1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298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0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6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7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86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4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78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9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97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48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8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1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20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0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11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9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5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2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4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8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8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1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0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92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65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7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24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6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52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9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21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84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26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49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7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8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07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8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7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27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0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33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4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6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8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75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87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03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33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6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6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65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8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24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3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43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0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97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9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10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94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11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0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93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62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0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01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40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86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3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75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3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02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5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34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50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6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64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8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9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6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26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6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4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0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8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0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2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8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2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3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6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6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7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9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8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1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5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2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4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0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9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0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7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3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4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3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0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7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3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5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3116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4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0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52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5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55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1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8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3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1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45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0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34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04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2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5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1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4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6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7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2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6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6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3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077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7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9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2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2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38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9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5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9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9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8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4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1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5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2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7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9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2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5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2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4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20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9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01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1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97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59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8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73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0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36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72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0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41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76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7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81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21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9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93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74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08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4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59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7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45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2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6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93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15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11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27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86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77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4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10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1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89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4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4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52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59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7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78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8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07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04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63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16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44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7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7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89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99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2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72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13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1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48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6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312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3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7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2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3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0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7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9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5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2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22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9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5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8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01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2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34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73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4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89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61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24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9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04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9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41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69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39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60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77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8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87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43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8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2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19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24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04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0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0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43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89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9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0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7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73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01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6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44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3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34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62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3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64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1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7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15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44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53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85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9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15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00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89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08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0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09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4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87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1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19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56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7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19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42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1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2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3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3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7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9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77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9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77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6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3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56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97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8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55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4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87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1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18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40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5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05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93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08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8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39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3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54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66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4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93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75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6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07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8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67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46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14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25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55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8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47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7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90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9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14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4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46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2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4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6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8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8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9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6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4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6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2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64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86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0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80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9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71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83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4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86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9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2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2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94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0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19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19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2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92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3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04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6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12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82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24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7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56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0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30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9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84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24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21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06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8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01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7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37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4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9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59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90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2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36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2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55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4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17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57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74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7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03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6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68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50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4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88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4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27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2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25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93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77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9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1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8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15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1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2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46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33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0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8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39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03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46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6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07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6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2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3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3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30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26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8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40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5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30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3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1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4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2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2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09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6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6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2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25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6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27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5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44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1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58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4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9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0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01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8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00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2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36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2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0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4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52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75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6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93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65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22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1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9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87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9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9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90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37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8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1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8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4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1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0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8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8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0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1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2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81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9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6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05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71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07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0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46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0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1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20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7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33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42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2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50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26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2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85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35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3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9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5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95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59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20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1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08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8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56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69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9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90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55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4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03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54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90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3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99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3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79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6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45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06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0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27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0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7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0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80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9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85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72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1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10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5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20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0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73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7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67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7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10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3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15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86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15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16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8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1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99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62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2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75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84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16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34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62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83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3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00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5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67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5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64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5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97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9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94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4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86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84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1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30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2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07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76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7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50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6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86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99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9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42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55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7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63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8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05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5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7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7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96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0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52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37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3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23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2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1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9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09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0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6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6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55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7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45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65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0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74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8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91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6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75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6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89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2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85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0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70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5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16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2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57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6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72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58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6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29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1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37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1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54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3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30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92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5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78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9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82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59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6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95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68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22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0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02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62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78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31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6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56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10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0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22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30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6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11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0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61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61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3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74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49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73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28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5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3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5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15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17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63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7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99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5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1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1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71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58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54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3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83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2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50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3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8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5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33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63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34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38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34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9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63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3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8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8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31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26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95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6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57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87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52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82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6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67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85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1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43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35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45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0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1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6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33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3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6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1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3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4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0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2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3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1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9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51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5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8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6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34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4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46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1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66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7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22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12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8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82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6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59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8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96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24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23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8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5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83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41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5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3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2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4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65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90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5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37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8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09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19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47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83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9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98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39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4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96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8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54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8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25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5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1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1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94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3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89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6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47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74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63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69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0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23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80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4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20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9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10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97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80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2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01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4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85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2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36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7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96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3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16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0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9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5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33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16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54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95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8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96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41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00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37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25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57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5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35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8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9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49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0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35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58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2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23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7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5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24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9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76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1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30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1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9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971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8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5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4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3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9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1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5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2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2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1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58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66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2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1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22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7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44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60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77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65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77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3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86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5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6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10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2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91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3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4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7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19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8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33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38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25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91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5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94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75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7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91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0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32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82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7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96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74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4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6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90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94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20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8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31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16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25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81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73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50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5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33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7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94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8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3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36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2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57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5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98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59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69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9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6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8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07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84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1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87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19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53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55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98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8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33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6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77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6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6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2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54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4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52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20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96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22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70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5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1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9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51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0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84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0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87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94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4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11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7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00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0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27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23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28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5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26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54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1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33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3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54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64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7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04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86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6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0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33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1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52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3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11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0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8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0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9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15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5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16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0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6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88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6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0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4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2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83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9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4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8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5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5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5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0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8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0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4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5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03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28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1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83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62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3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71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9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28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70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00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76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82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76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25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6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92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23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90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3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95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6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7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6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9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3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5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85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88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5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01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20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10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3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13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51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64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72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3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65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76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07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2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25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2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07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0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23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3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59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61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4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11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83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29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40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8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20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2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96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8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08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8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45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7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05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4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20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74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0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9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78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19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3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01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5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07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5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10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4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21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78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1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6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29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9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68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2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52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3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14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9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06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7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88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82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75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33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63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34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24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7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77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8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34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87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6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85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57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1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08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6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8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9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93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54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12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6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35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2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93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03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7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0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0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23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4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14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9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64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9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88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1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99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9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73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05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72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7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5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78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4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57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1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5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8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43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510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4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1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6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3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6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4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09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1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29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65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3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07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3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48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53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23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89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94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7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7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5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9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7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28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16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23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0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7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72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03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17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0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92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5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21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18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17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2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41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5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54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6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73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4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19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1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23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3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1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7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8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10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7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7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9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4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8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8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1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2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2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3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7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3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5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44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6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3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06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34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98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73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19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9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44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8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5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0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61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8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32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28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95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58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54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24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0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8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9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19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7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43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9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6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16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9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4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4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57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7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32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1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49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7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24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14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0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5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42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29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64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43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9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8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4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08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2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1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7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75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33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8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85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8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25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20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3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21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7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01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84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97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37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56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customXml" Target="../customXml/item5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image" Target="media/image10.png"/><Relationship Id="rId32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svg"/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svg"/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hyperlink" Target="https://www.orianasoftware.com/" TargetMode="External"/><Relationship Id="rId1" Type="http://schemas.openxmlformats.org/officeDocument/2006/relationships/hyperlink" Target="https://www.orianasoftware.com/" TargetMode="External"/><Relationship Id="rId4" Type="http://schemas.openxmlformats.org/officeDocument/2006/relationships/image" Target="media/image14.sv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hyperlink" Target="https://www.orianasoftware.com/" TargetMode="External"/><Relationship Id="rId1" Type="http://schemas.openxmlformats.org/officeDocument/2006/relationships/hyperlink" Target="https://www.orianasoftware.com/" TargetMode="External"/><Relationship Id="rId6" Type="http://schemas.openxmlformats.org/officeDocument/2006/relationships/image" Target="media/image20.svg"/><Relationship Id="rId5" Type="http://schemas.openxmlformats.org/officeDocument/2006/relationships/image" Target="media/image19.png"/><Relationship Id="rId4" Type="http://schemas.openxmlformats.org/officeDocument/2006/relationships/image" Target="media/image18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vari.judit\Documents\Oriana_arculat\oriana_LRT_template_lila.dotx" TargetMode="External"/></Relationships>
</file>

<file path=word/theme/theme1.xml><?xml version="1.0" encoding="utf-8"?>
<a:theme xmlns:a="http://schemas.openxmlformats.org/drawingml/2006/main" name="Office-téma">
  <a:themeElements>
    <a:clrScheme name="Oriana theme">
      <a:dk1>
        <a:srgbClr val="000000"/>
      </a:dk1>
      <a:lt1>
        <a:srgbClr val="FFFFFF"/>
      </a:lt1>
      <a:dk2>
        <a:srgbClr val="7030A0"/>
      </a:dk2>
      <a:lt2>
        <a:srgbClr val="DFE3E5"/>
      </a:lt2>
      <a:accent1>
        <a:srgbClr val="662482"/>
      </a:accent1>
      <a:accent2>
        <a:srgbClr val="A2195B"/>
      </a:accent2>
      <a:accent3>
        <a:srgbClr val="BB99C1"/>
      </a:accent3>
      <a:accent4>
        <a:srgbClr val="A0BFD8"/>
      </a:accent4>
      <a:accent5>
        <a:srgbClr val="D6B6A1"/>
      </a:accent5>
      <a:accent6>
        <a:srgbClr val="B6D6A1"/>
      </a:accent6>
      <a:hlink>
        <a:srgbClr val="662482"/>
      </a:hlink>
      <a:folHlink>
        <a:srgbClr val="A5A5A5"/>
      </a:folHlink>
    </a:clrScheme>
    <a:fontScheme name="Oriana theme">
      <a:majorFont>
        <a:latin typeface="Titillium Web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be68c0f-23a1-4a68-bc2e-0bfc084806b4">
      <UserInfo>
        <DisplayName>Rácz György</DisplayName>
        <AccountId>431</AccountId>
        <AccountType/>
      </UserInfo>
    </SharedWithUsers>
    <_dlc_DocId xmlns="0be68c0f-23a1-4a68-bc2e-0bfc084806b4">U26HEUY2JR42-1167214300-3199</_dlc_DocId>
    <_dlc_DocIdUrl xmlns="0be68c0f-23a1-4a68-bc2e-0bfc084806b4">
      <Url>https://ituzletag.mav-szk.hu/projekt/fmr/_layouts/15/DocIdRedir.aspx?ID=U26HEUY2JR42-1167214300-3199</Url>
      <Description>U26HEUY2JR42-1167214300-3199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B773A60283B3D948A480944146D01CE9" ma:contentTypeVersion="1" ma:contentTypeDescription="Új dokumentum létrehozása." ma:contentTypeScope="" ma:versionID="8a6ecfc34a8a73aa56a0a98aa512b492">
  <xsd:schema xmlns:xsd="http://www.w3.org/2001/XMLSchema" xmlns:xs="http://www.w3.org/2001/XMLSchema" xmlns:p="http://schemas.microsoft.com/office/2006/metadata/properties" xmlns:ns2="0be68c0f-23a1-4a68-bc2e-0bfc084806b4" targetNamespace="http://schemas.microsoft.com/office/2006/metadata/properties" ma:root="true" ma:fieldsID="64da583a872f569196b8e2671b3322a7" ns2:_="">
    <xsd:import namespace="0be68c0f-23a1-4a68-bc2e-0bfc084806b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e68c0f-23a1-4a68-bc2e-0bfc084806b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umazonosító értéke" ma:description="Az elemhez rendelt dokumentumazonosító értéke." ma:internalName="_dlc_DocId" ma:readOnly="true">
      <xsd:simpleType>
        <xsd:restriction base="dms:Text"/>
      </xsd:simpleType>
    </xsd:element>
    <xsd:element name="_dlc_DocIdUrl" ma:index="9" nillable="true" ma:displayName="Dokumentumazonosító" ma:description="Állandó hivatkozás a dokumentumra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B1CEBEBA-BE10-4F88-846E-5D4614CA77FB}">
  <ds:schemaRefs>
    <ds:schemaRef ds:uri="http://schemas.microsoft.com/office/2006/metadata/properties"/>
    <ds:schemaRef ds:uri="http://schemas.microsoft.com/office/infopath/2007/PartnerControls"/>
    <ds:schemaRef ds:uri="0be68c0f-23a1-4a68-bc2e-0bfc084806b4"/>
    <ds:schemaRef ds:uri="e16d1da0-dbba-44d3-b1ea-78006847142d"/>
    <ds:schemaRef ds:uri="6064447e-126b-4003-9e38-6a710570071c"/>
  </ds:schemaRefs>
</ds:datastoreItem>
</file>

<file path=customXml/itemProps2.xml><?xml version="1.0" encoding="utf-8"?>
<ds:datastoreItem xmlns:ds="http://schemas.openxmlformats.org/officeDocument/2006/customXml" ds:itemID="{35169DBE-DF2B-4019-B957-523FE10E01B6}"/>
</file>

<file path=customXml/itemProps3.xml><?xml version="1.0" encoding="utf-8"?>
<ds:datastoreItem xmlns:ds="http://schemas.openxmlformats.org/officeDocument/2006/customXml" ds:itemID="{A72E94B7-C5A2-4D96-8271-A3158A6F0D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4A0AEE-DD80-4BF0-B412-9A2CF38EC17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F00B2C7-C863-42A1-B32D-065DFB3247E7}"/>
</file>

<file path=docProps/app.xml><?xml version="1.0" encoding="utf-8"?>
<Properties xmlns="http://schemas.openxmlformats.org/officeDocument/2006/extended-properties" xmlns:vt="http://schemas.openxmlformats.org/officeDocument/2006/docPropsVTypes">
  <Template>oriana_LRT_template_lila</Template>
  <TotalTime>4</TotalTime>
  <Pages>21</Pages>
  <Words>5005</Words>
  <Characters>34540</Characters>
  <Application>Microsoft Office Word</Application>
  <DocSecurity>0</DocSecurity>
  <Lines>287</Lines>
  <Paragraphs>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Logikai rendszerterv</dc:subject>
  <dc:creator>kovari.judit</dc:creator>
  <cp:keywords/>
  <dc:description/>
  <cp:lastModifiedBy>Arany László</cp:lastModifiedBy>
  <cp:revision>8</cp:revision>
  <dcterms:created xsi:type="dcterms:W3CDTF">2025-09-25T11:09:00Z</dcterms:created>
  <dcterms:modified xsi:type="dcterms:W3CDTF">2025-10-13T06:03:00Z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0x010100B773A60283B3D948A480944146D01CE9</vt:lpwstr>
  </property>
  <property fmtid="{D5CDD505-2E9C-101B-9397-08002B2CF9AE}" pid="3" name="MediaServiceImageTags">
    <vt:lpwstr/>
  </property>
  <property fmtid="{D5CDD505-2E9C-101B-9397-08002B2CF9AE}" pid="4" name="_dlc_DocIdItemGuid">
    <vt:lpwstr>07db3bd2-814e-4e54-a17c-e550c9b784e7</vt:lpwstr>
  </property>
</Properties>
</file>